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600FB3C8" w:rsidR="004B33F0" w:rsidRDefault="003901D7" w:rsidP="004B33F0">
      <w:pPr>
        <w:pStyle w:val="CP-CapaNomeAutor"/>
      </w:pPr>
      <w:r>
        <w:t>dienisson de almeida chinelatto</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307D3124" w:rsidR="00203EC6" w:rsidRPr="0066053C" w:rsidRDefault="0066053C" w:rsidP="000212FC">
      <w:pPr>
        <w:pStyle w:val="CP-CapaTitulo"/>
        <w:rPr>
          <w:u w:val="single"/>
        </w:rPr>
      </w:pPr>
      <w:r>
        <w:t>análise comparativa entre as diferentes abordagens da automação de testes</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0D223D8F" w:rsidR="004B33F0" w:rsidRDefault="003901D7" w:rsidP="00D17CC6">
      <w:pPr>
        <w:pStyle w:val="CP-CapaLocaleData"/>
      </w:pPr>
      <w:r>
        <w:t>2019</w:t>
      </w:r>
      <w:r w:rsidR="00203EC6">
        <w:br w:type="page"/>
      </w:r>
      <w:r>
        <w:lastRenderedPageBreak/>
        <w:t>dienisson de almeida chinelatto</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00AEF429" w:rsidR="00D17CC6" w:rsidRPr="000212FC" w:rsidRDefault="00C55C1E" w:rsidP="000212FC">
      <w:pPr>
        <w:pStyle w:val="CP-CapaTitulo"/>
      </w:pPr>
      <w:r>
        <w:t>análise comparativa entre as diferenes abordagens de automação de testes</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398986C" w:rsidR="00203EC6" w:rsidRDefault="00203EC6" w:rsidP="0049697E">
      <w:pPr>
        <w:pStyle w:val="CP-CapaOrientador"/>
      </w:pPr>
      <w:r>
        <w:t>Orienta</w:t>
      </w:r>
      <w:r w:rsidR="004B33F0">
        <w:t>ção</w:t>
      </w:r>
      <w:r>
        <w:t xml:space="preserve">: </w:t>
      </w:r>
      <w:r w:rsidR="0049697E">
        <w:tab/>
      </w:r>
      <w:r w:rsidR="005C2024">
        <w:t>Prof.ª</w:t>
      </w:r>
      <w:r>
        <w:t xml:space="preserve"> </w:t>
      </w:r>
      <w:r w:rsidR="003901D7">
        <w:t>Thiago Sartor</w:t>
      </w:r>
      <w:r w:rsidR="00B70E28">
        <w:t xml:space="preserve">, </w:t>
      </w:r>
      <w:r w:rsidR="003A4241">
        <w:t>M.Sc.</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087A7640" w:rsidR="00BE0F20" w:rsidRDefault="003901D7" w:rsidP="00BE0F20">
      <w:pPr>
        <w:pStyle w:val="AP-AprovacaoTitulo"/>
      </w:pPr>
      <w:r>
        <w:lastRenderedPageBreak/>
        <w:t>dienisson de almeida chinelatto</w:t>
      </w:r>
    </w:p>
    <w:p w14:paraId="7D29B979" w14:textId="77777777" w:rsidR="00BE0F20" w:rsidRPr="00986DBF" w:rsidRDefault="00BE0F20" w:rsidP="00BE0F20">
      <w:pPr>
        <w:pStyle w:val="TE-Normal"/>
      </w:pPr>
    </w:p>
    <w:p w14:paraId="44BD6266" w14:textId="099ADA46" w:rsidR="00BE0F20" w:rsidRDefault="00C55C1E" w:rsidP="00BE0F20">
      <w:pPr>
        <w:pStyle w:val="AP-AprovacaoTitulo"/>
      </w:pPr>
      <w:r>
        <w:t>análsie comparativa entre as diferentes abordagens da automação de testes</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43B46F62" w:rsidR="00BE0F20" w:rsidRPr="00E031CC" w:rsidRDefault="00BE0F20" w:rsidP="00BE0F20">
      <w:pPr>
        <w:pStyle w:val="AP-AprovacaoLocalData"/>
      </w:pPr>
      <w:r w:rsidRPr="00E031CC">
        <w:t xml:space="preserve">Lages (SC), </w:t>
      </w:r>
      <w:r w:rsidR="003901D7">
        <w:t>27 de novembro de 2019</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56A7C78E" w:rsidR="00BE0F20" w:rsidRDefault="00BE0F20" w:rsidP="00257DD5">
            <w:pPr>
              <w:pStyle w:val="AP-AprovacaoBanca"/>
            </w:pPr>
            <w:r>
              <w:t xml:space="preserve">Prof. </w:t>
            </w:r>
            <w:r w:rsidR="003901D7">
              <w:t>Thiago Sartor</w:t>
            </w:r>
            <w:r w:rsidR="00A42599">
              <w:t>, M.Sc.</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Sabrina Bet Sagaz Koerich, M.Sc</w:t>
            </w:r>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r>
              <w:t xml:space="preserve">Prof. </w:t>
            </w:r>
            <w:r w:rsidR="00A42599">
              <w:rPr>
                <w:lang w:val="es-ES_tradnl"/>
              </w:rPr>
              <w:t>Madalena Pereira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Sabrina Bet Sagaz Koerich, M.Sc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5BEEFA34" w14:textId="77777777"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984413">
        <w:rPr>
          <w:noProof/>
        </w:rPr>
        <w:t>Modelagem conceitual</w:t>
      </w:r>
      <w:r w:rsidR="00984413">
        <w:rPr>
          <w:noProof/>
        </w:rPr>
        <w:tab/>
      </w:r>
      <w:r w:rsidR="00984413">
        <w:rPr>
          <w:noProof/>
        </w:rPr>
        <w:fldChar w:fldCharType="begin"/>
      </w:r>
      <w:r w:rsidR="00984413">
        <w:rPr>
          <w:noProof/>
        </w:rPr>
        <w:instrText xml:space="preserve"> PAGEREF _Toc531976664 \h </w:instrText>
      </w:r>
      <w:r w:rsidR="00984413">
        <w:rPr>
          <w:noProof/>
        </w:rPr>
      </w:r>
      <w:r w:rsidR="00984413">
        <w:rPr>
          <w:noProof/>
        </w:rPr>
        <w:fldChar w:fldCharType="separate"/>
      </w:r>
      <w:r w:rsidR="007478E3">
        <w:rPr>
          <w:noProof/>
        </w:rPr>
        <w:t>32</w:t>
      </w:r>
      <w:r w:rsidR="00984413">
        <w:rPr>
          <w:noProof/>
        </w:rPr>
        <w:fldChar w:fldCharType="end"/>
      </w:r>
    </w:p>
    <w:p w14:paraId="7A019380"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Pr>
          <w:noProof/>
        </w:rPr>
        <w:t>Modelagem lógica</w:t>
      </w:r>
      <w:r>
        <w:rPr>
          <w:noProof/>
        </w:rPr>
        <w:tab/>
      </w:r>
      <w:r>
        <w:rPr>
          <w:noProof/>
        </w:rPr>
        <w:fldChar w:fldCharType="begin"/>
      </w:r>
      <w:r>
        <w:rPr>
          <w:noProof/>
        </w:rPr>
        <w:instrText xml:space="preserve"> PAGEREF _Toc531976665 \h </w:instrText>
      </w:r>
      <w:r>
        <w:rPr>
          <w:noProof/>
        </w:rPr>
      </w:r>
      <w:r>
        <w:rPr>
          <w:noProof/>
        </w:rPr>
        <w:fldChar w:fldCharType="separate"/>
      </w:r>
      <w:r w:rsidR="007478E3">
        <w:rPr>
          <w:noProof/>
        </w:rPr>
        <w:t>33</w:t>
      </w:r>
      <w:r>
        <w:rPr>
          <w:noProof/>
        </w:rPr>
        <w:fldChar w:fldCharType="end"/>
      </w:r>
    </w:p>
    <w:p w14:paraId="298483F2"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3 -</w:t>
      </w:r>
      <w:r>
        <w:rPr>
          <w:rFonts w:asciiTheme="minorHAnsi" w:eastAsiaTheme="minorEastAsia" w:hAnsiTheme="minorHAnsi" w:cstheme="minorBidi"/>
          <w:noProof/>
          <w:sz w:val="22"/>
          <w:szCs w:val="22"/>
        </w:rPr>
        <w:tab/>
      </w:r>
      <w:r>
        <w:rPr>
          <w:noProof/>
        </w:rPr>
        <w:t>Formulário de acesso</w:t>
      </w:r>
      <w:r>
        <w:rPr>
          <w:noProof/>
        </w:rPr>
        <w:tab/>
      </w:r>
      <w:r>
        <w:rPr>
          <w:noProof/>
        </w:rPr>
        <w:fldChar w:fldCharType="begin"/>
      </w:r>
      <w:r>
        <w:rPr>
          <w:noProof/>
        </w:rPr>
        <w:instrText xml:space="preserve"> PAGEREF _Toc531976666 \h </w:instrText>
      </w:r>
      <w:r>
        <w:rPr>
          <w:noProof/>
        </w:rPr>
      </w:r>
      <w:r>
        <w:rPr>
          <w:noProof/>
        </w:rPr>
        <w:fldChar w:fldCharType="separate"/>
      </w:r>
      <w:r w:rsidR="007478E3">
        <w:rPr>
          <w:noProof/>
        </w:rPr>
        <w:t>35</w:t>
      </w:r>
      <w:r>
        <w:rPr>
          <w:noProof/>
        </w:rPr>
        <w:fldChar w:fldCharType="end"/>
      </w:r>
    </w:p>
    <w:p w14:paraId="5BC6AAD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4 -</w:t>
      </w:r>
      <w:r>
        <w:rPr>
          <w:rFonts w:asciiTheme="minorHAnsi" w:eastAsiaTheme="minorEastAsia" w:hAnsiTheme="minorHAnsi" w:cstheme="minorBidi"/>
          <w:noProof/>
          <w:sz w:val="22"/>
          <w:szCs w:val="22"/>
        </w:rPr>
        <w:tab/>
      </w:r>
      <w:r>
        <w:rPr>
          <w:noProof/>
        </w:rPr>
        <w:t>Aviso de dados inválidos</w:t>
      </w:r>
      <w:r>
        <w:rPr>
          <w:noProof/>
        </w:rPr>
        <w:tab/>
      </w:r>
      <w:r>
        <w:rPr>
          <w:noProof/>
        </w:rPr>
        <w:fldChar w:fldCharType="begin"/>
      </w:r>
      <w:r>
        <w:rPr>
          <w:noProof/>
        </w:rPr>
        <w:instrText xml:space="preserve"> PAGEREF _Toc531976667 \h </w:instrText>
      </w:r>
      <w:r>
        <w:rPr>
          <w:noProof/>
        </w:rPr>
      </w:r>
      <w:r>
        <w:rPr>
          <w:noProof/>
        </w:rPr>
        <w:fldChar w:fldCharType="separate"/>
      </w:r>
      <w:r w:rsidR="007478E3">
        <w:rPr>
          <w:noProof/>
        </w:rPr>
        <w:t>36</w:t>
      </w:r>
      <w:r>
        <w:rPr>
          <w:noProof/>
        </w:rPr>
        <w:fldChar w:fldCharType="end"/>
      </w:r>
    </w:p>
    <w:p w14:paraId="6F95B2DB"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5 -</w:t>
      </w:r>
      <w:r>
        <w:rPr>
          <w:rFonts w:asciiTheme="minorHAnsi" w:eastAsiaTheme="minorEastAsia" w:hAnsiTheme="minorHAnsi" w:cstheme="minorBidi"/>
          <w:noProof/>
          <w:sz w:val="22"/>
          <w:szCs w:val="22"/>
        </w:rPr>
        <w:tab/>
      </w:r>
      <w:r>
        <w:rPr>
          <w:noProof/>
        </w:rPr>
        <w:t>Código fonte da validação de dados para acesso</w:t>
      </w:r>
      <w:r>
        <w:rPr>
          <w:noProof/>
        </w:rPr>
        <w:tab/>
      </w:r>
      <w:r>
        <w:rPr>
          <w:noProof/>
        </w:rPr>
        <w:fldChar w:fldCharType="begin"/>
      </w:r>
      <w:r>
        <w:rPr>
          <w:noProof/>
        </w:rPr>
        <w:instrText xml:space="preserve"> PAGEREF _Toc531976668 \h </w:instrText>
      </w:r>
      <w:r>
        <w:rPr>
          <w:noProof/>
        </w:rPr>
      </w:r>
      <w:r>
        <w:rPr>
          <w:noProof/>
        </w:rPr>
        <w:fldChar w:fldCharType="separate"/>
      </w:r>
      <w:r w:rsidR="007478E3">
        <w:rPr>
          <w:noProof/>
        </w:rPr>
        <w:t>36</w:t>
      </w:r>
      <w:r>
        <w:rPr>
          <w:noProof/>
        </w:rPr>
        <w:fldChar w:fldCharType="end"/>
      </w:r>
    </w:p>
    <w:p w14:paraId="5CFB5BD7"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6 -</w:t>
      </w:r>
      <w:r>
        <w:rPr>
          <w:rFonts w:asciiTheme="minorHAnsi" w:eastAsiaTheme="minorEastAsia" w:hAnsiTheme="minorHAnsi" w:cstheme="minorBidi"/>
          <w:noProof/>
          <w:sz w:val="22"/>
          <w:szCs w:val="22"/>
        </w:rPr>
        <w:tab/>
      </w:r>
      <w:r>
        <w:rPr>
          <w:noProof/>
        </w:rPr>
        <w:t>Registros da tabela usuários</w:t>
      </w:r>
      <w:r>
        <w:rPr>
          <w:noProof/>
        </w:rPr>
        <w:tab/>
      </w:r>
      <w:r>
        <w:rPr>
          <w:noProof/>
        </w:rPr>
        <w:fldChar w:fldCharType="begin"/>
      </w:r>
      <w:r>
        <w:rPr>
          <w:noProof/>
        </w:rPr>
        <w:instrText xml:space="preserve"> PAGEREF _Toc531976669 \h </w:instrText>
      </w:r>
      <w:r>
        <w:rPr>
          <w:noProof/>
        </w:rPr>
      </w:r>
      <w:r>
        <w:rPr>
          <w:noProof/>
        </w:rPr>
        <w:fldChar w:fldCharType="separate"/>
      </w:r>
      <w:r w:rsidR="007478E3">
        <w:rPr>
          <w:noProof/>
        </w:rPr>
        <w:t>37</w:t>
      </w:r>
      <w:r>
        <w:rPr>
          <w:noProof/>
        </w:rPr>
        <w:fldChar w:fldCharType="end"/>
      </w:r>
    </w:p>
    <w:p w14:paraId="31FF30A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7 -</w:t>
      </w:r>
      <w:r>
        <w:rPr>
          <w:rFonts w:asciiTheme="minorHAnsi" w:eastAsiaTheme="minorEastAsia" w:hAnsiTheme="minorHAnsi" w:cstheme="minorBidi"/>
          <w:noProof/>
          <w:sz w:val="22"/>
          <w:szCs w:val="22"/>
        </w:rPr>
        <w:tab/>
      </w:r>
      <w:r>
        <w:rPr>
          <w:noProof/>
        </w:rPr>
        <w:t>Verificação de session</w:t>
      </w:r>
      <w:r>
        <w:rPr>
          <w:noProof/>
        </w:rPr>
        <w:tab/>
      </w:r>
      <w:r>
        <w:rPr>
          <w:noProof/>
        </w:rPr>
        <w:fldChar w:fldCharType="begin"/>
      </w:r>
      <w:r>
        <w:rPr>
          <w:noProof/>
        </w:rPr>
        <w:instrText xml:space="preserve"> PAGEREF _Toc531976670 \h </w:instrText>
      </w:r>
      <w:r>
        <w:rPr>
          <w:noProof/>
        </w:rPr>
      </w:r>
      <w:r>
        <w:rPr>
          <w:noProof/>
        </w:rPr>
        <w:fldChar w:fldCharType="separate"/>
      </w:r>
      <w:r w:rsidR="007478E3">
        <w:rPr>
          <w:noProof/>
        </w:rPr>
        <w:t>37</w:t>
      </w:r>
      <w:r>
        <w:rPr>
          <w:noProof/>
        </w:rPr>
        <w:fldChar w:fldCharType="end"/>
      </w:r>
    </w:p>
    <w:p w14:paraId="25FB5A6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8 -</w:t>
      </w:r>
      <w:r>
        <w:rPr>
          <w:rFonts w:asciiTheme="minorHAnsi" w:eastAsiaTheme="minorEastAsia" w:hAnsiTheme="minorHAnsi" w:cstheme="minorBidi"/>
          <w:noProof/>
          <w:sz w:val="22"/>
          <w:szCs w:val="22"/>
        </w:rPr>
        <w:tab/>
      </w:r>
      <w:r>
        <w:rPr>
          <w:noProof/>
        </w:rPr>
        <w:t>Apresentação inicial após um acesso</w:t>
      </w:r>
      <w:r>
        <w:rPr>
          <w:noProof/>
        </w:rPr>
        <w:tab/>
      </w:r>
      <w:r>
        <w:rPr>
          <w:noProof/>
        </w:rPr>
        <w:fldChar w:fldCharType="begin"/>
      </w:r>
      <w:r>
        <w:rPr>
          <w:noProof/>
        </w:rPr>
        <w:instrText xml:space="preserve"> PAGEREF _Toc531976671 \h </w:instrText>
      </w:r>
      <w:r>
        <w:rPr>
          <w:noProof/>
        </w:rPr>
      </w:r>
      <w:r>
        <w:rPr>
          <w:noProof/>
        </w:rPr>
        <w:fldChar w:fldCharType="separate"/>
      </w:r>
      <w:r w:rsidR="007478E3">
        <w:rPr>
          <w:noProof/>
        </w:rPr>
        <w:t>37</w:t>
      </w:r>
      <w:r>
        <w:rPr>
          <w:noProof/>
        </w:rPr>
        <w:fldChar w:fldCharType="end"/>
      </w:r>
    </w:p>
    <w:p w14:paraId="36C8F1E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9 -</w:t>
      </w:r>
      <w:r>
        <w:rPr>
          <w:rFonts w:asciiTheme="minorHAnsi" w:eastAsiaTheme="minorEastAsia" w:hAnsiTheme="minorHAnsi" w:cstheme="minorBidi"/>
          <w:noProof/>
          <w:sz w:val="22"/>
          <w:szCs w:val="22"/>
        </w:rPr>
        <w:tab/>
      </w:r>
      <w:r>
        <w:rPr>
          <w:noProof/>
        </w:rPr>
        <w:t>Verificação de acesso do nível de usuário</w:t>
      </w:r>
      <w:r>
        <w:rPr>
          <w:noProof/>
        </w:rPr>
        <w:tab/>
      </w:r>
      <w:r>
        <w:rPr>
          <w:noProof/>
        </w:rPr>
        <w:fldChar w:fldCharType="begin"/>
      </w:r>
      <w:r>
        <w:rPr>
          <w:noProof/>
        </w:rPr>
        <w:instrText xml:space="preserve"> PAGEREF _Toc531976672 \h </w:instrText>
      </w:r>
      <w:r>
        <w:rPr>
          <w:noProof/>
        </w:rPr>
      </w:r>
      <w:r>
        <w:rPr>
          <w:noProof/>
        </w:rPr>
        <w:fldChar w:fldCharType="separate"/>
      </w:r>
      <w:r w:rsidR="007478E3">
        <w:rPr>
          <w:noProof/>
        </w:rPr>
        <w:t>38</w:t>
      </w:r>
      <w:r>
        <w:rPr>
          <w:noProof/>
        </w:rPr>
        <w:fldChar w:fldCharType="end"/>
      </w:r>
    </w:p>
    <w:p w14:paraId="55F5BAE8"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10 -</w:t>
      </w:r>
      <w:r>
        <w:rPr>
          <w:rFonts w:asciiTheme="minorHAnsi" w:eastAsiaTheme="minorEastAsia" w:hAnsiTheme="minorHAnsi" w:cstheme="minorBidi"/>
          <w:noProof/>
          <w:sz w:val="22"/>
          <w:szCs w:val="22"/>
        </w:rPr>
        <w:tab/>
      </w:r>
      <w:r>
        <w:rPr>
          <w:noProof/>
        </w:rPr>
        <w:t>Tela gerenciamento de usuários</w:t>
      </w:r>
      <w:r>
        <w:rPr>
          <w:noProof/>
        </w:rPr>
        <w:tab/>
      </w:r>
      <w:r>
        <w:rPr>
          <w:noProof/>
        </w:rPr>
        <w:fldChar w:fldCharType="begin"/>
      </w:r>
      <w:r>
        <w:rPr>
          <w:noProof/>
        </w:rPr>
        <w:instrText xml:space="preserve"> PAGEREF _Toc531976673 \h </w:instrText>
      </w:r>
      <w:r>
        <w:rPr>
          <w:noProof/>
        </w:rPr>
      </w:r>
      <w:r>
        <w:rPr>
          <w:noProof/>
        </w:rPr>
        <w:fldChar w:fldCharType="separate"/>
      </w:r>
      <w:r w:rsidR="007478E3">
        <w:rPr>
          <w:noProof/>
        </w:rPr>
        <w:t>38</w:t>
      </w:r>
      <w:r>
        <w:rPr>
          <w:noProof/>
        </w:rPr>
        <w:fldChar w:fldCharType="end"/>
      </w:r>
    </w:p>
    <w:p w14:paraId="4F103D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11 -</w:t>
      </w:r>
      <w:r>
        <w:rPr>
          <w:rFonts w:asciiTheme="minorHAnsi" w:eastAsiaTheme="minorEastAsia" w:hAnsiTheme="minorHAnsi" w:cstheme="minorBidi"/>
          <w:noProof/>
          <w:sz w:val="22"/>
          <w:szCs w:val="22"/>
        </w:rPr>
        <w:tab/>
      </w:r>
      <w:r>
        <w:rPr>
          <w:noProof/>
        </w:rPr>
        <w:t>Mensagem de sucesso ao cadastrar um novo usuário</w:t>
      </w:r>
      <w:r>
        <w:rPr>
          <w:noProof/>
        </w:rPr>
        <w:tab/>
      </w:r>
      <w:r>
        <w:rPr>
          <w:noProof/>
        </w:rPr>
        <w:fldChar w:fldCharType="begin"/>
      </w:r>
      <w:r>
        <w:rPr>
          <w:noProof/>
        </w:rPr>
        <w:instrText xml:space="preserve"> PAGEREF _Toc531976674 \h </w:instrText>
      </w:r>
      <w:r>
        <w:rPr>
          <w:noProof/>
        </w:rPr>
      </w:r>
      <w:r>
        <w:rPr>
          <w:noProof/>
        </w:rPr>
        <w:fldChar w:fldCharType="separate"/>
      </w:r>
      <w:r w:rsidR="007478E3">
        <w:rPr>
          <w:noProof/>
        </w:rPr>
        <w:t>39</w:t>
      </w:r>
      <w:r>
        <w:rPr>
          <w:noProof/>
        </w:rPr>
        <w:fldChar w:fldCharType="end"/>
      </w:r>
    </w:p>
    <w:p w14:paraId="3D1E0F6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12 -</w:t>
      </w:r>
      <w:r>
        <w:rPr>
          <w:rFonts w:asciiTheme="minorHAnsi" w:eastAsiaTheme="minorEastAsia" w:hAnsiTheme="minorHAnsi" w:cstheme="minorBidi"/>
          <w:noProof/>
          <w:sz w:val="22"/>
          <w:szCs w:val="22"/>
        </w:rPr>
        <w:tab/>
      </w:r>
      <w:r>
        <w:rPr>
          <w:noProof/>
        </w:rPr>
        <w:t>Mensagem de sucesso ao editar um novo usuário</w:t>
      </w:r>
      <w:r>
        <w:rPr>
          <w:noProof/>
        </w:rPr>
        <w:tab/>
      </w:r>
      <w:r>
        <w:rPr>
          <w:noProof/>
        </w:rPr>
        <w:fldChar w:fldCharType="begin"/>
      </w:r>
      <w:r>
        <w:rPr>
          <w:noProof/>
        </w:rPr>
        <w:instrText xml:space="preserve"> PAGEREF _Toc531976675 \h </w:instrText>
      </w:r>
      <w:r>
        <w:rPr>
          <w:noProof/>
        </w:rPr>
      </w:r>
      <w:r>
        <w:rPr>
          <w:noProof/>
        </w:rPr>
        <w:fldChar w:fldCharType="separate"/>
      </w:r>
      <w:r w:rsidR="007478E3">
        <w:rPr>
          <w:noProof/>
        </w:rPr>
        <w:t>39</w:t>
      </w:r>
      <w:r>
        <w:rPr>
          <w:noProof/>
        </w:rPr>
        <w:fldChar w:fldCharType="end"/>
      </w:r>
    </w:p>
    <w:p w14:paraId="4541805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13 -</w:t>
      </w:r>
      <w:r>
        <w:rPr>
          <w:rFonts w:asciiTheme="minorHAnsi" w:eastAsiaTheme="minorEastAsia" w:hAnsiTheme="minorHAnsi" w:cstheme="minorBidi"/>
          <w:noProof/>
          <w:sz w:val="22"/>
          <w:szCs w:val="22"/>
        </w:rPr>
        <w:tab/>
      </w:r>
      <w:r>
        <w:rPr>
          <w:noProof/>
        </w:rPr>
        <w:t>Alerta de confirmação de exclusão de um usuário</w:t>
      </w:r>
      <w:r>
        <w:rPr>
          <w:noProof/>
        </w:rPr>
        <w:tab/>
      </w:r>
      <w:r>
        <w:rPr>
          <w:noProof/>
        </w:rPr>
        <w:fldChar w:fldCharType="begin"/>
      </w:r>
      <w:r>
        <w:rPr>
          <w:noProof/>
        </w:rPr>
        <w:instrText xml:space="preserve"> PAGEREF _Toc531976676 \h </w:instrText>
      </w:r>
      <w:r>
        <w:rPr>
          <w:noProof/>
        </w:rPr>
      </w:r>
      <w:r>
        <w:rPr>
          <w:noProof/>
        </w:rPr>
        <w:fldChar w:fldCharType="separate"/>
      </w:r>
      <w:r w:rsidR="007478E3">
        <w:rPr>
          <w:noProof/>
        </w:rPr>
        <w:t>40</w:t>
      </w:r>
      <w:r>
        <w:rPr>
          <w:noProof/>
        </w:rPr>
        <w:fldChar w:fldCharType="end"/>
      </w:r>
    </w:p>
    <w:p w14:paraId="7CE4691B"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14 -</w:t>
      </w:r>
      <w:r>
        <w:rPr>
          <w:rFonts w:asciiTheme="minorHAnsi" w:eastAsiaTheme="minorEastAsia" w:hAnsiTheme="minorHAnsi" w:cstheme="minorBidi"/>
          <w:noProof/>
          <w:sz w:val="22"/>
          <w:szCs w:val="22"/>
        </w:rPr>
        <w:tab/>
      </w:r>
      <w:r>
        <w:rPr>
          <w:noProof/>
        </w:rPr>
        <w:t>Mensagem de sucesso ao confirmar a exclusão um usuário</w:t>
      </w:r>
      <w:r>
        <w:rPr>
          <w:noProof/>
        </w:rPr>
        <w:tab/>
      </w:r>
      <w:r>
        <w:rPr>
          <w:noProof/>
        </w:rPr>
        <w:fldChar w:fldCharType="begin"/>
      </w:r>
      <w:r>
        <w:rPr>
          <w:noProof/>
        </w:rPr>
        <w:instrText xml:space="preserve"> PAGEREF _Toc531976677 \h </w:instrText>
      </w:r>
      <w:r>
        <w:rPr>
          <w:noProof/>
        </w:rPr>
      </w:r>
      <w:r>
        <w:rPr>
          <w:noProof/>
        </w:rPr>
        <w:fldChar w:fldCharType="separate"/>
      </w:r>
      <w:r w:rsidR="007478E3">
        <w:rPr>
          <w:noProof/>
        </w:rPr>
        <w:t>40</w:t>
      </w:r>
      <w:r>
        <w:rPr>
          <w:noProof/>
        </w:rPr>
        <w:fldChar w:fldCharType="end"/>
      </w:r>
    </w:p>
    <w:p w14:paraId="61A12E2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15 -</w:t>
      </w:r>
      <w:r>
        <w:rPr>
          <w:rFonts w:asciiTheme="minorHAnsi" w:eastAsiaTheme="minorEastAsia" w:hAnsiTheme="minorHAnsi" w:cstheme="minorBidi"/>
          <w:noProof/>
          <w:sz w:val="22"/>
          <w:szCs w:val="22"/>
        </w:rPr>
        <w:tab/>
      </w:r>
      <w:r>
        <w:rPr>
          <w:noProof/>
        </w:rPr>
        <w:t>Tela gerenciamento de turmas</w:t>
      </w:r>
      <w:r>
        <w:rPr>
          <w:noProof/>
        </w:rPr>
        <w:tab/>
      </w:r>
      <w:r>
        <w:rPr>
          <w:noProof/>
        </w:rPr>
        <w:fldChar w:fldCharType="begin"/>
      </w:r>
      <w:r>
        <w:rPr>
          <w:noProof/>
        </w:rPr>
        <w:instrText xml:space="preserve"> PAGEREF _Toc531976678 \h </w:instrText>
      </w:r>
      <w:r>
        <w:rPr>
          <w:noProof/>
        </w:rPr>
      </w:r>
      <w:r>
        <w:rPr>
          <w:noProof/>
        </w:rPr>
        <w:fldChar w:fldCharType="separate"/>
      </w:r>
      <w:r w:rsidR="007478E3">
        <w:rPr>
          <w:noProof/>
        </w:rPr>
        <w:t>41</w:t>
      </w:r>
      <w:r>
        <w:rPr>
          <w:noProof/>
        </w:rPr>
        <w:fldChar w:fldCharType="end"/>
      </w:r>
    </w:p>
    <w:p w14:paraId="7F74D6BF"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16 -</w:t>
      </w:r>
      <w:r>
        <w:rPr>
          <w:rFonts w:asciiTheme="minorHAnsi" w:eastAsiaTheme="minorEastAsia" w:hAnsiTheme="minorHAnsi" w:cstheme="minorBidi"/>
          <w:noProof/>
          <w:sz w:val="22"/>
          <w:szCs w:val="22"/>
        </w:rPr>
        <w:tab/>
      </w:r>
      <w:r>
        <w:rPr>
          <w:noProof/>
        </w:rPr>
        <w:t>Tela gerenciamento de alunos</w:t>
      </w:r>
      <w:r>
        <w:rPr>
          <w:noProof/>
        </w:rPr>
        <w:tab/>
      </w:r>
      <w:r>
        <w:rPr>
          <w:noProof/>
        </w:rPr>
        <w:fldChar w:fldCharType="begin"/>
      </w:r>
      <w:r>
        <w:rPr>
          <w:noProof/>
        </w:rPr>
        <w:instrText xml:space="preserve"> PAGEREF _Toc531976679 \h </w:instrText>
      </w:r>
      <w:r>
        <w:rPr>
          <w:noProof/>
        </w:rPr>
      </w:r>
      <w:r>
        <w:rPr>
          <w:noProof/>
        </w:rPr>
        <w:fldChar w:fldCharType="separate"/>
      </w:r>
      <w:r w:rsidR="007478E3">
        <w:rPr>
          <w:noProof/>
        </w:rPr>
        <w:t>41</w:t>
      </w:r>
      <w:r>
        <w:rPr>
          <w:noProof/>
        </w:rPr>
        <w:fldChar w:fldCharType="end"/>
      </w:r>
    </w:p>
    <w:p w14:paraId="405F674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17 -</w:t>
      </w:r>
      <w:r>
        <w:rPr>
          <w:rFonts w:asciiTheme="minorHAnsi" w:eastAsiaTheme="minorEastAsia" w:hAnsiTheme="minorHAnsi" w:cstheme="minorBidi"/>
          <w:noProof/>
          <w:sz w:val="22"/>
          <w:szCs w:val="22"/>
        </w:rPr>
        <w:tab/>
      </w:r>
      <w:r>
        <w:rPr>
          <w:noProof/>
        </w:rPr>
        <w:t>Tela gerenciamento de disciplinas</w:t>
      </w:r>
      <w:r>
        <w:rPr>
          <w:noProof/>
        </w:rPr>
        <w:tab/>
      </w:r>
      <w:r>
        <w:rPr>
          <w:noProof/>
        </w:rPr>
        <w:fldChar w:fldCharType="begin"/>
      </w:r>
      <w:r>
        <w:rPr>
          <w:noProof/>
        </w:rPr>
        <w:instrText xml:space="preserve"> PAGEREF _Toc531976680 \h </w:instrText>
      </w:r>
      <w:r>
        <w:rPr>
          <w:noProof/>
        </w:rPr>
      </w:r>
      <w:r>
        <w:rPr>
          <w:noProof/>
        </w:rPr>
        <w:fldChar w:fldCharType="separate"/>
      </w:r>
      <w:r w:rsidR="007478E3">
        <w:rPr>
          <w:noProof/>
        </w:rPr>
        <w:t>42</w:t>
      </w:r>
      <w:r>
        <w:rPr>
          <w:noProof/>
        </w:rPr>
        <w:fldChar w:fldCharType="end"/>
      </w:r>
    </w:p>
    <w:p w14:paraId="27090AD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18 -</w:t>
      </w:r>
      <w:r>
        <w:rPr>
          <w:rFonts w:asciiTheme="minorHAnsi" w:eastAsiaTheme="minorEastAsia" w:hAnsiTheme="minorHAnsi" w:cstheme="minorBidi"/>
          <w:noProof/>
          <w:sz w:val="22"/>
          <w:szCs w:val="22"/>
        </w:rPr>
        <w:tab/>
      </w:r>
      <w:r>
        <w:rPr>
          <w:noProof/>
        </w:rPr>
        <w:t>Tela gerenciamento de avaliações</w:t>
      </w:r>
      <w:r>
        <w:rPr>
          <w:noProof/>
        </w:rPr>
        <w:tab/>
      </w:r>
      <w:r>
        <w:rPr>
          <w:noProof/>
        </w:rPr>
        <w:fldChar w:fldCharType="begin"/>
      </w:r>
      <w:r>
        <w:rPr>
          <w:noProof/>
        </w:rPr>
        <w:instrText xml:space="preserve"> PAGEREF _Toc531976681 \h </w:instrText>
      </w:r>
      <w:r>
        <w:rPr>
          <w:noProof/>
        </w:rPr>
      </w:r>
      <w:r>
        <w:rPr>
          <w:noProof/>
        </w:rPr>
        <w:fldChar w:fldCharType="separate"/>
      </w:r>
      <w:r w:rsidR="007478E3">
        <w:rPr>
          <w:noProof/>
        </w:rPr>
        <w:t>42</w:t>
      </w:r>
      <w:r>
        <w:rPr>
          <w:noProof/>
        </w:rPr>
        <w:fldChar w:fldCharType="end"/>
      </w:r>
    </w:p>
    <w:p w14:paraId="20F1DF5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19 -</w:t>
      </w:r>
      <w:r>
        <w:rPr>
          <w:rFonts w:asciiTheme="minorHAnsi" w:eastAsiaTheme="minorEastAsia" w:hAnsiTheme="minorHAnsi" w:cstheme="minorBidi"/>
          <w:noProof/>
          <w:sz w:val="22"/>
          <w:szCs w:val="22"/>
        </w:rPr>
        <w:tab/>
      </w:r>
      <w:r>
        <w:rPr>
          <w:noProof/>
        </w:rPr>
        <w:t>Previa tela de cadastro de uma nova avaliação</w:t>
      </w:r>
      <w:r>
        <w:rPr>
          <w:noProof/>
        </w:rPr>
        <w:tab/>
      </w:r>
      <w:r>
        <w:rPr>
          <w:noProof/>
        </w:rPr>
        <w:fldChar w:fldCharType="begin"/>
      </w:r>
      <w:r>
        <w:rPr>
          <w:noProof/>
        </w:rPr>
        <w:instrText xml:space="preserve"> PAGEREF _Toc531976682 \h </w:instrText>
      </w:r>
      <w:r>
        <w:rPr>
          <w:noProof/>
        </w:rPr>
      </w:r>
      <w:r>
        <w:rPr>
          <w:noProof/>
        </w:rPr>
        <w:fldChar w:fldCharType="separate"/>
      </w:r>
      <w:r w:rsidR="007478E3">
        <w:rPr>
          <w:noProof/>
        </w:rPr>
        <w:t>43</w:t>
      </w:r>
      <w:r>
        <w:rPr>
          <w:noProof/>
        </w:rPr>
        <w:fldChar w:fldCharType="end"/>
      </w:r>
    </w:p>
    <w:p w14:paraId="7A1171B4" w14:textId="0090A3C1"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20 -</w:t>
      </w:r>
      <w:r>
        <w:rPr>
          <w:rFonts w:asciiTheme="minorHAnsi" w:eastAsiaTheme="minorEastAsia" w:hAnsiTheme="minorHAnsi" w:cstheme="minorBidi"/>
          <w:noProof/>
          <w:sz w:val="22"/>
          <w:szCs w:val="22"/>
        </w:rPr>
        <w:tab/>
      </w:r>
      <w:r>
        <w:rPr>
          <w:noProof/>
        </w:rPr>
        <w:t>Tela gerenciamento de avaliações respondidas - turmas</w:t>
      </w:r>
      <w:r>
        <w:rPr>
          <w:noProof/>
        </w:rPr>
        <w:tab/>
      </w:r>
      <w:r>
        <w:rPr>
          <w:noProof/>
        </w:rPr>
        <w:fldChar w:fldCharType="begin"/>
      </w:r>
      <w:r>
        <w:rPr>
          <w:noProof/>
        </w:rPr>
        <w:instrText xml:space="preserve"> PAGEREF _Toc531976683 \h </w:instrText>
      </w:r>
      <w:r>
        <w:rPr>
          <w:noProof/>
        </w:rPr>
      </w:r>
      <w:r>
        <w:rPr>
          <w:noProof/>
        </w:rPr>
        <w:fldChar w:fldCharType="separate"/>
      </w:r>
      <w:r w:rsidR="007478E3">
        <w:rPr>
          <w:noProof/>
        </w:rPr>
        <w:t>43</w:t>
      </w:r>
      <w:r>
        <w:rPr>
          <w:noProof/>
        </w:rPr>
        <w:fldChar w:fldCharType="end"/>
      </w:r>
    </w:p>
    <w:p w14:paraId="0A43FE94"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21 -</w:t>
      </w:r>
      <w:r>
        <w:rPr>
          <w:rFonts w:asciiTheme="minorHAnsi" w:eastAsiaTheme="minorEastAsia" w:hAnsiTheme="minorHAnsi" w:cstheme="minorBidi"/>
          <w:noProof/>
          <w:sz w:val="22"/>
          <w:szCs w:val="22"/>
        </w:rPr>
        <w:tab/>
      </w:r>
      <w:r>
        <w:rPr>
          <w:noProof/>
        </w:rPr>
        <w:t>Tela gerenciamento de avaliações respondidas - disciplinas</w:t>
      </w:r>
      <w:r>
        <w:rPr>
          <w:noProof/>
        </w:rPr>
        <w:tab/>
      </w:r>
      <w:r>
        <w:rPr>
          <w:noProof/>
        </w:rPr>
        <w:fldChar w:fldCharType="begin"/>
      </w:r>
      <w:r>
        <w:rPr>
          <w:noProof/>
        </w:rPr>
        <w:instrText xml:space="preserve"> PAGEREF _Toc531976684 \h </w:instrText>
      </w:r>
      <w:r>
        <w:rPr>
          <w:noProof/>
        </w:rPr>
      </w:r>
      <w:r>
        <w:rPr>
          <w:noProof/>
        </w:rPr>
        <w:fldChar w:fldCharType="separate"/>
      </w:r>
      <w:r w:rsidR="007478E3">
        <w:rPr>
          <w:noProof/>
        </w:rPr>
        <w:t>44</w:t>
      </w:r>
      <w:r>
        <w:rPr>
          <w:noProof/>
        </w:rPr>
        <w:fldChar w:fldCharType="end"/>
      </w:r>
    </w:p>
    <w:p w14:paraId="6D8A34B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22 -</w:t>
      </w:r>
      <w:r>
        <w:rPr>
          <w:rFonts w:asciiTheme="minorHAnsi" w:eastAsiaTheme="minorEastAsia" w:hAnsiTheme="minorHAnsi" w:cstheme="minorBidi"/>
          <w:noProof/>
          <w:sz w:val="22"/>
          <w:szCs w:val="22"/>
        </w:rPr>
        <w:tab/>
      </w:r>
      <w:r>
        <w:rPr>
          <w:noProof/>
        </w:rPr>
        <w:t>Tela gerenciamento de avaliações respondidas - avaliações</w:t>
      </w:r>
      <w:r>
        <w:rPr>
          <w:noProof/>
        </w:rPr>
        <w:tab/>
      </w:r>
      <w:r>
        <w:rPr>
          <w:noProof/>
        </w:rPr>
        <w:fldChar w:fldCharType="begin"/>
      </w:r>
      <w:r>
        <w:rPr>
          <w:noProof/>
        </w:rPr>
        <w:instrText xml:space="preserve"> PAGEREF _Toc531976685 \h </w:instrText>
      </w:r>
      <w:r>
        <w:rPr>
          <w:noProof/>
        </w:rPr>
      </w:r>
      <w:r>
        <w:rPr>
          <w:noProof/>
        </w:rPr>
        <w:fldChar w:fldCharType="separate"/>
      </w:r>
      <w:r w:rsidR="007478E3">
        <w:rPr>
          <w:noProof/>
        </w:rPr>
        <w:t>44</w:t>
      </w:r>
      <w:r>
        <w:rPr>
          <w:noProof/>
        </w:rPr>
        <w:fldChar w:fldCharType="end"/>
      </w:r>
    </w:p>
    <w:p w14:paraId="6A15AFE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23 -</w:t>
      </w:r>
      <w:r>
        <w:rPr>
          <w:rFonts w:asciiTheme="minorHAnsi" w:eastAsiaTheme="minorEastAsia" w:hAnsiTheme="minorHAnsi" w:cstheme="minorBidi"/>
          <w:noProof/>
          <w:sz w:val="22"/>
          <w:szCs w:val="22"/>
        </w:rPr>
        <w:tab/>
      </w:r>
      <w:r>
        <w:rPr>
          <w:noProof/>
        </w:rPr>
        <w:t>Previa tela de correção de uma avaliação</w:t>
      </w:r>
      <w:r>
        <w:rPr>
          <w:noProof/>
        </w:rPr>
        <w:tab/>
      </w:r>
      <w:r>
        <w:rPr>
          <w:noProof/>
        </w:rPr>
        <w:fldChar w:fldCharType="begin"/>
      </w:r>
      <w:r>
        <w:rPr>
          <w:noProof/>
        </w:rPr>
        <w:instrText xml:space="preserve"> PAGEREF _Toc531976686 \h </w:instrText>
      </w:r>
      <w:r>
        <w:rPr>
          <w:noProof/>
        </w:rPr>
      </w:r>
      <w:r>
        <w:rPr>
          <w:noProof/>
        </w:rPr>
        <w:fldChar w:fldCharType="separate"/>
      </w:r>
      <w:r w:rsidR="007478E3">
        <w:rPr>
          <w:noProof/>
        </w:rPr>
        <w:t>45</w:t>
      </w:r>
      <w:r>
        <w:rPr>
          <w:noProof/>
        </w:rPr>
        <w:fldChar w:fldCharType="end"/>
      </w:r>
    </w:p>
    <w:p w14:paraId="5D0A9705" w14:textId="2C63420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24 -</w:t>
      </w:r>
      <w:r>
        <w:rPr>
          <w:rFonts w:asciiTheme="minorHAnsi" w:eastAsiaTheme="minorEastAsia" w:hAnsiTheme="minorHAnsi" w:cstheme="minorBidi"/>
          <w:noProof/>
          <w:sz w:val="22"/>
          <w:szCs w:val="22"/>
        </w:rPr>
        <w:tab/>
      </w:r>
      <w:r>
        <w:rPr>
          <w:noProof/>
        </w:rPr>
        <w:t>Tela gerenciamento de avaliações respondidas - alunos</w:t>
      </w:r>
      <w:r>
        <w:rPr>
          <w:noProof/>
        </w:rPr>
        <w:tab/>
      </w:r>
      <w:r>
        <w:rPr>
          <w:noProof/>
        </w:rPr>
        <w:fldChar w:fldCharType="begin"/>
      </w:r>
      <w:r>
        <w:rPr>
          <w:noProof/>
        </w:rPr>
        <w:instrText xml:space="preserve"> PAGEREF _Toc531976687 \h </w:instrText>
      </w:r>
      <w:r>
        <w:rPr>
          <w:noProof/>
        </w:rPr>
      </w:r>
      <w:r>
        <w:rPr>
          <w:noProof/>
        </w:rPr>
        <w:fldChar w:fldCharType="separate"/>
      </w:r>
      <w:r w:rsidR="007478E3">
        <w:rPr>
          <w:noProof/>
        </w:rPr>
        <w:t>45</w:t>
      </w:r>
      <w:r>
        <w:rPr>
          <w:noProof/>
        </w:rPr>
        <w:fldChar w:fldCharType="end"/>
      </w:r>
    </w:p>
    <w:p w14:paraId="7A5094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25 -</w:t>
      </w:r>
      <w:r>
        <w:rPr>
          <w:rFonts w:asciiTheme="minorHAnsi" w:eastAsiaTheme="minorEastAsia" w:hAnsiTheme="minorHAnsi" w:cstheme="minorBidi"/>
          <w:noProof/>
          <w:sz w:val="22"/>
          <w:szCs w:val="22"/>
        </w:rPr>
        <w:tab/>
      </w:r>
      <w:r>
        <w:rPr>
          <w:noProof/>
        </w:rPr>
        <w:t>Previa avaliação corrigida em PDF</w:t>
      </w:r>
      <w:r>
        <w:rPr>
          <w:noProof/>
        </w:rPr>
        <w:tab/>
      </w:r>
      <w:r>
        <w:rPr>
          <w:noProof/>
        </w:rPr>
        <w:fldChar w:fldCharType="begin"/>
      </w:r>
      <w:r>
        <w:rPr>
          <w:noProof/>
        </w:rPr>
        <w:instrText xml:space="preserve"> PAGEREF _Toc531976688 \h </w:instrText>
      </w:r>
      <w:r>
        <w:rPr>
          <w:noProof/>
        </w:rPr>
      </w:r>
      <w:r>
        <w:rPr>
          <w:noProof/>
        </w:rPr>
        <w:fldChar w:fldCharType="separate"/>
      </w:r>
      <w:r w:rsidR="007478E3">
        <w:rPr>
          <w:noProof/>
        </w:rPr>
        <w:t>46</w:t>
      </w:r>
      <w:r>
        <w:rPr>
          <w:noProof/>
        </w:rPr>
        <w:fldChar w:fldCharType="end"/>
      </w:r>
    </w:p>
    <w:p w14:paraId="004C8C85" w14:textId="76E9ECB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26 -</w:t>
      </w:r>
      <w:r>
        <w:rPr>
          <w:rFonts w:asciiTheme="minorHAnsi" w:eastAsiaTheme="minorEastAsia" w:hAnsiTheme="minorHAnsi" w:cstheme="minorBidi"/>
          <w:noProof/>
          <w:sz w:val="22"/>
          <w:szCs w:val="22"/>
        </w:rPr>
        <w:tab/>
      </w:r>
      <w:r>
        <w:rPr>
          <w:noProof/>
        </w:rPr>
        <w:t>Fragmento de código classe FPDF</w:t>
      </w:r>
      <w:r>
        <w:rPr>
          <w:noProof/>
        </w:rPr>
        <w:tab/>
      </w:r>
      <w:r>
        <w:rPr>
          <w:noProof/>
        </w:rPr>
        <w:fldChar w:fldCharType="begin"/>
      </w:r>
      <w:r>
        <w:rPr>
          <w:noProof/>
        </w:rPr>
        <w:instrText xml:space="preserve"> PAGEREF _Toc531976689 \h </w:instrText>
      </w:r>
      <w:r>
        <w:rPr>
          <w:noProof/>
        </w:rPr>
      </w:r>
      <w:r>
        <w:rPr>
          <w:noProof/>
        </w:rPr>
        <w:fldChar w:fldCharType="separate"/>
      </w:r>
      <w:r w:rsidR="007478E3">
        <w:rPr>
          <w:noProof/>
        </w:rPr>
        <w:t>46</w:t>
      </w:r>
      <w:r>
        <w:rPr>
          <w:noProof/>
        </w:rPr>
        <w:fldChar w:fldCharType="end"/>
      </w:r>
    </w:p>
    <w:p w14:paraId="13B77D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27 -</w:t>
      </w:r>
      <w:r>
        <w:rPr>
          <w:rFonts w:asciiTheme="minorHAnsi" w:eastAsiaTheme="minorEastAsia" w:hAnsiTheme="minorHAnsi" w:cstheme="minorBidi"/>
          <w:noProof/>
          <w:sz w:val="22"/>
          <w:szCs w:val="22"/>
        </w:rPr>
        <w:tab/>
      </w:r>
      <w:r>
        <w:rPr>
          <w:noProof/>
        </w:rPr>
        <w:t>Verificação de alunos bloqueados</w:t>
      </w:r>
      <w:r>
        <w:rPr>
          <w:noProof/>
        </w:rPr>
        <w:tab/>
      </w:r>
      <w:r>
        <w:rPr>
          <w:noProof/>
        </w:rPr>
        <w:fldChar w:fldCharType="begin"/>
      </w:r>
      <w:r>
        <w:rPr>
          <w:noProof/>
        </w:rPr>
        <w:instrText xml:space="preserve"> PAGEREF _Toc531976690 \h </w:instrText>
      </w:r>
      <w:r>
        <w:rPr>
          <w:noProof/>
        </w:rPr>
      </w:r>
      <w:r>
        <w:rPr>
          <w:noProof/>
        </w:rPr>
        <w:fldChar w:fldCharType="separate"/>
      </w:r>
      <w:r w:rsidR="007478E3">
        <w:rPr>
          <w:noProof/>
        </w:rPr>
        <w:t>47</w:t>
      </w:r>
      <w:r>
        <w:rPr>
          <w:noProof/>
        </w:rPr>
        <w:fldChar w:fldCharType="end"/>
      </w:r>
    </w:p>
    <w:p w14:paraId="0144E7B8" w14:textId="072A7229"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28 -</w:t>
      </w:r>
      <w:r>
        <w:rPr>
          <w:rFonts w:asciiTheme="minorHAnsi" w:eastAsiaTheme="minorEastAsia" w:hAnsiTheme="minorHAnsi" w:cstheme="minorBidi"/>
          <w:noProof/>
          <w:sz w:val="22"/>
          <w:szCs w:val="22"/>
        </w:rPr>
        <w:tab/>
      </w:r>
      <w:r>
        <w:rPr>
          <w:noProof/>
        </w:rPr>
        <w:t>Código atualização página de alunos bloqueados</w:t>
      </w:r>
      <w:r>
        <w:rPr>
          <w:noProof/>
        </w:rPr>
        <w:tab/>
      </w:r>
      <w:r>
        <w:rPr>
          <w:noProof/>
        </w:rPr>
        <w:fldChar w:fldCharType="begin"/>
      </w:r>
      <w:r>
        <w:rPr>
          <w:noProof/>
        </w:rPr>
        <w:instrText xml:space="preserve"> PAGEREF _Toc531976691 \h </w:instrText>
      </w:r>
      <w:r>
        <w:rPr>
          <w:noProof/>
        </w:rPr>
      </w:r>
      <w:r>
        <w:rPr>
          <w:noProof/>
        </w:rPr>
        <w:fldChar w:fldCharType="separate"/>
      </w:r>
      <w:r w:rsidR="007478E3">
        <w:rPr>
          <w:noProof/>
        </w:rPr>
        <w:t>47</w:t>
      </w:r>
      <w:r>
        <w:rPr>
          <w:noProof/>
        </w:rPr>
        <w:fldChar w:fldCharType="end"/>
      </w:r>
    </w:p>
    <w:p w14:paraId="4B7A1BB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29 -</w:t>
      </w:r>
      <w:r>
        <w:rPr>
          <w:rFonts w:asciiTheme="minorHAnsi" w:eastAsiaTheme="minorEastAsia" w:hAnsiTheme="minorHAnsi" w:cstheme="minorBidi"/>
          <w:noProof/>
          <w:sz w:val="22"/>
          <w:szCs w:val="22"/>
        </w:rPr>
        <w:tab/>
      </w:r>
      <w:r>
        <w:rPr>
          <w:noProof/>
        </w:rPr>
        <w:t>Código verificação de alunos bloqueados</w:t>
      </w:r>
      <w:r>
        <w:rPr>
          <w:noProof/>
        </w:rPr>
        <w:tab/>
      </w:r>
      <w:r>
        <w:rPr>
          <w:noProof/>
        </w:rPr>
        <w:fldChar w:fldCharType="begin"/>
      </w:r>
      <w:r>
        <w:rPr>
          <w:noProof/>
        </w:rPr>
        <w:instrText xml:space="preserve"> PAGEREF _Toc531976692 \h </w:instrText>
      </w:r>
      <w:r>
        <w:rPr>
          <w:noProof/>
        </w:rPr>
      </w:r>
      <w:r>
        <w:rPr>
          <w:noProof/>
        </w:rPr>
        <w:fldChar w:fldCharType="separate"/>
      </w:r>
      <w:r w:rsidR="007478E3">
        <w:rPr>
          <w:noProof/>
        </w:rPr>
        <w:t>48</w:t>
      </w:r>
      <w:r>
        <w:rPr>
          <w:noProof/>
        </w:rPr>
        <w:fldChar w:fldCharType="end"/>
      </w:r>
    </w:p>
    <w:p w14:paraId="268655BE" w14:textId="026A4E5D"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30 -</w:t>
      </w:r>
      <w:r>
        <w:rPr>
          <w:rFonts w:asciiTheme="minorHAnsi" w:eastAsiaTheme="minorEastAsia" w:hAnsiTheme="minorHAnsi" w:cstheme="minorBidi"/>
          <w:noProof/>
          <w:sz w:val="22"/>
          <w:szCs w:val="22"/>
        </w:rPr>
        <w:tab/>
      </w:r>
      <w:r>
        <w:rPr>
          <w:noProof/>
        </w:rPr>
        <w:t>Cadastro de novos alunos</w:t>
      </w:r>
      <w:r>
        <w:rPr>
          <w:noProof/>
        </w:rPr>
        <w:tab/>
      </w:r>
      <w:r>
        <w:rPr>
          <w:noProof/>
        </w:rPr>
        <w:fldChar w:fldCharType="begin"/>
      </w:r>
      <w:r>
        <w:rPr>
          <w:noProof/>
        </w:rPr>
        <w:instrText xml:space="preserve"> PAGEREF _Toc531976693 \h </w:instrText>
      </w:r>
      <w:r>
        <w:rPr>
          <w:noProof/>
        </w:rPr>
      </w:r>
      <w:r>
        <w:rPr>
          <w:noProof/>
        </w:rPr>
        <w:fldChar w:fldCharType="separate"/>
      </w:r>
      <w:r w:rsidR="007478E3">
        <w:rPr>
          <w:noProof/>
        </w:rPr>
        <w:t>48</w:t>
      </w:r>
      <w:r>
        <w:rPr>
          <w:noProof/>
        </w:rPr>
        <w:fldChar w:fldCharType="end"/>
      </w:r>
    </w:p>
    <w:p w14:paraId="0A9420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31 -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_Toc531976694 \h </w:instrText>
      </w:r>
      <w:r>
        <w:rPr>
          <w:noProof/>
        </w:rPr>
      </w:r>
      <w:r>
        <w:rPr>
          <w:noProof/>
        </w:rPr>
        <w:fldChar w:fldCharType="separate"/>
      </w:r>
      <w:r w:rsidR="007478E3">
        <w:rPr>
          <w:noProof/>
        </w:rPr>
        <w:t>49</w:t>
      </w:r>
      <w:r>
        <w:rPr>
          <w:noProof/>
        </w:rPr>
        <w:fldChar w:fldCharType="end"/>
      </w:r>
    </w:p>
    <w:p w14:paraId="6FB977EF" w14:textId="434CF37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32 -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_Toc531976695 \h </w:instrText>
      </w:r>
      <w:r>
        <w:rPr>
          <w:noProof/>
        </w:rPr>
      </w:r>
      <w:r>
        <w:rPr>
          <w:noProof/>
        </w:rPr>
        <w:fldChar w:fldCharType="separate"/>
      </w:r>
      <w:r w:rsidR="007478E3">
        <w:rPr>
          <w:noProof/>
        </w:rPr>
        <w:t>49</w:t>
      </w:r>
      <w:r>
        <w:rPr>
          <w:noProof/>
        </w:rPr>
        <w:fldChar w:fldCharType="end"/>
      </w:r>
    </w:p>
    <w:p w14:paraId="393AF44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33 -</w:t>
      </w:r>
      <w:r>
        <w:rPr>
          <w:rFonts w:asciiTheme="minorHAnsi" w:eastAsiaTheme="minorEastAsia" w:hAnsiTheme="minorHAnsi" w:cstheme="minorBidi"/>
          <w:noProof/>
          <w:sz w:val="22"/>
          <w:szCs w:val="22"/>
        </w:rPr>
        <w:tab/>
      </w:r>
      <w:r>
        <w:rPr>
          <w:noProof/>
        </w:rPr>
        <w:t>Gerenciamento de avaliações</w:t>
      </w:r>
      <w:r>
        <w:rPr>
          <w:noProof/>
        </w:rPr>
        <w:tab/>
      </w:r>
      <w:r>
        <w:rPr>
          <w:noProof/>
        </w:rPr>
        <w:fldChar w:fldCharType="begin"/>
      </w:r>
      <w:r>
        <w:rPr>
          <w:noProof/>
        </w:rPr>
        <w:instrText xml:space="preserve"> PAGEREF _Toc531976696 \h </w:instrText>
      </w:r>
      <w:r>
        <w:rPr>
          <w:noProof/>
        </w:rPr>
      </w:r>
      <w:r>
        <w:rPr>
          <w:noProof/>
        </w:rPr>
        <w:fldChar w:fldCharType="separate"/>
      </w:r>
      <w:r w:rsidR="007478E3">
        <w:rPr>
          <w:noProof/>
        </w:rPr>
        <w:t>50</w:t>
      </w:r>
      <w:r>
        <w:rPr>
          <w:noProof/>
        </w:rPr>
        <w:fldChar w:fldCharType="end"/>
      </w:r>
    </w:p>
    <w:p w14:paraId="25BA035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34 -</w:t>
      </w:r>
      <w:r>
        <w:rPr>
          <w:rFonts w:asciiTheme="minorHAnsi" w:eastAsiaTheme="minorEastAsia" w:hAnsiTheme="minorHAnsi" w:cstheme="minorBidi"/>
          <w:noProof/>
          <w:sz w:val="22"/>
          <w:szCs w:val="22"/>
        </w:rPr>
        <w:tab/>
      </w:r>
      <w:r>
        <w:rPr>
          <w:noProof/>
        </w:rPr>
        <w:t>Gerenciamento de avaliações respondidas</w:t>
      </w:r>
      <w:r>
        <w:rPr>
          <w:noProof/>
        </w:rPr>
        <w:tab/>
      </w:r>
      <w:r>
        <w:rPr>
          <w:noProof/>
        </w:rPr>
        <w:fldChar w:fldCharType="begin"/>
      </w:r>
      <w:r>
        <w:rPr>
          <w:noProof/>
        </w:rPr>
        <w:instrText xml:space="preserve"> PAGEREF _Toc531976697 \h </w:instrText>
      </w:r>
      <w:r>
        <w:rPr>
          <w:noProof/>
        </w:rPr>
      </w:r>
      <w:r>
        <w:rPr>
          <w:noProof/>
        </w:rPr>
        <w:fldChar w:fldCharType="separate"/>
      </w:r>
      <w:r w:rsidR="007478E3">
        <w:rPr>
          <w:noProof/>
        </w:rPr>
        <w:t>50</w:t>
      </w:r>
      <w:r>
        <w:rPr>
          <w:noProof/>
        </w:rPr>
        <w:fldChar w:fldCharType="end"/>
      </w:r>
    </w:p>
    <w:p w14:paraId="6C1FC9C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lastRenderedPageBreak/>
        <w:t>FIGURA 35 -</w:t>
      </w:r>
      <w:r>
        <w:rPr>
          <w:rFonts w:asciiTheme="minorHAnsi" w:eastAsiaTheme="minorEastAsia" w:hAnsiTheme="minorHAnsi" w:cstheme="minorBidi"/>
          <w:noProof/>
          <w:sz w:val="22"/>
          <w:szCs w:val="22"/>
        </w:rPr>
        <w:tab/>
      </w:r>
      <w:r>
        <w:rPr>
          <w:noProof/>
        </w:rPr>
        <w:t>Acesso nível professor</w:t>
      </w:r>
      <w:r>
        <w:rPr>
          <w:noProof/>
        </w:rPr>
        <w:tab/>
      </w:r>
      <w:r>
        <w:rPr>
          <w:noProof/>
        </w:rPr>
        <w:fldChar w:fldCharType="begin"/>
      </w:r>
      <w:r>
        <w:rPr>
          <w:noProof/>
        </w:rPr>
        <w:instrText xml:space="preserve"> PAGEREF _Toc531976698 \h </w:instrText>
      </w:r>
      <w:r>
        <w:rPr>
          <w:noProof/>
        </w:rPr>
      </w:r>
      <w:r>
        <w:rPr>
          <w:noProof/>
        </w:rPr>
        <w:fldChar w:fldCharType="separate"/>
      </w:r>
      <w:r w:rsidR="007478E3">
        <w:rPr>
          <w:noProof/>
        </w:rPr>
        <w:t>51</w:t>
      </w:r>
      <w:r>
        <w:rPr>
          <w:noProof/>
        </w:rPr>
        <w:fldChar w:fldCharType="end"/>
      </w:r>
    </w:p>
    <w:p w14:paraId="1A8C733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36 -</w:t>
      </w:r>
      <w:r>
        <w:rPr>
          <w:rFonts w:asciiTheme="minorHAnsi" w:eastAsiaTheme="minorEastAsia" w:hAnsiTheme="minorHAnsi" w:cstheme="minorBidi"/>
          <w:noProof/>
          <w:sz w:val="22"/>
          <w:szCs w:val="22"/>
        </w:rPr>
        <w:tab/>
      </w:r>
      <w:r>
        <w:rPr>
          <w:noProof/>
        </w:rPr>
        <w:t>Avaliações disponíveis</w:t>
      </w:r>
      <w:r>
        <w:rPr>
          <w:noProof/>
        </w:rPr>
        <w:tab/>
      </w:r>
      <w:r>
        <w:rPr>
          <w:noProof/>
        </w:rPr>
        <w:fldChar w:fldCharType="begin"/>
      </w:r>
      <w:r>
        <w:rPr>
          <w:noProof/>
        </w:rPr>
        <w:instrText xml:space="preserve"> PAGEREF _Toc531976699 \h </w:instrText>
      </w:r>
      <w:r>
        <w:rPr>
          <w:noProof/>
        </w:rPr>
      </w:r>
      <w:r>
        <w:rPr>
          <w:noProof/>
        </w:rPr>
        <w:fldChar w:fldCharType="separate"/>
      </w:r>
      <w:r w:rsidR="007478E3">
        <w:rPr>
          <w:noProof/>
        </w:rPr>
        <w:t>51</w:t>
      </w:r>
      <w:r>
        <w:rPr>
          <w:noProof/>
        </w:rPr>
        <w:fldChar w:fldCharType="end"/>
      </w:r>
    </w:p>
    <w:p w14:paraId="192DE1E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37 -</w:t>
      </w:r>
      <w:r>
        <w:rPr>
          <w:rFonts w:asciiTheme="minorHAnsi" w:eastAsiaTheme="minorEastAsia" w:hAnsiTheme="minorHAnsi" w:cstheme="minorBidi"/>
          <w:noProof/>
          <w:sz w:val="22"/>
          <w:szCs w:val="22"/>
        </w:rPr>
        <w:tab/>
      </w:r>
      <w:r>
        <w:rPr>
          <w:noProof/>
        </w:rPr>
        <w:t>Nível aluno – avaliações disponíveis, seleção de avaliação</w:t>
      </w:r>
      <w:r>
        <w:rPr>
          <w:noProof/>
        </w:rPr>
        <w:tab/>
      </w:r>
      <w:r>
        <w:rPr>
          <w:noProof/>
        </w:rPr>
        <w:fldChar w:fldCharType="begin"/>
      </w:r>
      <w:r>
        <w:rPr>
          <w:noProof/>
        </w:rPr>
        <w:instrText xml:space="preserve"> PAGEREF _Toc531976700 \h </w:instrText>
      </w:r>
      <w:r>
        <w:rPr>
          <w:noProof/>
        </w:rPr>
      </w:r>
      <w:r>
        <w:rPr>
          <w:noProof/>
        </w:rPr>
        <w:fldChar w:fldCharType="separate"/>
      </w:r>
      <w:r w:rsidR="007478E3">
        <w:rPr>
          <w:noProof/>
        </w:rPr>
        <w:t>52</w:t>
      </w:r>
      <w:r>
        <w:rPr>
          <w:noProof/>
        </w:rPr>
        <w:fldChar w:fldCharType="end"/>
      </w:r>
    </w:p>
    <w:p w14:paraId="1040F0C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38 -</w:t>
      </w:r>
      <w:r>
        <w:rPr>
          <w:rFonts w:asciiTheme="minorHAnsi" w:eastAsiaTheme="minorEastAsia" w:hAnsiTheme="minorHAnsi" w:cstheme="minorBidi"/>
          <w:noProof/>
          <w:sz w:val="22"/>
          <w:szCs w:val="22"/>
        </w:rPr>
        <w:tab/>
      </w:r>
      <w:r>
        <w:rPr>
          <w:noProof/>
        </w:rPr>
        <w:t>Confirmação início de avaliação</w:t>
      </w:r>
      <w:r>
        <w:rPr>
          <w:noProof/>
        </w:rPr>
        <w:tab/>
      </w:r>
      <w:r>
        <w:rPr>
          <w:noProof/>
        </w:rPr>
        <w:fldChar w:fldCharType="begin"/>
      </w:r>
      <w:r>
        <w:rPr>
          <w:noProof/>
        </w:rPr>
        <w:instrText xml:space="preserve"> PAGEREF _Toc531976701 \h </w:instrText>
      </w:r>
      <w:r>
        <w:rPr>
          <w:noProof/>
        </w:rPr>
      </w:r>
      <w:r>
        <w:rPr>
          <w:noProof/>
        </w:rPr>
        <w:fldChar w:fldCharType="separate"/>
      </w:r>
      <w:r w:rsidR="007478E3">
        <w:rPr>
          <w:noProof/>
        </w:rPr>
        <w:t>52</w:t>
      </w:r>
      <w:r>
        <w:rPr>
          <w:noProof/>
        </w:rPr>
        <w:fldChar w:fldCharType="end"/>
      </w:r>
    </w:p>
    <w:p w14:paraId="2660E3AC" w14:textId="7A25FAF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39 -</w:t>
      </w:r>
      <w:r>
        <w:rPr>
          <w:rFonts w:asciiTheme="minorHAnsi" w:eastAsiaTheme="minorEastAsia" w:hAnsiTheme="minorHAnsi" w:cstheme="minorBidi"/>
          <w:noProof/>
          <w:sz w:val="22"/>
          <w:szCs w:val="22"/>
        </w:rPr>
        <w:tab/>
      </w:r>
      <w:r>
        <w:rPr>
          <w:noProof/>
        </w:rPr>
        <w:t>Código fonte verificação de tecla pressionada</w:t>
      </w:r>
      <w:r>
        <w:rPr>
          <w:noProof/>
        </w:rPr>
        <w:tab/>
      </w:r>
      <w:r>
        <w:rPr>
          <w:noProof/>
        </w:rPr>
        <w:fldChar w:fldCharType="begin"/>
      </w:r>
      <w:r>
        <w:rPr>
          <w:noProof/>
        </w:rPr>
        <w:instrText xml:space="preserve"> PAGEREF _Toc531976702 \h </w:instrText>
      </w:r>
      <w:r>
        <w:rPr>
          <w:noProof/>
        </w:rPr>
      </w:r>
      <w:r>
        <w:rPr>
          <w:noProof/>
        </w:rPr>
        <w:fldChar w:fldCharType="separate"/>
      </w:r>
      <w:r w:rsidR="007478E3">
        <w:rPr>
          <w:noProof/>
        </w:rPr>
        <w:t>52</w:t>
      </w:r>
      <w:r>
        <w:rPr>
          <w:noProof/>
        </w:rPr>
        <w:fldChar w:fldCharType="end"/>
      </w:r>
    </w:p>
    <w:p w14:paraId="6E0B02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40 -</w:t>
      </w:r>
      <w:r>
        <w:rPr>
          <w:rFonts w:asciiTheme="minorHAnsi" w:eastAsiaTheme="minorEastAsia" w:hAnsiTheme="minorHAnsi" w:cstheme="minorBidi"/>
          <w:noProof/>
          <w:sz w:val="22"/>
          <w:szCs w:val="22"/>
        </w:rPr>
        <w:tab/>
      </w:r>
      <w:r>
        <w:rPr>
          <w:noProof/>
        </w:rPr>
        <w:t>Tela com avaliação já iniciada</w:t>
      </w:r>
      <w:r>
        <w:rPr>
          <w:noProof/>
        </w:rPr>
        <w:tab/>
      </w:r>
      <w:r>
        <w:rPr>
          <w:noProof/>
        </w:rPr>
        <w:fldChar w:fldCharType="begin"/>
      </w:r>
      <w:r>
        <w:rPr>
          <w:noProof/>
        </w:rPr>
        <w:instrText xml:space="preserve"> PAGEREF _Toc531976703 \h </w:instrText>
      </w:r>
      <w:r>
        <w:rPr>
          <w:noProof/>
        </w:rPr>
      </w:r>
      <w:r>
        <w:rPr>
          <w:noProof/>
        </w:rPr>
        <w:fldChar w:fldCharType="separate"/>
      </w:r>
      <w:r w:rsidR="007478E3">
        <w:rPr>
          <w:noProof/>
        </w:rPr>
        <w:t>53</w:t>
      </w:r>
      <w:r>
        <w:rPr>
          <w:noProof/>
        </w:rPr>
        <w:fldChar w:fldCharType="end"/>
      </w:r>
    </w:p>
    <w:p w14:paraId="3779E022" w14:textId="1E19F6E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41 -</w:t>
      </w:r>
      <w:r>
        <w:rPr>
          <w:rFonts w:asciiTheme="minorHAnsi" w:eastAsiaTheme="minorEastAsia" w:hAnsiTheme="minorHAnsi" w:cstheme="minorBidi"/>
          <w:noProof/>
          <w:sz w:val="22"/>
          <w:szCs w:val="22"/>
        </w:rPr>
        <w:tab/>
      </w:r>
      <w:r>
        <w:rPr>
          <w:noProof/>
        </w:rPr>
        <w:t>Alerta de tecla indevida pressionada</w:t>
      </w:r>
      <w:r>
        <w:rPr>
          <w:noProof/>
        </w:rPr>
        <w:tab/>
      </w:r>
      <w:r>
        <w:rPr>
          <w:noProof/>
        </w:rPr>
        <w:fldChar w:fldCharType="begin"/>
      </w:r>
      <w:r>
        <w:rPr>
          <w:noProof/>
        </w:rPr>
        <w:instrText xml:space="preserve"> PAGEREF _Toc531976704 \h </w:instrText>
      </w:r>
      <w:r>
        <w:rPr>
          <w:noProof/>
        </w:rPr>
      </w:r>
      <w:r>
        <w:rPr>
          <w:noProof/>
        </w:rPr>
        <w:fldChar w:fldCharType="separate"/>
      </w:r>
      <w:r w:rsidR="007478E3">
        <w:rPr>
          <w:noProof/>
        </w:rPr>
        <w:t>53</w:t>
      </w:r>
      <w:r>
        <w:rPr>
          <w:noProof/>
        </w:rPr>
        <w:fldChar w:fldCharType="end"/>
      </w:r>
    </w:p>
    <w:p w14:paraId="599837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42 -</w:t>
      </w:r>
      <w:r>
        <w:rPr>
          <w:rFonts w:asciiTheme="minorHAnsi" w:eastAsiaTheme="minorEastAsia" w:hAnsiTheme="minorHAnsi" w:cstheme="minorBidi"/>
          <w:noProof/>
          <w:sz w:val="22"/>
          <w:szCs w:val="22"/>
        </w:rPr>
        <w:tab/>
      </w:r>
      <w:r>
        <w:rPr>
          <w:noProof/>
        </w:rPr>
        <w:t>Código fonte alteração na resolução da tela</w:t>
      </w:r>
      <w:r>
        <w:rPr>
          <w:noProof/>
        </w:rPr>
        <w:tab/>
      </w:r>
      <w:r>
        <w:rPr>
          <w:noProof/>
        </w:rPr>
        <w:fldChar w:fldCharType="begin"/>
      </w:r>
      <w:r>
        <w:rPr>
          <w:noProof/>
        </w:rPr>
        <w:instrText xml:space="preserve"> PAGEREF _Toc531976705 \h </w:instrText>
      </w:r>
      <w:r>
        <w:rPr>
          <w:noProof/>
        </w:rPr>
      </w:r>
      <w:r>
        <w:rPr>
          <w:noProof/>
        </w:rPr>
        <w:fldChar w:fldCharType="separate"/>
      </w:r>
      <w:r w:rsidR="007478E3">
        <w:rPr>
          <w:noProof/>
        </w:rPr>
        <w:t>54</w:t>
      </w:r>
      <w:r>
        <w:rPr>
          <w:noProof/>
        </w:rPr>
        <w:fldChar w:fldCharType="end"/>
      </w:r>
    </w:p>
    <w:p w14:paraId="3FA7E0BD" w14:textId="6521CAA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43 -</w:t>
      </w:r>
      <w:r>
        <w:rPr>
          <w:rFonts w:asciiTheme="minorHAnsi" w:eastAsiaTheme="minorEastAsia" w:hAnsiTheme="minorHAnsi" w:cstheme="minorBidi"/>
          <w:noProof/>
          <w:sz w:val="22"/>
          <w:szCs w:val="22"/>
        </w:rPr>
        <w:tab/>
      </w:r>
      <w:r>
        <w:rPr>
          <w:noProof/>
        </w:rPr>
        <w:t>Aviso de usuário bloqueado</w:t>
      </w:r>
      <w:r>
        <w:rPr>
          <w:noProof/>
        </w:rPr>
        <w:tab/>
      </w:r>
      <w:r>
        <w:rPr>
          <w:noProof/>
        </w:rPr>
        <w:fldChar w:fldCharType="begin"/>
      </w:r>
      <w:r>
        <w:rPr>
          <w:noProof/>
        </w:rPr>
        <w:instrText xml:space="preserve"> PAGEREF _Toc531976706 \h </w:instrText>
      </w:r>
      <w:r>
        <w:rPr>
          <w:noProof/>
        </w:rPr>
      </w:r>
      <w:r>
        <w:rPr>
          <w:noProof/>
        </w:rPr>
        <w:fldChar w:fldCharType="separate"/>
      </w:r>
      <w:r w:rsidR="007478E3">
        <w:rPr>
          <w:noProof/>
        </w:rPr>
        <w:t>54</w:t>
      </w:r>
      <w:r>
        <w:rPr>
          <w:noProof/>
        </w:rPr>
        <w:fldChar w:fldCharType="end"/>
      </w:r>
    </w:p>
    <w:p w14:paraId="26657C9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44 -</w:t>
      </w:r>
      <w:r>
        <w:rPr>
          <w:rFonts w:asciiTheme="minorHAnsi" w:eastAsiaTheme="minorEastAsia" w:hAnsiTheme="minorHAnsi" w:cstheme="minorBidi"/>
          <w:noProof/>
          <w:sz w:val="22"/>
          <w:szCs w:val="22"/>
        </w:rPr>
        <w:tab/>
      </w:r>
      <w:r>
        <w:rPr>
          <w:noProof/>
        </w:rPr>
        <w:t>Código fonte SQL UPDATE tabela alunos</w:t>
      </w:r>
      <w:r>
        <w:rPr>
          <w:noProof/>
        </w:rPr>
        <w:tab/>
      </w:r>
      <w:r>
        <w:rPr>
          <w:noProof/>
        </w:rPr>
        <w:fldChar w:fldCharType="begin"/>
      </w:r>
      <w:r>
        <w:rPr>
          <w:noProof/>
        </w:rPr>
        <w:instrText xml:space="preserve"> PAGEREF _Toc531976707 \h </w:instrText>
      </w:r>
      <w:r>
        <w:rPr>
          <w:noProof/>
        </w:rPr>
      </w:r>
      <w:r>
        <w:rPr>
          <w:noProof/>
        </w:rPr>
        <w:fldChar w:fldCharType="separate"/>
      </w:r>
      <w:r w:rsidR="007478E3">
        <w:rPr>
          <w:noProof/>
        </w:rPr>
        <w:t>55</w:t>
      </w:r>
      <w:r>
        <w:rPr>
          <w:noProof/>
        </w:rPr>
        <w:fldChar w:fldCharType="end"/>
      </w:r>
    </w:p>
    <w:p w14:paraId="1E6A7797" w14:textId="5C68D84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45 -</w:t>
      </w:r>
      <w:r>
        <w:rPr>
          <w:rFonts w:asciiTheme="minorHAnsi" w:eastAsiaTheme="minorEastAsia" w:hAnsiTheme="minorHAnsi" w:cstheme="minorBidi"/>
          <w:noProof/>
          <w:sz w:val="22"/>
          <w:szCs w:val="22"/>
        </w:rPr>
        <w:tab/>
      </w:r>
      <w:r>
        <w:rPr>
          <w:noProof/>
        </w:rPr>
        <w:t>Dados da tabela alunos</w:t>
      </w:r>
      <w:r>
        <w:rPr>
          <w:noProof/>
        </w:rPr>
        <w:tab/>
      </w:r>
      <w:r>
        <w:rPr>
          <w:noProof/>
        </w:rPr>
        <w:fldChar w:fldCharType="begin"/>
      </w:r>
      <w:r>
        <w:rPr>
          <w:noProof/>
        </w:rPr>
        <w:instrText xml:space="preserve"> PAGEREF _Toc531976708 \h </w:instrText>
      </w:r>
      <w:r>
        <w:rPr>
          <w:noProof/>
        </w:rPr>
      </w:r>
      <w:r>
        <w:rPr>
          <w:noProof/>
        </w:rPr>
        <w:fldChar w:fldCharType="separate"/>
      </w:r>
      <w:r w:rsidR="007478E3">
        <w:rPr>
          <w:noProof/>
        </w:rPr>
        <w:t>55</w:t>
      </w:r>
      <w:r>
        <w:rPr>
          <w:noProof/>
        </w:rPr>
        <w:fldChar w:fldCharType="end"/>
      </w:r>
    </w:p>
    <w:p w14:paraId="757AAC8D" w14:textId="3D3E6460"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46 -</w:t>
      </w:r>
      <w:r>
        <w:rPr>
          <w:rFonts w:asciiTheme="minorHAnsi" w:eastAsiaTheme="minorEastAsia" w:hAnsiTheme="minorHAnsi" w:cstheme="minorBidi"/>
          <w:noProof/>
          <w:sz w:val="22"/>
          <w:szCs w:val="22"/>
        </w:rPr>
        <w:tab/>
      </w:r>
      <w:r>
        <w:rPr>
          <w:noProof/>
        </w:rPr>
        <w:t>Tentativa de acesso usuário bloqueado</w:t>
      </w:r>
      <w:r>
        <w:rPr>
          <w:noProof/>
        </w:rPr>
        <w:tab/>
      </w:r>
      <w:r>
        <w:rPr>
          <w:noProof/>
        </w:rPr>
        <w:fldChar w:fldCharType="begin"/>
      </w:r>
      <w:r>
        <w:rPr>
          <w:noProof/>
        </w:rPr>
        <w:instrText xml:space="preserve"> PAGEREF _Toc531976709 \h </w:instrText>
      </w:r>
      <w:r>
        <w:rPr>
          <w:noProof/>
        </w:rPr>
      </w:r>
      <w:r>
        <w:rPr>
          <w:noProof/>
        </w:rPr>
        <w:fldChar w:fldCharType="separate"/>
      </w:r>
      <w:r w:rsidR="007478E3">
        <w:rPr>
          <w:noProof/>
        </w:rPr>
        <w:t>55</w:t>
      </w:r>
      <w:r>
        <w:rPr>
          <w:noProof/>
        </w:rPr>
        <w:fldChar w:fldCharType="end"/>
      </w:r>
    </w:p>
    <w:p w14:paraId="7E3A8F1C" w14:textId="1D9D9A6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47 -</w:t>
      </w:r>
      <w:r>
        <w:rPr>
          <w:rFonts w:asciiTheme="minorHAnsi" w:eastAsiaTheme="minorEastAsia" w:hAnsiTheme="minorHAnsi" w:cstheme="minorBidi"/>
          <w:noProof/>
          <w:sz w:val="22"/>
          <w:szCs w:val="22"/>
        </w:rPr>
        <w:tab/>
      </w:r>
      <w:r>
        <w:rPr>
          <w:noProof/>
        </w:rPr>
        <w:t>Código fonte SQL SELECT tabela alunos</w:t>
      </w:r>
      <w:r>
        <w:rPr>
          <w:noProof/>
        </w:rPr>
        <w:tab/>
      </w:r>
      <w:r>
        <w:rPr>
          <w:noProof/>
        </w:rPr>
        <w:fldChar w:fldCharType="begin"/>
      </w:r>
      <w:r>
        <w:rPr>
          <w:noProof/>
        </w:rPr>
        <w:instrText xml:space="preserve"> PAGEREF _Toc531976710 \h </w:instrText>
      </w:r>
      <w:r>
        <w:rPr>
          <w:noProof/>
        </w:rPr>
      </w:r>
      <w:r>
        <w:rPr>
          <w:noProof/>
        </w:rPr>
        <w:fldChar w:fldCharType="separate"/>
      </w:r>
      <w:r w:rsidR="007478E3">
        <w:rPr>
          <w:noProof/>
        </w:rPr>
        <w:t>56</w:t>
      </w:r>
      <w:r>
        <w:rPr>
          <w:noProof/>
        </w:rPr>
        <w:fldChar w:fldCharType="end"/>
      </w:r>
    </w:p>
    <w:p w14:paraId="279128F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48 -</w:t>
      </w:r>
      <w:r>
        <w:rPr>
          <w:rFonts w:asciiTheme="minorHAnsi" w:eastAsiaTheme="minorEastAsia" w:hAnsiTheme="minorHAnsi" w:cstheme="minorBidi"/>
          <w:noProof/>
          <w:sz w:val="22"/>
          <w:szCs w:val="22"/>
        </w:rPr>
        <w:tab/>
      </w:r>
      <w:r>
        <w:rPr>
          <w:noProof/>
        </w:rPr>
        <w:t>Alerta de confirmação de entrega avaliação</w:t>
      </w:r>
      <w:r>
        <w:rPr>
          <w:noProof/>
        </w:rPr>
        <w:tab/>
      </w:r>
      <w:r>
        <w:rPr>
          <w:noProof/>
        </w:rPr>
        <w:fldChar w:fldCharType="begin"/>
      </w:r>
      <w:r>
        <w:rPr>
          <w:noProof/>
        </w:rPr>
        <w:instrText xml:space="preserve"> PAGEREF _Toc531976711 \h </w:instrText>
      </w:r>
      <w:r>
        <w:rPr>
          <w:noProof/>
        </w:rPr>
      </w:r>
      <w:r>
        <w:rPr>
          <w:noProof/>
        </w:rPr>
        <w:fldChar w:fldCharType="separate"/>
      </w:r>
      <w:r w:rsidR="007478E3">
        <w:rPr>
          <w:noProof/>
        </w:rPr>
        <w:t>57</w:t>
      </w:r>
      <w:r>
        <w:rPr>
          <w:noProof/>
        </w:rPr>
        <w:fldChar w:fldCharType="end"/>
      </w:r>
    </w:p>
    <w:p w14:paraId="06DD9F6B" w14:textId="42385D7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49 -</w:t>
      </w:r>
      <w:r>
        <w:rPr>
          <w:rFonts w:asciiTheme="minorHAnsi" w:eastAsiaTheme="minorEastAsia" w:hAnsiTheme="minorHAnsi" w:cstheme="minorBidi"/>
          <w:noProof/>
          <w:sz w:val="22"/>
          <w:szCs w:val="22"/>
        </w:rPr>
        <w:tab/>
      </w:r>
      <w:r>
        <w:rPr>
          <w:noProof/>
        </w:rPr>
        <w:t>Aviso de avaliação enviada com sucesso</w:t>
      </w:r>
      <w:r>
        <w:rPr>
          <w:noProof/>
        </w:rPr>
        <w:tab/>
      </w:r>
      <w:r>
        <w:rPr>
          <w:noProof/>
        </w:rPr>
        <w:fldChar w:fldCharType="begin"/>
      </w:r>
      <w:r>
        <w:rPr>
          <w:noProof/>
        </w:rPr>
        <w:instrText xml:space="preserve"> PAGEREF _Toc531976712 \h </w:instrText>
      </w:r>
      <w:r>
        <w:rPr>
          <w:noProof/>
        </w:rPr>
      </w:r>
      <w:r>
        <w:rPr>
          <w:noProof/>
        </w:rPr>
        <w:fldChar w:fldCharType="separate"/>
      </w:r>
      <w:r w:rsidR="007478E3">
        <w:rPr>
          <w:noProof/>
        </w:rPr>
        <w:t>57</w:t>
      </w:r>
      <w:r>
        <w:rPr>
          <w:noProof/>
        </w:rPr>
        <w:fldChar w:fldCharType="end"/>
      </w:r>
    </w:p>
    <w:p w14:paraId="7F397F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50 -</w:t>
      </w:r>
      <w:r>
        <w:rPr>
          <w:rFonts w:asciiTheme="minorHAnsi" w:eastAsiaTheme="minorEastAsia" w:hAnsiTheme="minorHAnsi" w:cstheme="minorBidi"/>
          <w:noProof/>
          <w:sz w:val="22"/>
          <w:szCs w:val="22"/>
        </w:rPr>
        <w:tab/>
      </w:r>
      <w:r>
        <w:rPr>
          <w:noProof/>
        </w:rPr>
        <w:t>Tela de avaliações corrigidas - disciplinas</w:t>
      </w:r>
      <w:r>
        <w:rPr>
          <w:noProof/>
        </w:rPr>
        <w:tab/>
      </w:r>
      <w:r>
        <w:rPr>
          <w:noProof/>
        </w:rPr>
        <w:fldChar w:fldCharType="begin"/>
      </w:r>
      <w:r>
        <w:rPr>
          <w:noProof/>
        </w:rPr>
        <w:instrText xml:space="preserve"> PAGEREF _Toc531976713 \h </w:instrText>
      </w:r>
      <w:r>
        <w:rPr>
          <w:noProof/>
        </w:rPr>
      </w:r>
      <w:r>
        <w:rPr>
          <w:noProof/>
        </w:rPr>
        <w:fldChar w:fldCharType="separate"/>
      </w:r>
      <w:r w:rsidR="007478E3">
        <w:rPr>
          <w:noProof/>
        </w:rPr>
        <w:t>58</w:t>
      </w:r>
      <w:r>
        <w:rPr>
          <w:noProof/>
        </w:rPr>
        <w:fldChar w:fldCharType="end"/>
      </w:r>
    </w:p>
    <w:p w14:paraId="5BEB6A1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51 -</w:t>
      </w:r>
      <w:r>
        <w:rPr>
          <w:rFonts w:asciiTheme="minorHAnsi" w:eastAsiaTheme="minorEastAsia" w:hAnsiTheme="minorHAnsi" w:cstheme="minorBidi"/>
          <w:noProof/>
          <w:sz w:val="22"/>
          <w:szCs w:val="22"/>
        </w:rPr>
        <w:tab/>
      </w:r>
      <w:r>
        <w:rPr>
          <w:noProof/>
        </w:rPr>
        <w:t>Tela de avaliações corrigidas</w:t>
      </w:r>
      <w:r>
        <w:rPr>
          <w:noProof/>
        </w:rPr>
        <w:tab/>
      </w:r>
      <w:r>
        <w:rPr>
          <w:noProof/>
        </w:rPr>
        <w:fldChar w:fldCharType="begin"/>
      </w:r>
      <w:r>
        <w:rPr>
          <w:noProof/>
        </w:rPr>
        <w:instrText xml:space="preserve"> PAGEREF _Toc531976714 \h </w:instrText>
      </w:r>
      <w:r>
        <w:rPr>
          <w:noProof/>
        </w:rPr>
      </w:r>
      <w:r>
        <w:rPr>
          <w:noProof/>
        </w:rPr>
        <w:fldChar w:fldCharType="separate"/>
      </w:r>
      <w:r w:rsidR="007478E3">
        <w:rPr>
          <w:noProof/>
        </w:rPr>
        <w:t>58</w:t>
      </w:r>
      <w:r>
        <w:rPr>
          <w:noProof/>
        </w:rPr>
        <w:fldChar w:fldCharType="end"/>
      </w:r>
    </w:p>
    <w:p w14:paraId="7152240F" w14:textId="0766A375"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52 -</w:t>
      </w:r>
      <w:r>
        <w:rPr>
          <w:rFonts w:asciiTheme="minorHAnsi" w:eastAsiaTheme="minorEastAsia" w:hAnsiTheme="minorHAnsi" w:cstheme="minorBidi"/>
          <w:noProof/>
          <w:sz w:val="22"/>
          <w:szCs w:val="22"/>
        </w:rPr>
        <w:tab/>
      </w:r>
      <w:r>
        <w:rPr>
          <w:noProof/>
        </w:rPr>
        <w:t>Aviso de avaliação sem resposta</w:t>
      </w:r>
      <w:r>
        <w:rPr>
          <w:noProof/>
        </w:rPr>
        <w:tab/>
      </w:r>
      <w:r>
        <w:rPr>
          <w:noProof/>
        </w:rPr>
        <w:fldChar w:fldCharType="begin"/>
      </w:r>
      <w:r>
        <w:rPr>
          <w:noProof/>
        </w:rPr>
        <w:instrText xml:space="preserve"> PAGEREF _Toc531976715 \h </w:instrText>
      </w:r>
      <w:r>
        <w:rPr>
          <w:noProof/>
        </w:rPr>
      </w:r>
      <w:r>
        <w:rPr>
          <w:noProof/>
        </w:rPr>
        <w:fldChar w:fldCharType="separate"/>
      </w:r>
      <w:r w:rsidR="007478E3">
        <w:rPr>
          <w:noProof/>
        </w:rPr>
        <w:t>58</w:t>
      </w:r>
      <w:r>
        <w:rPr>
          <w:noProof/>
        </w:rPr>
        <w:fldChar w:fldCharType="end"/>
      </w:r>
    </w:p>
    <w:p w14:paraId="773E51A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53 -</w:t>
      </w:r>
      <w:r>
        <w:rPr>
          <w:rFonts w:asciiTheme="minorHAnsi" w:eastAsiaTheme="minorEastAsia" w:hAnsiTheme="minorHAnsi" w:cstheme="minorBidi"/>
          <w:noProof/>
          <w:sz w:val="22"/>
          <w:szCs w:val="22"/>
        </w:rPr>
        <w:tab/>
      </w:r>
      <w:r>
        <w:rPr>
          <w:noProof/>
        </w:rPr>
        <w:t>Aviso de avaliação sem correção</w:t>
      </w:r>
      <w:r>
        <w:rPr>
          <w:noProof/>
        </w:rPr>
        <w:tab/>
      </w:r>
      <w:r>
        <w:rPr>
          <w:noProof/>
        </w:rPr>
        <w:fldChar w:fldCharType="begin"/>
      </w:r>
      <w:r>
        <w:rPr>
          <w:noProof/>
        </w:rPr>
        <w:instrText xml:space="preserve"> PAGEREF _Toc531976716 \h </w:instrText>
      </w:r>
      <w:r>
        <w:rPr>
          <w:noProof/>
        </w:rPr>
      </w:r>
      <w:r>
        <w:rPr>
          <w:noProof/>
        </w:rPr>
        <w:fldChar w:fldCharType="separate"/>
      </w:r>
      <w:r w:rsidR="007478E3">
        <w:rPr>
          <w:noProof/>
        </w:rPr>
        <w:t>59</w:t>
      </w:r>
      <w:r>
        <w:rPr>
          <w:noProof/>
        </w:rPr>
        <w:fldChar w:fldCharType="end"/>
      </w:r>
    </w:p>
    <w:p w14:paraId="2CCE62D5" w14:textId="07997156"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54 -</w:t>
      </w:r>
      <w:r>
        <w:rPr>
          <w:rFonts w:asciiTheme="minorHAnsi" w:eastAsiaTheme="minorEastAsia" w:hAnsiTheme="minorHAnsi" w:cstheme="minorBidi"/>
          <w:noProof/>
          <w:sz w:val="22"/>
          <w:szCs w:val="22"/>
        </w:rPr>
        <w:tab/>
      </w:r>
      <w:r>
        <w:rPr>
          <w:noProof/>
        </w:rPr>
        <w:t>Avaliação corrigida</w:t>
      </w:r>
      <w:r>
        <w:rPr>
          <w:noProof/>
        </w:rPr>
        <w:tab/>
      </w:r>
      <w:r>
        <w:rPr>
          <w:noProof/>
        </w:rPr>
        <w:fldChar w:fldCharType="begin"/>
      </w:r>
      <w:r>
        <w:rPr>
          <w:noProof/>
        </w:rPr>
        <w:instrText xml:space="preserve"> PAGEREF _Toc531976717 \h </w:instrText>
      </w:r>
      <w:r>
        <w:rPr>
          <w:noProof/>
        </w:rPr>
      </w:r>
      <w:r>
        <w:rPr>
          <w:noProof/>
        </w:rPr>
        <w:fldChar w:fldCharType="separate"/>
      </w:r>
      <w:r w:rsidR="007478E3">
        <w:rPr>
          <w:noProof/>
        </w:rPr>
        <w:t>59</w:t>
      </w:r>
      <w:r>
        <w:rPr>
          <w:noProof/>
        </w:rPr>
        <w:fldChar w:fldCharType="end"/>
      </w:r>
    </w:p>
    <w:p w14:paraId="04B25B0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55 -</w:t>
      </w:r>
      <w:r>
        <w:rPr>
          <w:rFonts w:asciiTheme="minorHAnsi" w:eastAsiaTheme="minorEastAsia" w:hAnsiTheme="minorHAnsi" w:cstheme="minorBidi"/>
          <w:noProof/>
          <w:sz w:val="22"/>
          <w:szCs w:val="22"/>
        </w:rPr>
        <w:tab/>
      </w:r>
      <w:r>
        <w:rPr>
          <w:noProof/>
        </w:rPr>
        <w:t>Primeira pergunta – Avaliação discente</w:t>
      </w:r>
      <w:r>
        <w:rPr>
          <w:noProof/>
        </w:rPr>
        <w:tab/>
      </w:r>
      <w:r>
        <w:rPr>
          <w:noProof/>
        </w:rPr>
        <w:fldChar w:fldCharType="begin"/>
      </w:r>
      <w:r>
        <w:rPr>
          <w:noProof/>
        </w:rPr>
        <w:instrText xml:space="preserve"> PAGEREF _Toc531976718 \h </w:instrText>
      </w:r>
      <w:r>
        <w:rPr>
          <w:noProof/>
        </w:rPr>
      </w:r>
      <w:r>
        <w:rPr>
          <w:noProof/>
        </w:rPr>
        <w:fldChar w:fldCharType="separate"/>
      </w:r>
      <w:r w:rsidR="007478E3">
        <w:rPr>
          <w:noProof/>
        </w:rPr>
        <w:t>65</w:t>
      </w:r>
      <w:r>
        <w:rPr>
          <w:noProof/>
        </w:rPr>
        <w:fldChar w:fldCharType="end"/>
      </w:r>
    </w:p>
    <w:p w14:paraId="495AC04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56 -</w:t>
      </w:r>
      <w:r>
        <w:rPr>
          <w:rFonts w:asciiTheme="minorHAnsi" w:eastAsiaTheme="minorEastAsia" w:hAnsiTheme="minorHAnsi" w:cstheme="minorBidi"/>
          <w:noProof/>
          <w:sz w:val="22"/>
          <w:szCs w:val="22"/>
        </w:rPr>
        <w:tab/>
      </w:r>
      <w:r>
        <w:rPr>
          <w:noProof/>
        </w:rPr>
        <w:t>Segunda pergunta – Avaliação discente</w:t>
      </w:r>
      <w:r>
        <w:rPr>
          <w:noProof/>
        </w:rPr>
        <w:tab/>
      </w:r>
      <w:r>
        <w:rPr>
          <w:noProof/>
        </w:rPr>
        <w:fldChar w:fldCharType="begin"/>
      </w:r>
      <w:r>
        <w:rPr>
          <w:noProof/>
        </w:rPr>
        <w:instrText xml:space="preserve"> PAGEREF _Toc531976719 \h </w:instrText>
      </w:r>
      <w:r>
        <w:rPr>
          <w:noProof/>
        </w:rPr>
      </w:r>
      <w:r>
        <w:rPr>
          <w:noProof/>
        </w:rPr>
        <w:fldChar w:fldCharType="separate"/>
      </w:r>
      <w:r w:rsidR="007478E3">
        <w:rPr>
          <w:noProof/>
        </w:rPr>
        <w:t>66</w:t>
      </w:r>
      <w:r>
        <w:rPr>
          <w:noProof/>
        </w:rPr>
        <w:fldChar w:fldCharType="end"/>
      </w:r>
    </w:p>
    <w:p w14:paraId="398E7D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57 -</w:t>
      </w:r>
      <w:r>
        <w:rPr>
          <w:rFonts w:asciiTheme="minorHAnsi" w:eastAsiaTheme="minorEastAsia" w:hAnsiTheme="minorHAnsi" w:cstheme="minorBidi"/>
          <w:noProof/>
          <w:sz w:val="22"/>
          <w:szCs w:val="22"/>
        </w:rPr>
        <w:tab/>
      </w:r>
      <w:r>
        <w:rPr>
          <w:noProof/>
        </w:rPr>
        <w:t>Terceira pergunta – Avaliação discente</w:t>
      </w:r>
      <w:r>
        <w:rPr>
          <w:noProof/>
        </w:rPr>
        <w:tab/>
      </w:r>
      <w:r>
        <w:rPr>
          <w:noProof/>
        </w:rPr>
        <w:fldChar w:fldCharType="begin"/>
      </w:r>
      <w:r>
        <w:rPr>
          <w:noProof/>
        </w:rPr>
        <w:instrText xml:space="preserve"> PAGEREF _Toc531976720 \h </w:instrText>
      </w:r>
      <w:r>
        <w:rPr>
          <w:noProof/>
        </w:rPr>
      </w:r>
      <w:r>
        <w:rPr>
          <w:noProof/>
        </w:rPr>
        <w:fldChar w:fldCharType="separate"/>
      </w:r>
      <w:r w:rsidR="007478E3">
        <w:rPr>
          <w:noProof/>
        </w:rPr>
        <w:t>66</w:t>
      </w:r>
      <w:r>
        <w:rPr>
          <w:noProof/>
        </w:rPr>
        <w:fldChar w:fldCharType="end"/>
      </w:r>
    </w:p>
    <w:p w14:paraId="2A834C5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58 -</w:t>
      </w:r>
      <w:r>
        <w:rPr>
          <w:rFonts w:asciiTheme="minorHAnsi" w:eastAsiaTheme="minorEastAsia" w:hAnsiTheme="minorHAnsi" w:cstheme="minorBidi"/>
          <w:noProof/>
          <w:sz w:val="22"/>
          <w:szCs w:val="22"/>
        </w:rPr>
        <w:tab/>
      </w:r>
      <w:r>
        <w:rPr>
          <w:noProof/>
        </w:rPr>
        <w:t>Quarta pergunta – Avaliação discente</w:t>
      </w:r>
      <w:r>
        <w:rPr>
          <w:noProof/>
        </w:rPr>
        <w:tab/>
      </w:r>
      <w:r>
        <w:rPr>
          <w:noProof/>
        </w:rPr>
        <w:fldChar w:fldCharType="begin"/>
      </w:r>
      <w:r>
        <w:rPr>
          <w:noProof/>
        </w:rPr>
        <w:instrText xml:space="preserve"> PAGEREF _Toc531976721 \h </w:instrText>
      </w:r>
      <w:r>
        <w:rPr>
          <w:noProof/>
        </w:rPr>
      </w:r>
      <w:r>
        <w:rPr>
          <w:noProof/>
        </w:rPr>
        <w:fldChar w:fldCharType="separate"/>
      </w:r>
      <w:r w:rsidR="007478E3">
        <w:rPr>
          <w:noProof/>
        </w:rPr>
        <w:t>67</w:t>
      </w:r>
      <w:r>
        <w:rPr>
          <w:noProof/>
        </w:rPr>
        <w:fldChar w:fldCharType="end"/>
      </w:r>
    </w:p>
    <w:p w14:paraId="0A1476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59 -</w:t>
      </w:r>
      <w:r>
        <w:rPr>
          <w:rFonts w:asciiTheme="minorHAnsi" w:eastAsiaTheme="minorEastAsia" w:hAnsiTheme="minorHAnsi" w:cstheme="minorBidi"/>
          <w:noProof/>
          <w:sz w:val="22"/>
          <w:szCs w:val="22"/>
        </w:rPr>
        <w:tab/>
      </w:r>
      <w:r>
        <w:rPr>
          <w:noProof/>
        </w:rPr>
        <w:t>Quinta pergunta – Avaliação discente</w:t>
      </w:r>
      <w:r>
        <w:rPr>
          <w:noProof/>
        </w:rPr>
        <w:tab/>
      </w:r>
      <w:r>
        <w:rPr>
          <w:noProof/>
        </w:rPr>
        <w:fldChar w:fldCharType="begin"/>
      </w:r>
      <w:r>
        <w:rPr>
          <w:noProof/>
        </w:rPr>
        <w:instrText xml:space="preserve"> PAGEREF _Toc531976722 \h </w:instrText>
      </w:r>
      <w:r>
        <w:rPr>
          <w:noProof/>
        </w:rPr>
      </w:r>
      <w:r>
        <w:rPr>
          <w:noProof/>
        </w:rPr>
        <w:fldChar w:fldCharType="separate"/>
      </w:r>
      <w:r w:rsidR="007478E3">
        <w:rPr>
          <w:noProof/>
        </w:rPr>
        <w:t>67</w:t>
      </w:r>
      <w:r>
        <w:rPr>
          <w:noProof/>
        </w:rPr>
        <w:fldChar w:fldCharType="end"/>
      </w:r>
    </w:p>
    <w:p w14:paraId="4E1C991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60 -</w:t>
      </w:r>
      <w:r>
        <w:rPr>
          <w:rFonts w:asciiTheme="minorHAnsi" w:eastAsiaTheme="minorEastAsia" w:hAnsiTheme="minorHAnsi" w:cstheme="minorBidi"/>
          <w:noProof/>
          <w:sz w:val="22"/>
          <w:szCs w:val="22"/>
        </w:rPr>
        <w:tab/>
      </w:r>
      <w:r>
        <w:rPr>
          <w:noProof/>
        </w:rPr>
        <w:t>Primeira pergunta – Avaliação docente</w:t>
      </w:r>
      <w:r>
        <w:rPr>
          <w:noProof/>
        </w:rPr>
        <w:tab/>
      </w:r>
      <w:r>
        <w:rPr>
          <w:noProof/>
        </w:rPr>
        <w:fldChar w:fldCharType="begin"/>
      </w:r>
      <w:r>
        <w:rPr>
          <w:noProof/>
        </w:rPr>
        <w:instrText xml:space="preserve"> PAGEREF _Toc531976723 \h </w:instrText>
      </w:r>
      <w:r>
        <w:rPr>
          <w:noProof/>
        </w:rPr>
      </w:r>
      <w:r>
        <w:rPr>
          <w:noProof/>
        </w:rPr>
        <w:fldChar w:fldCharType="separate"/>
      </w:r>
      <w:r w:rsidR="007478E3">
        <w:rPr>
          <w:noProof/>
        </w:rPr>
        <w:t>68</w:t>
      </w:r>
      <w:r>
        <w:rPr>
          <w:noProof/>
        </w:rPr>
        <w:fldChar w:fldCharType="end"/>
      </w:r>
    </w:p>
    <w:p w14:paraId="3A29CC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61 -</w:t>
      </w:r>
      <w:r>
        <w:rPr>
          <w:rFonts w:asciiTheme="minorHAnsi" w:eastAsiaTheme="minorEastAsia" w:hAnsiTheme="minorHAnsi" w:cstheme="minorBidi"/>
          <w:noProof/>
          <w:sz w:val="22"/>
          <w:szCs w:val="22"/>
        </w:rPr>
        <w:tab/>
      </w:r>
      <w:r>
        <w:rPr>
          <w:noProof/>
        </w:rPr>
        <w:t>Segunda pergunta – Avaliação docente</w:t>
      </w:r>
      <w:r>
        <w:rPr>
          <w:noProof/>
        </w:rPr>
        <w:tab/>
      </w:r>
      <w:r>
        <w:rPr>
          <w:noProof/>
        </w:rPr>
        <w:fldChar w:fldCharType="begin"/>
      </w:r>
      <w:r>
        <w:rPr>
          <w:noProof/>
        </w:rPr>
        <w:instrText xml:space="preserve"> PAGEREF _Toc531976724 \h </w:instrText>
      </w:r>
      <w:r>
        <w:rPr>
          <w:noProof/>
        </w:rPr>
      </w:r>
      <w:r>
        <w:rPr>
          <w:noProof/>
        </w:rPr>
        <w:fldChar w:fldCharType="separate"/>
      </w:r>
      <w:r w:rsidR="007478E3">
        <w:rPr>
          <w:noProof/>
        </w:rPr>
        <w:t>68</w:t>
      </w:r>
      <w:r>
        <w:rPr>
          <w:noProof/>
        </w:rPr>
        <w:fldChar w:fldCharType="end"/>
      </w:r>
    </w:p>
    <w:p w14:paraId="7086714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62 -</w:t>
      </w:r>
      <w:r>
        <w:rPr>
          <w:rFonts w:asciiTheme="minorHAnsi" w:eastAsiaTheme="minorEastAsia" w:hAnsiTheme="minorHAnsi" w:cstheme="minorBidi"/>
          <w:noProof/>
          <w:sz w:val="22"/>
          <w:szCs w:val="22"/>
        </w:rPr>
        <w:tab/>
      </w:r>
      <w:r>
        <w:rPr>
          <w:noProof/>
        </w:rPr>
        <w:t>Terceira pergunta – Avaliação docente</w:t>
      </w:r>
      <w:r>
        <w:rPr>
          <w:noProof/>
        </w:rPr>
        <w:tab/>
      </w:r>
      <w:r>
        <w:rPr>
          <w:noProof/>
        </w:rPr>
        <w:fldChar w:fldCharType="begin"/>
      </w:r>
      <w:r>
        <w:rPr>
          <w:noProof/>
        </w:rPr>
        <w:instrText xml:space="preserve"> PAGEREF _Toc531976725 \h </w:instrText>
      </w:r>
      <w:r>
        <w:rPr>
          <w:noProof/>
        </w:rPr>
      </w:r>
      <w:r>
        <w:rPr>
          <w:noProof/>
        </w:rPr>
        <w:fldChar w:fldCharType="separate"/>
      </w:r>
      <w:r w:rsidR="007478E3">
        <w:rPr>
          <w:noProof/>
        </w:rPr>
        <w:t>69</w:t>
      </w:r>
      <w:r>
        <w:rPr>
          <w:noProof/>
        </w:rPr>
        <w:fldChar w:fldCharType="end"/>
      </w:r>
    </w:p>
    <w:p w14:paraId="70B5A1F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63 -</w:t>
      </w:r>
      <w:r>
        <w:rPr>
          <w:rFonts w:asciiTheme="minorHAnsi" w:eastAsiaTheme="minorEastAsia" w:hAnsiTheme="minorHAnsi" w:cstheme="minorBidi"/>
          <w:noProof/>
          <w:sz w:val="22"/>
          <w:szCs w:val="22"/>
        </w:rPr>
        <w:tab/>
      </w:r>
      <w:r>
        <w:rPr>
          <w:noProof/>
        </w:rPr>
        <w:t>Quarta pergunta – Avaliação docente</w:t>
      </w:r>
      <w:r>
        <w:rPr>
          <w:noProof/>
        </w:rPr>
        <w:tab/>
      </w:r>
      <w:r>
        <w:rPr>
          <w:noProof/>
        </w:rPr>
        <w:fldChar w:fldCharType="begin"/>
      </w:r>
      <w:r>
        <w:rPr>
          <w:noProof/>
        </w:rPr>
        <w:instrText xml:space="preserve"> PAGEREF _Toc531976726 \h </w:instrText>
      </w:r>
      <w:r>
        <w:rPr>
          <w:noProof/>
        </w:rPr>
      </w:r>
      <w:r>
        <w:rPr>
          <w:noProof/>
        </w:rPr>
        <w:fldChar w:fldCharType="separate"/>
      </w:r>
      <w:r w:rsidR="007478E3">
        <w:rPr>
          <w:noProof/>
        </w:rPr>
        <w:t>69</w:t>
      </w:r>
      <w:r>
        <w:rPr>
          <w:noProof/>
        </w:rPr>
        <w:fldChar w:fldCharType="end"/>
      </w:r>
    </w:p>
    <w:p w14:paraId="0313587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64 -</w:t>
      </w:r>
      <w:r>
        <w:rPr>
          <w:rFonts w:asciiTheme="minorHAnsi" w:eastAsiaTheme="minorEastAsia" w:hAnsiTheme="minorHAnsi" w:cstheme="minorBidi"/>
          <w:noProof/>
          <w:sz w:val="22"/>
          <w:szCs w:val="22"/>
        </w:rPr>
        <w:tab/>
      </w:r>
      <w:r>
        <w:rPr>
          <w:noProof/>
        </w:rPr>
        <w:t>Quinta pergunta – Avaliação docente</w:t>
      </w:r>
      <w:r>
        <w:rPr>
          <w:noProof/>
        </w:rPr>
        <w:tab/>
      </w:r>
      <w:r>
        <w:rPr>
          <w:noProof/>
        </w:rPr>
        <w:fldChar w:fldCharType="begin"/>
      </w:r>
      <w:r>
        <w:rPr>
          <w:noProof/>
        </w:rPr>
        <w:instrText xml:space="preserve"> PAGEREF _Toc531976727 \h </w:instrText>
      </w:r>
      <w:r>
        <w:rPr>
          <w:noProof/>
        </w:rPr>
      </w:r>
      <w:r>
        <w:rPr>
          <w:noProof/>
        </w:rPr>
        <w:fldChar w:fldCharType="separate"/>
      </w:r>
      <w:r w:rsidR="007478E3">
        <w:rPr>
          <w:noProof/>
        </w:rPr>
        <w:t>70</w:t>
      </w:r>
      <w:r>
        <w:rPr>
          <w:noProof/>
        </w:rPr>
        <w:fldChar w:fldCharType="end"/>
      </w:r>
    </w:p>
    <w:p w14:paraId="1835E86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65 -</w:t>
      </w:r>
      <w:r>
        <w:rPr>
          <w:rFonts w:asciiTheme="minorHAnsi" w:eastAsiaTheme="minorEastAsia" w:hAnsiTheme="minorHAnsi" w:cstheme="minorBidi"/>
          <w:noProof/>
          <w:sz w:val="22"/>
          <w:szCs w:val="22"/>
        </w:rPr>
        <w:tab/>
      </w:r>
      <w:r>
        <w:rPr>
          <w:noProof/>
        </w:rPr>
        <w:t>Sexta pergunta – Avaliação docente</w:t>
      </w:r>
      <w:r>
        <w:rPr>
          <w:noProof/>
        </w:rPr>
        <w:tab/>
      </w:r>
      <w:r>
        <w:rPr>
          <w:noProof/>
        </w:rPr>
        <w:fldChar w:fldCharType="begin"/>
      </w:r>
      <w:r>
        <w:rPr>
          <w:noProof/>
        </w:rPr>
        <w:instrText xml:space="preserve"> PAGEREF _Toc531976728 \h </w:instrText>
      </w:r>
      <w:r>
        <w:rPr>
          <w:noProof/>
        </w:rPr>
      </w:r>
      <w:r>
        <w:rPr>
          <w:noProof/>
        </w:rPr>
        <w:fldChar w:fldCharType="separate"/>
      </w:r>
      <w:r w:rsidR="007478E3">
        <w:rPr>
          <w:noProof/>
        </w:rPr>
        <w:t>70</w:t>
      </w:r>
      <w:r>
        <w:rPr>
          <w:noProof/>
        </w:rPr>
        <w:fldChar w:fldCharType="end"/>
      </w:r>
    </w:p>
    <w:p w14:paraId="6721BE7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66 -</w:t>
      </w:r>
      <w:r>
        <w:rPr>
          <w:rFonts w:asciiTheme="minorHAnsi" w:eastAsiaTheme="minorEastAsia" w:hAnsiTheme="minorHAnsi" w:cstheme="minorBidi"/>
          <w:noProof/>
          <w:sz w:val="22"/>
          <w:szCs w:val="22"/>
        </w:rPr>
        <w:tab/>
      </w:r>
      <w:r>
        <w:rPr>
          <w:noProof/>
        </w:rPr>
        <w:t>Sétima pergunta – Avaliação docente</w:t>
      </w:r>
      <w:r>
        <w:rPr>
          <w:noProof/>
        </w:rPr>
        <w:tab/>
      </w:r>
      <w:r>
        <w:rPr>
          <w:noProof/>
        </w:rPr>
        <w:fldChar w:fldCharType="begin"/>
      </w:r>
      <w:r>
        <w:rPr>
          <w:noProof/>
        </w:rPr>
        <w:instrText xml:space="preserve"> PAGEREF _Toc531976729 \h </w:instrText>
      </w:r>
      <w:r>
        <w:rPr>
          <w:noProof/>
        </w:rPr>
      </w:r>
      <w:r>
        <w:rPr>
          <w:noProof/>
        </w:rPr>
        <w:fldChar w:fldCharType="separate"/>
      </w:r>
      <w:r w:rsidR="007478E3">
        <w:rPr>
          <w:noProof/>
        </w:rPr>
        <w:t>71</w:t>
      </w:r>
      <w:r>
        <w:rPr>
          <w:noProof/>
        </w:rPr>
        <w:fldChar w:fldCharType="end"/>
      </w:r>
    </w:p>
    <w:p w14:paraId="1493CBA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67 -</w:t>
      </w:r>
      <w:r>
        <w:rPr>
          <w:rFonts w:asciiTheme="minorHAnsi" w:eastAsiaTheme="minorEastAsia" w:hAnsiTheme="minorHAnsi" w:cstheme="minorBidi"/>
          <w:noProof/>
          <w:sz w:val="22"/>
          <w:szCs w:val="22"/>
        </w:rPr>
        <w:tab/>
      </w:r>
      <w:r>
        <w:rPr>
          <w:noProof/>
        </w:rPr>
        <w:t>Oitava pergunta – Avaliação docente</w:t>
      </w:r>
      <w:r>
        <w:rPr>
          <w:noProof/>
        </w:rPr>
        <w:tab/>
      </w:r>
      <w:r>
        <w:rPr>
          <w:noProof/>
        </w:rPr>
        <w:fldChar w:fldCharType="begin"/>
      </w:r>
      <w:r>
        <w:rPr>
          <w:noProof/>
        </w:rPr>
        <w:instrText xml:space="preserve"> PAGEREF _Toc531976730 \h </w:instrText>
      </w:r>
      <w:r>
        <w:rPr>
          <w:noProof/>
        </w:rPr>
      </w:r>
      <w:r>
        <w:rPr>
          <w:noProof/>
        </w:rPr>
        <w:fldChar w:fldCharType="separate"/>
      </w:r>
      <w:r w:rsidR="007478E3">
        <w:rPr>
          <w:noProof/>
        </w:rPr>
        <w:t>71</w:t>
      </w:r>
      <w:r>
        <w:rPr>
          <w:noProof/>
        </w:rPr>
        <w:fldChar w:fldCharType="end"/>
      </w:r>
    </w:p>
    <w:p w14:paraId="04F938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68 -</w:t>
      </w:r>
      <w:r>
        <w:rPr>
          <w:rFonts w:asciiTheme="minorHAnsi" w:eastAsiaTheme="minorEastAsia" w:hAnsiTheme="minorHAnsi" w:cstheme="minorBidi"/>
          <w:noProof/>
          <w:sz w:val="22"/>
          <w:szCs w:val="22"/>
        </w:rPr>
        <w:tab/>
      </w:r>
      <w:r>
        <w:rPr>
          <w:noProof/>
        </w:rPr>
        <w:t>Nona pergunta – Avaliação docente</w:t>
      </w:r>
      <w:r>
        <w:rPr>
          <w:noProof/>
        </w:rPr>
        <w:tab/>
      </w:r>
      <w:r>
        <w:rPr>
          <w:noProof/>
        </w:rPr>
        <w:fldChar w:fldCharType="begin"/>
      </w:r>
      <w:r>
        <w:rPr>
          <w:noProof/>
        </w:rPr>
        <w:instrText xml:space="preserve"> PAGEREF _Toc531976731 \h </w:instrText>
      </w:r>
      <w:r>
        <w:rPr>
          <w:noProof/>
        </w:rPr>
      </w:r>
      <w:r>
        <w:rPr>
          <w:noProof/>
        </w:rPr>
        <w:fldChar w:fldCharType="separate"/>
      </w:r>
      <w:r w:rsidR="007478E3">
        <w:rPr>
          <w:noProof/>
        </w:rPr>
        <w:t>72</w:t>
      </w:r>
      <w:r>
        <w:rPr>
          <w:noProof/>
        </w:rPr>
        <w:fldChar w:fldCharType="end"/>
      </w:r>
    </w:p>
    <w:p w14:paraId="67E8889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69 -</w:t>
      </w:r>
      <w:r>
        <w:rPr>
          <w:rFonts w:asciiTheme="minorHAnsi" w:eastAsiaTheme="minorEastAsia" w:hAnsiTheme="minorHAnsi" w:cstheme="minorBidi"/>
          <w:noProof/>
          <w:sz w:val="22"/>
          <w:szCs w:val="22"/>
        </w:rPr>
        <w:tab/>
      </w:r>
      <w:r>
        <w:rPr>
          <w:noProof/>
        </w:rPr>
        <w:t>Décima pergunta – Avaliação docente</w:t>
      </w:r>
      <w:r>
        <w:rPr>
          <w:noProof/>
        </w:rPr>
        <w:tab/>
      </w:r>
      <w:r>
        <w:rPr>
          <w:noProof/>
        </w:rPr>
        <w:fldChar w:fldCharType="begin"/>
      </w:r>
      <w:r>
        <w:rPr>
          <w:noProof/>
        </w:rPr>
        <w:instrText xml:space="preserve"> PAGEREF _Toc531976732 \h </w:instrText>
      </w:r>
      <w:r>
        <w:rPr>
          <w:noProof/>
        </w:rPr>
      </w:r>
      <w:r>
        <w:rPr>
          <w:noProof/>
        </w:rPr>
        <w:fldChar w:fldCharType="separate"/>
      </w:r>
      <w:r w:rsidR="007478E3">
        <w:rPr>
          <w:noProof/>
        </w:rPr>
        <w:t>72</w:t>
      </w:r>
      <w:r>
        <w:rPr>
          <w:noProof/>
        </w:rPr>
        <w:fldChar w:fldCharType="end"/>
      </w:r>
    </w:p>
    <w:p w14:paraId="0D42ABD8" w14:textId="77777777" w:rsidR="001A035C" w:rsidRDefault="00583320" w:rsidP="00583320">
      <w:pPr>
        <w:pStyle w:val="TE-Normal"/>
        <w:rPr>
          <w:b/>
          <w:caps/>
          <w:noProof/>
          <w:szCs w:val="26"/>
        </w:rPr>
      </w:pPr>
      <w:r>
        <w:rPr>
          <w:b/>
          <w:caps/>
          <w:noProof/>
          <w:szCs w:val="26"/>
        </w:rPr>
        <w:fldChar w:fldCharType="end"/>
      </w:r>
    </w:p>
    <w:p w14:paraId="559A3E1D" w14:textId="3FABFB6F" w:rsidR="006E6FC4" w:rsidRDefault="00583320">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r w:rsidR="006E6FC4" w:rsidRPr="0092722F">
        <w:rPr>
          <w:noProof/>
          <w14:scene3d>
            <w14:camera w14:prst="orthographicFront"/>
            <w14:lightRig w14:rig="threePt" w14:dir="t">
              <w14:rot w14:lat="0" w14:lon="0" w14:rev="0"/>
            </w14:lightRig>
          </w14:scene3d>
        </w:rPr>
        <w:t>QUADRO 1 -</w:t>
      </w:r>
      <w:r w:rsidR="006E6FC4">
        <w:rPr>
          <w:rFonts w:asciiTheme="minorHAnsi" w:eastAsiaTheme="minorEastAsia" w:hAnsiTheme="minorHAnsi" w:cstheme="minorBidi"/>
          <w:noProof/>
          <w:sz w:val="22"/>
          <w:szCs w:val="22"/>
        </w:rPr>
        <w:tab/>
      </w:r>
      <w:r w:rsidR="006E6FC4" w:rsidRPr="0092722F">
        <w:rPr>
          <w:i/>
          <w:noProof/>
        </w:rPr>
        <w:t>Product Backlog</w:t>
      </w:r>
      <w:r w:rsidR="006E6FC4">
        <w:rPr>
          <w:noProof/>
        </w:rPr>
        <w:tab/>
      </w:r>
      <w:r w:rsidR="006E6FC4">
        <w:rPr>
          <w:noProof/>
        </w:rPr>
        <w:fldChar w:fldCharType="begin"/>
      </w:r>
      <w:r w:rsidR="006E6FC4">
        <w:rPr>
          <w:noProof/>
        </w:rPr>
        <w:instrText xml:space="preserve"> PAGEREF _Toc531970222 \h </w:instrText>
      </w:r>
      <w:r w:rsidR="006E6FC4">
        <w:rPr>
          <w:noProof/>
        </w:rPr>
      </w:r>
      <w:r w:rsidR="006E6FC4">
        <w:rPr>
          <w:noProof/>
        </w:rPr>
        <w:fldChar w:fldCharType="separate"/>
      </w:r>
      <w:r w:rsidR="007478E3">
        <w:rPr>
          <w:noProof/>
        </w:rPr>
        <w:t>25</w:t>
      </w:r>
      <w:r w:rsidR="006E6FC4">
        <w:rPr>
          <w:noProof/>
        </w:rPr>
        <w:fldChar w:fldCharType="end"/>
      </w:r>
    </w:p>
    <w:p w14:paraId="194DC5F0" w14:textId="43D9AF5C"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2 -</w:t>
      </w:r>
      <w:r>
        <w:rPr>
          <w:rFonts w:asciiTheme="minorHAnsi" w:eastAsiaTheme="minorEastAsia" w:hAnsiTheme="minorHAnsi" w:cstheme="minorBidi"/>
          <w:noProof/>
          <w:sz w:val="22"/>
          <w:szCs w:val="22"/>
        </w:rPr>
        <w:tab/>
      </w:r>
      <w:r>
        <w:rPr>
          <w:noProof/>
        </w:rPr>
        <w:t>Histórias de usuário</w:t>
      </w:r>
      <w:r>
        <w:rPr>
          <w:noProof/>
        </w:rPr>
        <w:tab/>
      </w:r>
      <w:r>
        <w:rPr>
          <w:noProof/>
        </w:rPr>
        <w:fldChar w:fldCharType="begin"/>
      </w:r>
      <w:r>
        <w:rPr>
          <w:noProof/>
        </w:rPr>
        <w:instrText xml:space="preserve"> PAGEREF _Toc531970223 \h </w:instrText>
      </w:r>
      <w:r>
        <w:rPr>
          <w:noProof/>
        </w:rPr>
      </w:r>
      <w:r>
        <w:rPr>
          <w:noProof/>
        </w:rPr>
        <w:fldChar w:fldCharType="separate"/>
      </w:r>
      <w:r w:rsidR="007478E3">
        <w:rPr>
          <w:noProof/>
        </w:rPr>
        <w:t>26</w:t>
      </w:r>
      <w:r>
        <w:rPr>
          <w:noProof/>
        </w:rPr>
        <w:fldChar w:fldCharType="end"/>
      </w:r>
    </w:p>
    <w:p w14:paraId="57AF5523" w14:textId="112934B1"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3 -</w:t>
      </w:r>
      <w:r>
        <w:rPr>
          <w:rFonts w:asciiTheme="minorHAnsi" w:eastAsiaTheme="minorEastAsia" w:hAnsiTheme="minorHAnsi" w:cstheme="minorBidi"/>
          <w:noProof/>
          <w:sz w:val="22"/>
          <w:szCs w:val="22"/>
        </w:rPr>
        <w:tab/>
      </w:r>
      <w:r>
        <w:rPr>
          <w:noProof/>
        </w:rPr>
        <w:t>Requisitos funcionais</w:t>
      </w:r>
      <w:r>
        <w:rPr>
          <w:noProof/>
        </w:rPr>
        <w:tab/>
      </w:r>
      <w:r>
        <w:rPr>
          <w:noProof/>
        </w:rPr>
        <w:fldChar w:fldCharType="begin"/>
      </w:r>
      <w:r>
        <w:rPr>
          <w:noProof/>
        </w:rPr>
        <w:instrText xml:space="preserve"> PAGEREF _Toc531970224 \h </w:instrText>
      </w:r>
      <w:r>
        <w:rPr>
          <w:noProof/>
        </w:rPr>
      </w:r>
      <w:r>
        <w:rPr>
          <w:noProof/>
        </w:rPr>
        <w:fldChar w:fldCharType="separate"/>
      </w:r>
      <w:r w:rsidR="007478E3">
        <w:rPr>
          <w:noProof/>
        </w:rPr>
        <w:t>28</w:t>
      </w:r>
      <w:r>
        <w:rPr>
          <w:noProof/>
        </w:rPr>
        <w:fldChar w:fldCharType="end"/>
      </w:r>
    </w:p>
    <w:p w14:paraId="7C620E75" w14:textId="74D71CBA"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4 -</w:t>
      </w:r>
      <w:r>
        <w:rPr>
          <w:rFonts w:asciiTheme="minorHAnsi" w:eastAsiaTheme="minorEastAsia" w:hAnsiTheme="minorHAnsi" w:cstheme="minorBidi"/>
          <w:noProof/>
          <w:sz w:val="22"/>
          <w:szCs w:val="22"/>
        </w:rPr>
        <w:tab/>
      </w:r>
      <w:r>
        <w:rPr>
          <w:noProof/>
        </w:rPr>
        <w:t>Requisitos não funcionais</w:t>
      </w:r>
      <w:r>
        <w:rPr>
          <w:noProof/>
        </w:rPr>
        <w:tab/>
      </w:r>
      <w:r>
        <w:rPr>
          <w:noProof/>
        </w:rPr>
        <w:fldChar w:fldCharType="begin"/>
      </w:r>
      <w:r>
        <w:rPr>
          <w:noProof/>
        </w:rPr>
        <w:instrText xml:space="preserve"> PAGEREF _Toc531970225 \h </w:instrText>
      </w:r>
      <w:r>
        <w:rPr>
          <w:noProof/>
        </w:rPr>
      </w:r>
      <w:r>
        <w:rPr>
          <w:noProof/>
        </w:rPr>
        <w:fldChar w:fldCharType="separate"/>
      </w:r>
      <w:r w:rsidR="007478E3">
        <w:rPr>
          <w:noProof/>
        </w:rPr>
        <w:t>31</w:t>
      </w:r>
      <w:r>
        <w:rPr>
          <w:noProof/>
        </w:rPr>
        <w:fldChar w:fldCharType="end"/>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77777777" w:rsidR="00FE084E" w:rsidRPr="007478E3" w:rsidRDefault="00FE084E" w:rsidP="008208F4">
      <w:pPr>
        <w:pStyle w:val="LI-ListaItem"/>
        <w:rPr>
          <w:i/>
        </w:rPr>
      </w:pPr>
      <w:r w:rsidRPr="007478E3">
        <w:t>CSS</w:t>
      </w:r>
      <w:r w:rsidRPr="007478E3">
        <w:tab/>
        <w:t xml:space="preserve">- </w:t>
      </w:r>
      <w:r w:rsidRPr="007478E3">
        <w:rPr>
          <w:i/>
        </w:rPr>
        <w:t>Cascading Style Sheets</w:t>
      </w:r>
    </w:p>
    <w:p w14:paraId="0908806A" w14:textId="77777777" w:rsidR="00FE084E" w:rsidRDefault="00FE084E" w:rsidP="00685A82">
      <w:pPr>
        <w:pStyle w:val="LI-ListaItem"/>
        <w:rPr>
          <w:i/>
        </w:rPr>
      </w:pPr>
      <w:r>
        <w:t>DOM</w:t>
      </w:r>
      <w:r>
        <w:tab/>
        <w:t xml:space="preserve">- </w:t>
      </w:r>
      <w:r w:rsidRPr="00F71888">
        <w:rPr>
          <w:i/>
        </w:rPr>
        <w:t>Document Object Model</w:t>
      </w:r>
    </w:p>
    <w:p w14:paraId="26331DEE" w14:textId="77777777" w:rsidR="00FE084E" w:rsidRDefault="00FE084E" w:rsidP="00685A82">
      <w:pPr>
        <w:pStyle w:val="LI-ListaItem"/>
        <w:rPr>
          <w:i/>
          <w:color w:val="222222"/>
          <w:shd w:val="clear" w:color="auto" w:fill="FFFFFF"/>
        </w:rPr>
      </w:pPr>
      <w:r>
        <w:t>ENADE</w:t>
      </w:r>
      <w:r>
        <w:tab/>
        <w:t xml:space="preserve">- </w:t>
      </w:r>
      <w:r w:rsidRPr="00317A4C">
        <w:t>Exame Nacional de Desempenho de Estudantes</w:t>
      </w:r>
    </w:p>
    <w:p w14:paraId="120FE883" w14:textId="77777777" w:rsidR="00FE084E" w:rsidRDefault="00FE084E" w:rsidP="00974153">
      <w:pPr>
        <w:pStyle w:val="LI-ListaItem"/>
        <w:rPr>
          <w:i/>
          <w:color w:val="222222"/>
          <w:shd w:val="clear" w:color="auto" w:fill="FFFFFF"/>
        </w:rPr>
      </w:pPr>
      <w:r>
        <w:t>ENEM</w:t>
      </w:r>
      <w:r>
        <w:tab/>
        <w:t xml:space="preserve">- </w:t>
      </w:r>
      <w:r w:rsidRPr="00317A4C">
        <w:t>Exame Nacional do Ensino Médio</w:t>
      </w:r>
    </w:p>
    <w:p w14:paraId="0757B426" w14:textId="77777777" w:rsidR="00FE084E" w:rsidRDefault="00FE084E" w:rsidP="008208F4">
      <w:pPr>
        <w:pStyle w:val="LI-ListaItem"/>
        <w:rPr>
          <w:i/>
          <w:lang w:val="en-US"/>
        </w:rPr>
      </w:pPr>
      <w:r w:rsidRPr="00F71638">
        <w:rPr>
          <w:lang w:val="en-US"/>
        </w:rPr>
        <w:t>HTML</w:t>
      </w:r>
      <w:r w:rsidRPr="00F71638">
        <w:rPr>
          <w:lang w:val="en-US"/>
        </w:rPr>
        <w:tab/>
        <w:t xml:space="preserve">- </w:t>
      </w:r>
      <w:r w:rsidRPr="00F71638">
        <w:rPr>
          <w:i/>
          <w:lang w:val="en-US"/>
        </w:rPr>
        <w:t>HyperText Markup Language</w:t>
      </w:r>
    </w:p>
    <w:p w14:paraId="4AA6BF04" w14:textId="77777777" w:rsidR="00FE084E" w:rsidRPr="008208F4" w:rsidRDefault="00FE084E" w:rsidP="008208F4">
      <w:pPr>
        <w:pStyle w:val="LI-ListaItem"/>
        <w:rPr>
          <w:i/>
          <w:lang w:val="en-US"/>
        </w:rPr>
      </w:pPr>
      <w:r w:rsidRPr="00F71638">
        <w:rPr>
          <w:lang w:val="en-US"/>
        </w:rPr>
        <w:t>JS</w:t>
      </w:r>
      <w:r w:rsidRPr="00F71638">
        <w:rPr>
          <w:lang w:val="en-US"/>
        </w:rPr>
        <w:tab/>
        <w:t xml:space="preserve">- </w:t>
      </w:r>
      <w:r w:rsidRPr="00F71638">
        <w:rPr>
          <w:i/>
          <w:lang w:val="en-US"/>
        </w:rPr>
        <w:t>JavaScript</w:t>
      </w:r>
    </w:p>
    <w:p w14:paraId="79FAD28B" w14:textId="77777777" w:rsidR="00FE084E" w:rsidRPr="00F71638" w:rsidRDefault="00FE084E" w:rsidP="008208F4">
      <w:pPr>
        <w:pStyle w:val="LI-ListaItem"/>
        <w:rPr>
          <w:i/>
          <w:color w:val="222222"/>
          <w:shd w:val="clear" w:color="auto" w:fill="FFFFFF"/>
          <w:lang w:val="en-US"/>
        </w:rPr>
      </w:pPr>
      <w:r>
        <w:rPr>
          <w:lang w:val="en-US"/>
        </w:rPr>
        <w:t>MySQL</w:t>
      </w:r>
      <w:r>
        <w:rPr>
          <w:lang w:val="en-US"/>
        </w:rPr>
        <w:tab/>
        <w:t xml:space="preserve">- </w:t>
      </w:r>
      <w:r w:rsidRPr="00F71638">
        <w:rPr>
          <w:i/>
          <w:color w:val="000000" w:themeColor="text1"/>
          <w:lang w:val="en-US"/>
        </w:rPr>
        <w:t xml:space="preserve">My </w:t>
      </w:r>
      <w:r w:rsidRPr="00F71638">
        <w:rPr>
          <w:i/>
          <w:color w:val="000000" w:themeColor="text1"/>
          <w:shd w:val="clear" w:color="auto" w:fill="FFFFFF"/>
          <w:lang w:val="en-US"/>
        </w:rPr>
        <w:t>Structured Query Language</w:t>
      </w:r>
    </w:p>
    <w:p w14:paraId="266C1363" w14:textId="77777777" w:rsidR="00FE084E" w:rsidRPr="007478E3" w:rsidRDefault="00FE084E" w:rsidP="00685A82">
      <w:pPr>
        <w:pStyle w:val="LI-ListaItem"/>
        <w:rPr>
          <w:i/>
          <w:lang w:val="en-US"/>
        </w:rPr>
      </w:pPr>
      <w:r w:rsidRPr="007478E3">
        <w:rPr>
          <w:lang w:val="en-US"/>
        </w:rPr>
        <w:t>PDF</w:t>
      </w:r>
      <w:r w:rsidRPr="007478E3">
        <w:rPr>
          <w:lang w:val="en-US"/>
        </w:rPr>
        <w:tab/>
        <w:t xml:space="preserve">- </w:t>
      </w:r>
      <w:r w:rsidRPr="007478E3">
        <w:rPr>
          <w:i/>
          <w:lang w:val="en-US"/>
        </w:rPr>
        <w:t>Portable Document Format</w:t>
      </w:r>
    </w:p>
    <w:p w14:paraId="1B307E3B" w14:textId="77777777" w:rsidR="00FE084E" w:rsidRPr="007478E3" w:rsidRDefault="00FE084E" w:rsidP="008208F4">
      <w:pPr>
        <w:pStyle w:val="LI-ListaItem"/>
        <w:rPr>
          <w:i/>
        </w:rPr>
      </w:pPr>
      <w:r w:rsidRPr="007478E3">
        <w:t>PHP</w:t>
      </w:r>
      <w:r w:rsidRPr="007478E3">
        <w:tab/>
        <w:t xml:space="preserve">- </w:t>
      </w:r>
      <w:r w:rsidRPr="007478E3">
        <w:rPr>
          <w:i/>
        </w:rPr>
        <w:t>Personal Home Page</w:t>
      </w:r>
    </w:p>
    <w:p w14:paraId="2E6758EE" w14:textId="0BBEF9A9" w:rsidR="00FE084E" w:rsidRDefault="00FE084E" w:rsidP="00FE084E">
      <w:pPr>
        <w:pStyle w:val="LI-ListaItem"/>
      </w:pPr>
      <w:r>
        <w:t>RF</w:t>
      </w:r>
      <w:r>
        <w:tab/>
        <w:t>- Requisitos funcionais</w:t>
      </w:r>
    </w:p>
    <w:p w14:paraId="4DCB5E7A" w14:textId="19FC7372" w:rsidR="00FE084E" w:rsidRDefault="00FE084E" w:rsidP="00FE084E">
      <w:pPr>
        <w:pStyle w:val="LI-ListaItem"/>
      </w:pPr>
      <w:r>
        <w:t>RNF</w:t>
      </w:r>
      <w:r>
        <w:tab/>
        <w:t>- Requisitos não funcionais</w:t>
      </w:r>
    </w:p>
    <w:p w14:paraId="0DF45B1F" w14:textId="77777777" w:rsidR="00FE084E" w:rsidRDefault="00FE084E" w:rsidP="00685A82">
      <w:pPr>
        <w:pStyle w:val="LI-ListaItem"/>
        <w:rPr>
          <w:color w:val="000000" w:themeColor="text1"/>
          <w:shd w:val="clear" w:color="auto" w:fill="FFFFFF"/>
        </w:rPr>
      </w:pPr>
      <w:r w:rsidRPr="00685A82">
        <w:rPr>
          <w:color w:val="000000" w:themeColor="text1"/>
          <w:shd w:val="clear" w:color="auto" w:fill="FFFFFF"/>
        </w:rPr>
        <w:t>SENAI</w:t>
      </w:r>
      <w:r w:rsidRPr="00685A82">
        <w:rPr>
          <w:color w:val="000000" w:themeColor="text1"/>
          <w:shd w:val="clear" w:color="auto" w:fill="FFFFFF"/>
        </w:rPr>
        <w:tab/>
        <w:t xml:space="preserve">- </w:t>
      </w:r>
      <w:r>
        <w:rPr>
          <w:color w:val="000000" w:themeColor="text1"/>
          <w:shd w:val="clear" w:color="auto" w:fill="FFFFFF"/>
        </w:rPr>
        <w:t xml:space="preserve">Serviço Nacional de Aprendizagem Industrial </w:t>
      </w:r>
    </w:p>
    <w:p w14:paraId="72585DD8" w14:textId="77777777" w:rsidR="00FE084E" w:rsidRDefault="00FE084E" w:rsidP="009C5844">
      <w:pPr>
        <w:pStyle w:val="LI-ListaItem"/>
      </w:pPr>
      <w:r>
        <w:t>SGBD</w:t>
      </w:r>
      <w:r>
        <w:tab/>
        <w:t xml:space="preserve">- </w:t>
      </w:r>
      <w:r w:rsidRPr="00141545">
        <w:t>Sistema de Gerenciamento de Banco de Dados</w:t>
      </w:r>
    </w:p>
    <w:p w14:paraId="43152067" w14:textId="77777777" w:rsidR="00FE084E" w:rsidRPr="007478E3" w:rsidRDefault="00FE084E" w:rsidP="009C5844">
      <w:pPr>
        <w:pStyle w:val="LI-ListaItem"/>
        <w:rPr>
          <w:i/>
          <w:lang w:val="en-US"/>
        </w:rPr>
      </w:pPr>
      <w:r w:rsidRPr="007478E3">
        <w:rPr>
          <w:lang w:val="en-US"/>
        </w:rPr>
        <w:t>SQL</w:t>
      </w:r>
      <w:r w:rsidRPr="007478E3">
        <w:rPr>
          <w:lang w:val="en-US"/>
        </w:rPr>
        <w:tab/>
        <w:t xml:space="preserve">- </w:t>
      </w:r>
      <w:r w:rsidRPr="007478E3">
        <w:rPr>
          <w:i/>
          <w:lang w:val="en-US"/>
        </w:rPr>
        <w:t>Structured Query Language</w:t>
      </w:r>
    </w:p>
    <w:p w14:paraId="283156CC" w14:textId="328921DF" w:rsidR="00BD12CF" w:rsidRPr="007478E3" w:rsidRDefault="00FE084E" w:rsidP="00BD12CF">
      <w:pPr>
        <w:pStyle w:val="LI-ListaItem"/>
        <w:rPr>
          <w:i/>
          <w:lang w:val="en-US"/>
        </w:rPr>
      </w:pPr>
      <w:r w:rsidRPr="007478E3">
        <w:rPr>
          <w:lang w:val="en-US"/>
        </w:rPr>
        <w:t>U.X</w:t>
      </w:r>
      <w:r w:rsidRPr="007478E3">
        <w:rPr>
          <w:lang w:val="en-US"/>
        </w:rPr>
        <w:tab/>
        <w:t xml:space="preserve">- </w:t>
      </w:r>
      <w:r w:rsidR="00BD12CF" w:rsidRPr="007478E3">
        <w:rPr>
          <w:i/>
          <w:lang w:val="en-US"/>
        </w:rPr>
        <w:t>User Experience</w:t>
      </w:r>
    </w:p>
    <w:p w14:paraId="62306478" w14:textId="1666DE79" w:rsidR="00891CBC" w:rsidRDefault="00BD12CF" w:rsidP="00891CBC">
      <w:pPr>
        <w:pStyle w:val="LI-ListaItem"/>
        <w:rPr>
          <w:i/>
        </w:rPr>
      </w:pPr>
      <w:r>
        <w:t>Wi-Fi</w:t>
      </w:r>
      <w:r>
        <w:tab/>
        <w:t xml:space="preserve">- </w:t>
      </w:r>
      <w:r w:rsidRPr="00BD12CF">
        <w:rPr>
          <w:i/>
        </w:rPr>
        <w:t>Wireless Fidelity</w:t>
      </w:r>
    </w:p>
    <w:p w14:paraId="346780A5" w14:textId="67AEEBE7" w:rsidR="00B13C50" w:rsidRDefault="00891CBC" w:rsidP="00567693">
      <w:pPr>
        <w:pStyle w:val="TC-TituloPreTextual"/>
      </w:pPr>
      <w:bookmarkStart w:id="4" w:name="_Toc527721611"/>
      <w:bookmarkStart w:id="5" w:name="_Toc527793650"/>
      <w:bookmarkStart w:id="6" w:name="_Toc527795383"/>
      <w:bookmarkStart w:id="7" w:name="_Toc527798493"/>
      <w:r>
        <w:lastRenderedPageBreak/>
        <w:t>Resumo</w:t>
      </w:r>
      <w:bookmarkEnd w:id="4"/>
      <w:bookmarkEnd w:id="5"/>
      <w:bookmarkEnd w:id="6"/>
      <w:bookmarkEnd w:id="7"/>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20C7CF3C" w:rsidR="00891CBC" w:rsidRPr="00A11706" w:rsidRDefault="00567693">
      <w:pPr>
        <w:rPr>
          <w:sz w:val="26"/>
          <w:szCs w:val="26"/>
        </w:rPr>
      </w:pPr>
      <w:r w:rsidRPr="00A11706">
        <w:rPr>
          <w:sz w:val="26"/>
          <w:szCs w:val="26"/>
        </w:rPr>
        <w:t>Sistema; gerenciamento; informatizar; avaliação e níveis.</w:t>
      </w:r>
      <w:r w:rsidR="00891CBC" w:rsidRPr="00A11706">
        <w:rPr>
          <w:sz w:val="26"/>
          <w:szCs w:val="26"/>
        </w:rPr>
        <w:br w:type="page"/>
      </w:r>
    </w:p>
    <w:p w14:paraId="6966F409" w14:textId="77777777" w:rsidR="00891CBC" w:rsidRDefault="00891CBC" w:rsidP="00891CBC">
      <w:pPr>
        <w:pStyle w:val="TC-TituloPreTextual"/>
        <w:rPr>
          <w:lang w:val="en-US"/>
        </w:rPr>
      </w:pPr>
      <w:bookmarkStart w:id="8" w:name="_Toc527721612"/>
      <w:bookmarkStart w:id="9" w:name="_Toc527793651"/>
      <w:bookmarkStart w:id="10" w:name="_Toc527795384"/>
      <w:bookmarkStart w:id="11" w:name="_Toc527798494"/>
      <w:r>
        <w:rPr>
          <w:lang w:val="en-US"/>
        </w:rPr>
        <w:lastRenderedPageBreak/>
        <w:t>Abstract</w:t>
      </w:r>
      <w:bookmarkEnd w:id="8"/>
      <w:bookmarkEnd w:id="9"/>
      <w:bookmarkEnd w:id="10"/>
      <w:bookmarkEnd w:id="11"/>
    </w:p>
    <w:p w14:paraId="1F35E356" w14:textId="300F4B23" w:rsidR="00A42599" w:rsidRDefault="00A42599" w:rsidP="007478E3">
      <w:pPr>
        <w:pStyle w:val="TE-Normal"/>
        <w:ind w:firstLine="0"/>
        <w:rPr>
          <w:lang w:val="en-US"/>
        </w:rPr>
      </w:pP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13C19BA" w:rsidR="00891CBC" w:rsidRPr="007478E3" w:rsidRDefault="00A11706" w:rsidP="00891CBC">
      <w:pPr>
        <w:pStyle w:val="TE-Resumo"/>
        <w:rPr>
          <w:lang w:val="en-US"/>
        </w:rPr>
      </w:pPr>
      <w:r w:rsidRPr="00A11706">
        <w:rPr>
          <w:lang w:val="en-US"/>
        </w:rPr>
        <w:t>System; management; computerize; evaluation and levels.</w:t>
      </w:r>
    </w:p>
    <w:p w14:paraId="79EB4E06" w14:textId="66A8138B" w:rsidR="00E44E52" w:rsidRDefault="00E44E52" w:rsidP="00891CBC">
      <w:pPr>
        <w:pStyle w:val="TC-TituloPreTextual"/>
      </w:pPr>
      <w:bookmarkStart w:id="12" w:name="_Toc527793648"/>
      <w:bookmarkStart w:id="13" w:name="_Toc527795381"/>
      <w:bookmarkStart w:id="14" w:name="_Toc527798491"/>
      <w:bookmarkStart w:id="15" w:name="_Toc527799867"/>
      <w:bookmarkStart w:id="16" w:name="_Toc527806371"/>
      <w:bookmarkStart w:id="17" w:name="_Toc36868015"/>
      <w:bookmarkStart w:id="18" w:name="_Toc36868810"/>
      <w:bookmarkStart w:id="19" w:name="_Toc36868915"/>
      <w:bookmarkStart w:id="20" w:name="_Toc65576339"/>
      <w:r w:rsidRPr="00891CBC">
        <w:lastRenderedPageBreak/>
        <w:t>Sumário</w:t>
      </w:r>
      <w:bookmarkEnd w:id="12"/>
      <w:bookmarkEnd w:id="13"/>
      <w:bookmarkEnd w:id="14"/>
      <w:bookmarkEnd w:id="15"/>
      <w:bookmarkEnd w:id="16"/>
      <w:bookmarkEnd w:id="17"/>
      <w:bookmarkEnd w:id="18"/>
      <w:bookmarkEnd w:id="19"/>
      <w:bookmarkEnd w:id="20"/>
    </w:p>
    <w:p w14:paraId="3160054B" w14:textId="77777777" w:rsidR="00984413"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984413">
        <w:rPr>
          <w:noProof/>
        </w:rPr>
        <w:t>1 INTRODUÇÃO</w:t>
      </w:r>
      <w:r w:rsidR="00984413">
        <w:rPr>
          <w:noProof/>
        </w:rPr>
        <w:tab/>
      </w:r>
      <w:r w:rsidR="00984413">
        <w:rPr>
          <w:noProof/>
        </w:rPr>
        <w:fldChar w:fldCharType="begin"/>
      </w:r>
      <w:r w:rsidR="00984413">
        <w:rPr>
          <w:noProof/>
        </w:rPr>
        <w:instrText xml:space="preserve"> PAGEREF _Toc531976620 \h </w:instrText>
      </w:r>
      <w:r w:rsidR="00984413">
        <w:rPr>
          <w:noProof/>
        </w:rPr>
      </w:r>
      <w:r w:rsidR="00984413">
        <w:rPr>
          <w:noProof/>
        </w:rPr>
        <w:fldChar w:fldCharType="separate"/>
      </w:r>
      <w:r w:rsidR="007478E3">
        <w:rPr>
          <w:noProof/>
        </w:rPr>
        <w:t>10</w:t>
      </w:r>
      <w:r w:rsidR="00984413">
        <w:rPr>
          <w:noProof/>
        </w:rPr>
        <w:fldChar w:fldCharType="end"/>
      </w:r>
    </w:p>
    <w:p w14:paraId="4BB7D1E8"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_Toc531976621 \h </w:instrText>
      </w:r>
      <w:r>
        <w:rPr>
          <w:noProof/>
        </w:rPr>
      </w:r>
      <w:r>
        <w:rPr>
          <w:noProof/>
        </w:rPr>
        <w:fldChar w:fldCharType="separate"/>
      </w:r>
      <w:r w:rsidR="007478E3">
        <w:rPr>
          <w:noProof/>
        </w:rPr>
        <w:t>10</w:t>
      </w:r>
      <w:r>
        <w:rPr>
          <w:noProof/>
        </w:rPr>
        <w:fldChar w:fldCharType="end"/>
      </w:r>
    </w:p>
    <w:p w14:paraId="65FC8BF1"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_Toc531976622 \h </w:instrText>
      </w:r>
      <w:r>
        <w:rPr>
          <w:noProof/>
        </w:rPr>
      </w:r>
      <w:r>
        <w:rPr>
          <w:noProof/>
        </w:rPr>
        <w:fldChar w:fldCharType="separate"/>
      </w:r>
      <w:r w:rsidR="007478E3">
        <w:rPr>
          <w:noProof/>
        </w:rPr>
        <w:t>11</w:t>
      </w:r>
      <w:r>
        <w:rPr>
          <w:noProof/>
        </w:rPr>
        <w:fldChar w:fldCharType="end"/>
      </w:r>
    </w:p>
    <w:p w14:paraId="2491948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_Toc531976623 \h </w:instrText>
      </w:r>
      <w:r>
        <w:rPr>
          <w:noProof/>
        </w:rPr>
      </w:r>
      <w:r>
        <w:rPr>
          <w:noProof/>
        </w:rPr>
        <w:fldChar w:fldCharType="separate"/>
      </w:r>
      <w:r w:rsidR="007478E3">
        <w:rPr>
          <w:noProof/>
        </w:rPr>
        <w:t>12</w:t>
      </w:r>
      <w:r>
        <w:rPr>
          <w:noProof/>
        </w:rPr>
        <w:fldChar w:fldCharType="end"/>
      </w:r>
    </w:p>
    <w:p w14:paraId="7FFB380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_Toc531976624 \h </w:instrText>
      </w:r>
      <w:r>
        <w:rPr>
          <w:noProof/>
        </w:rPr>
      </w:r>
      <w:r>
        <w:rPr>
          <w:noProof/>
        </w:rPr>
        <w:fldChar w:fldCharType="separate"/>
      </w:r>
      <w:r w:rsidR="007478E3">
        <w:rPr>
          <w:noProof/>
        </w:rPr>
        <w:t>13</w:t>
      </w:r>
      <w:r>
        <w:rPr>
          <w:noProof/>
        </w:rPr>
        <w:fldChar w:fldCharType="end"/>
      </w:r>
    </w:p>
    <w:p w14:paraId="63A09D6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_Toc531976625 \h </w:instrText>
      </w:r>
      <w:r>
        <w:rPr>
          <w:noProof/>
        </w:rPr>
      </w:r>
      <w:r>
        <w:rPr>
          <w:noProof/>
        </w:rPr>
        <w:fldChar w:fldCharType="separate"/>
      </w:r>
      <w:r w:rsidR="007478E3">
        <w:rPr>
          <w:noProof/>
        </w:rPr>
        <w:t>13</w:t>
      </w:r>
      <w:r>
        <w:rPr>
          <w:noProof/>
        </w:rPr>
        <w:fldChar w:fldCharType="end"/>
      </w:r>
    </w:p>
    <w:p w14:paraId="23C49D24"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_Toc531976626 \h </w:instrText>
      </w:r>
      <w:r>
        <w:rPr>
          <w:noProof/>
        </w:rPr>
      </w:r>
      <w:r>
        <w:rPr>
          <w:noProof/>
        </w:rPr>
        <w:fldChar w:fldCharType="separate"/>
      </w:r>
      <w:r w:rsidR="007478E3">
        <w:rPr>
          <w:noProof/>
        </w:rPr>
        <w:t>13</w:t>
      </w:r>
      <w:r>
        <w:rPr>
          <w:noProof/>
        </w:rPr>
        <w:fldChar w:fldCharType="end"/>
      </w:r>
    </w:p>
    <w:p w14:paraId="48CD448C"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2 REFERÊNCIAL TEÓRICO</w:t>
      </w:r>
      <w:r>
        <w:rPr>
          <w:noProof/>
        </w:rPr>
        <w:tab/>
      </w:r>
      <w:r>
        <w:rPr>
          <w:noProof/>
        </w:rPr>
        <w:fldChar w:fldCharType="begin"/>
      </w:r>
      <w:r>
        <w:rPr>
          <w:noProof/>
        </w:rPr>
        <w:instrText xml:space="preserve"> PAGEREF _Toc531976627 \h </w:instrText>
      </w:r>
      <w:r>
        <w:rPr>
          <w:noProof/>
        </w:rPr>
      </w:r>
      <w:r>
        <w:rPr>
          <w:noProof/>
        </w:rPr>
        <w:fldChar w:fldCharType="separate"/>
      </w:r>
      <w:r w:rsidR="007478E3">
        <w:rPr>
          <w:noProof/>
        </w:rPr>
        <w:t>15</w:t>
      </w:r>
      <w:r>
        <w:rPr>
          <w:noProof/>
        </w:rPr>
        <w:fldChar w:fldCharType="end"/>
      </w:r>
    </w:p>
    <w:p w14:paraId="05CB79DE"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2.1 Formas e correções de avaliações</w:t>
      </w:r>
      <w:r>
        <w:rPr>
          <w:noProof/>
        </w:rPr>
        <w:tab/>
      </w:r>
      <w:r>
        <w:rPr>
          <w:noProof/>
        </w:rPr>
        <w:fldChar w:fldCharType="begin"/>
      </w:r>
      <w:r>
        <w:rPr>
          <w:noProof/>
        </w:rPr>
        <w:instrText xml:space="preserve"> PAGEREF _Toc531976628 \h </w:instrText>
      </w:r>
      <w:r>
        <w:rPr>
          <w:noProof/>
        </w:rPr>
      </w:r>
      <w:r>
        <w:rPr>
          <w:noProof/>
        </w:rPr>
        <w:fldChar w:fldCharType="separate"/>
      </w:r>
      <w:r w:rsidR="007478E3">
        <w:rPr>
          <w:noProof/>
        </w:rPr>
        <w:t>15</w:t>
      </w:r>
      <w:r>
        <w:rPr>
          <w:noProof/>
        </w:rPr>
        <w:fldChar w:fldCharType="end"/>
      </w:r>
    </w:p>
    <w:p w14:paraId="6A0EE64E"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2.1.1 Avaliação discursiva</w:t>
      </w:r>
      <w:r>
        <w:rPr>
          <w:noProof/>
        </w:rPr>
        <w:tab/>
      </w:r>
      <w:r>
        <w:rPr>
          <w:noProof/>
        </w:rPr>
        <w:fldChar w:fldCharType="begin"/>
      </w:r>
      <w:r>
        <w:rPr>
          <w:noProof/>
        </w:rPr>
        <w:instrText xml:space="preserve"> PAGEREF _Toc531976629 \h </w:instrText>
      </w:r>
      <w:r>
        <w:rPr>
          <w:noProof/>
        </w:rPr>
      </w:r>
      <w:r>
        <w:rPr>
          <w:noProof/>
        </w:rPr>
        <w:fldChar w:fldCharType="separate"/>
      </w:r>
      <w:r w:rsidR="007478E3">
        <w:rPr>
          <w:noProof/>
        </w:rPr>
        <w:t>15</w:t>
      </w:r>
      <w:r>
        <w:rPr>
          <w:noProof/>
        </w:rPr>
        <w:fldChar w:fldCharType="end"/>
      </w:r>
    </w:p>
    <w:p w14:paraId="58A62210"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2.1.2 Questões de dissertação</w:t>
      </w:r>
      <w:r>
        <w:rPr>
          <w:noProof/>
        </w:rPr>
        <w:tab/>
      </w:r>
      <w:r>
        <w:rPr>
          <w:noProof/>
        </w:rPr>
        <w:fldChar w:fldCharType="begin"/>
      </w:r>
      <w:r>
        <w:rPr>
          <w:noProof/>
        </w:rPr>
        <w:instrText xml:space="preserve"> PAGEREF _Toc531976630 \h </w:instrText>
      </w:r>
      <w:r>
        <w:rPr>
          <w:noProof/>
        </w:rPr>
      </w:r>
      <w:r>
        <w:rPr>
          <w:noProof/>
        </w:rPr>
        <w:fldChar w:fldCharType="separate"/>
      </w:r>
      <w:r w:rsidR="007478E3">
        <w:rPr>
          <w:noProof/>
        </w:rPr>
        <w:t>15</w:t>
      </w:r>
      <w:r>
        <w:rPr>
          <w:noProof/>
        </w:rPr>
        <w:fldChar w:fldCharType="end"/>
      </w:r>
    </w:p>
    <w:p w14:paraId="7875B6F2"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2.1.3 Avaliações objetivas</w:t>
      </w:r>
      <w:r>
        <w:rPr>
          <w:noProof/>
        </w:rPr>
        <w:tab/>
      </w:r>
      <w:r>
        <w:rPr>
          <w:noProof/>
        </w:rPr>
        <w:fldChar w:fldCharType="begin"/>
      </w:r>
      <w:r>
        <w:rPr>
          <w:noProof/>
        </w:rPr>
        <w:instrText xml:space="preserve"> PAGEREF _Toc531976631 \h </w:instrText>
      </w:r>
      <w:r>
        <w:rPr>
          <w:noProof/>
        </w:rPr>
      </w:r>
      <w:r>
        <w:rPr>
          <w:noProof/>
        </w:rPr>
        <w:fldChar w:fldCharType="separate"/>
      </w:r>
      <w:r w:rsidR="007478E3">
        <w:rPr>
          <w:noProof/>
        </w:rPr>
        <w:t>16</w:t>
      </w:r>
      <w:r>
        <w:rPr>
          <w:noProof/>
        </w:rPr>
        <w:fldChar w:fldCharType="end"/>
      </w:r>
    </w:p>
    <w:p w14:paraId="56F85AC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2.1.4 Correção das avaliações</w:t>
      </w:r>
      <w:r>
        <w:rPr>
          <w:noProof/>
        </w:rPr>
        <w:tab/>
      </w:r>
      <w:r>
        <w:rPr>
          <w:noProof/>
        </w:rPr>
        <w:fldChar w:fldCharType="begin"/>
      </w:r>
      <w:r>
        <w:rPr>
          <w:noProof/>
        </w:rPr>
        <w:instrText xml:space="preserve"> PAGEREF _Toc531976632 \h </w:instrText>
      </w:r>
      <w:r>
        <w:rPr>
          <w:noProof/>
        </w:rPr>
      </w:r>
      <w:r>
        <w:rPr>
          <w:noProof/>
        </w:rPr>
        <w:fldChar w:fldCharType="separate"/>
      </w:r>
      <w:r w:rsidR="007478E3">
        <w:rPr>
          <w:noProof/>
        </w:rPr>
        <w:t>16</w:t>
      </w:r>
      <w:r>
        <w:rPr>
          <w:noProof/>
        </w:rPr>
        <w:fldChar w:fldCharType="end"/>
      </w:r>
    </w:p>
    <w:p w14:paraId="10BF375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2.2 Informatização das avaliações</w:t>
      </w:r>
      <w:r>
        <w:rPr>
          <w:noProof/>
        </w:rPr>
        <w:tab/>
      </w:r>
      <w:r>
        <w:rPr>
          <w:noProof/>
        </w:rPr>
        <w:fldChar w:fldCharType="begin"/>
      </w:r>
      <w:r>
        <w:rPr>
          <w:noProof/>
        </w:rPr>
        <w:instrText xml:space="preserve"> PAGEREF _Toc531976633 \h </w:instrText>
      </w:r>
      <w:r>
        <w:rPr>
          <w:noProof/>
        </w:rPr>
      </w:r>
      <w:r>
        <w:rPr>
          <w:noProof/>
        </w:rPr>
        <w:fldChar w:fldCharType="separate"/>
      </w:r>
      <w:r w:rsidR="007478E3">
        <w:rPr>
          <w:noProof/>
        </w:rPr>
        <w:t>17</w:t>
      </w:r>
      <w:r>
        <w:rPr>
          <w:noProof/>
        </w:rPr>
        <w:fldChar w:fldCharType="end"/>
      </w:r>
    </w:p>
    <w:p w14:paraId="12BA1304"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2.2.1 Centralização das informações</w:t>
      </w:r>
      <w:r>
        <w:rPr>
          <w:noProof/>
        </w:rPr>
        <w:tab/>
      </w:r>
      <w:r>
        <w:rPr>
          <w:noProof/>
        </w:rPr>
        <w:fldChar w:fldCharType="begin"/>
      </w:r>
      <w:r>
        <w:rPr>
          <w:noProof/>
        </w:rPr>
        <w:instrText xml:space="preserve"> PAGEREF _Toc531976634 \h </w:instrText>
      </w:r>
      <w:r>
        <w:rPr>
          <w:noProof/>
        </w:rPr>
      </w:r>
      <w:r>
        <w:rPr>
          <w:noProof/>
        </w:rPr>
        <w:fldChar w:fldCharType="separate"/>
      </w:r>
      <w:r w:rsidR="007478E3">
        <w:rPr>
          <w:noProof/>
        </w:rPr>
        <w:t>18</w:t>
      </w:r>
      <w:r>
        <w:rPr>
          <w:noProof/>
        </w:rPr>
        <w:fldChar w:fldCharType="end"/>
      </w:r>
    </w:p>
    <w:p w14:paraId="07784C3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2.2.2 Gastos com impressões de avaliações</w:t>
      </w:r>
      <w:r>
        <w:rPr>
          <w:noProof/>
        </w:rPr>
        <w:tab/>
      </w:r>
      <w:r>
        <w:rPr>
          <w:noProof/>
        </w:rPr>
        <w:fldChar w:fldCharType="begin"/>
      </w:r>
      <w:r>
        <w:rPr>
          <w:noProof/>
        </w:rPr>
        <w:instrText xml:space="preserve"> PAGEREF _Toc531976635 \h </w:instrText>
      </w:r>
      <w:r>
        <w:rPr>
          <w:noProof/>
        </w:rPr>
      </w:r>
      <w:r>
        <w:rPr>
          <w:noProof/>
        </w:rPr>
        <w:fldChar w:fldCharType="separate"/>
      </w:r>
      <w:r w:rsidR="007478E3">
        <w:rPr>
          <w:noProof/>
        </w:rPr>
        <w:t>19</w:t>
      </w:r>
      <w:r>
        <w:rPr>
          <w:noProof/>
        </w:rPr>
        <w:fldChar w:fldCharType="end"/>
      </w:r>
    </w:p>
    <w:p w14:paraId="2D10593C"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2.2.3 Redução do impacto ambiental</w:t>
      </w:r>
      <w:r>
        <w:rPr>
          <w:noProof/>
        </w:rPr>
        <w:tab/>
      </w:r>
      <w:r>
        <w:rPr>
          <w:noProof/>
        </w:rPr>
        <w:fldChar w:fldCharType="begin"/>
      </w:r>
      <w:r>
        <w:rPr>
          <w:noProof/>
        </w:rPr>
        <w:instrText xml:space="preserve"> PAGEREF _Toc531976636 \h </w:instrText>
      </w:r>
      <w:r>
        <w:rPr>
          <w:noProof/>
        </w:rPr>
      </w:r>
      <w:r>
        <w:rPr>
          <w:noProof/>
        </w:rPr>
        <w:fldChar w:fldCharType="separate"/>
      </w:r>
      <w:r w:rsidR="007478E3">
        <w:rPr>
          <w:noProof/>
        </w:rPr>
        <w:t>19</w:t>
      </w:r>
      <w:r>
        <w:rPr>
          <w:noProof/>
        </w:rPr>
        <w:fldChar w:fldCharType="end"/>
      </w:r>
    </w:p>
    <w:p w14:paraId="673C0D50"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2.3 TECNOLOGIAS DE DESENVOLIMENTO WEB</w:t>
      </w:r>
      <w:r>
        <w:rPr>
          <w:noProof/>
        </w:rPr>
        <w:tab/>
      </w:r>
      <w:r>
        <w:rPr>
          <w:noProof/>
        </w:rPr>
        <w:fldChar w:fldCharType="begin"/>
      </w:r>
      <w:r>
        <w:rPr>
          <w:noProof/>
        </w:rPr>
        <w:instrText xml:space="preserve"> PAGEREF _Toc531976637 \h </w:instrText>
      </w:r>
      <w:r>
        <w:rPr>
          <w:noProof/>
        </w:rPr>
      </w:r>
      <w:r>
        <w:rPr>
          <w:noProof/>
        </w:rPr>
        <w:fldChar w:fldCharType="separate"/>
      </w:r>
      <w:r w:rsidR="007478E3">
        <w:rPr>
          <w:noProof/>
        </w:rPr>
        <w:t>20</w:t>
      </w:r>
      <w:r>
        <w:rPr>
          <w:noProof/>
        </w:rPr>
        <w:fldChar w:fldCharType="end"/>
      </w:r>
    </w:p>
    <w:p w14:paraId="05D7B0F3"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2.4 HTML</w:t>
      </w:r>
      <w:r w:rsidRPr="007478E3">
        <w:rPr>
          <w:noProof/>
          <w:lang w:val="en-US"/>
        </w:rPr>
        <w:tab/>
      </w:r>
      <w:r>
        <w:rPr>
          <w:noProof/>
        </w:rPr>
        <w:fldChar w:fldCharType="begin"/>
      </w:r>
      <w:r w:rsidRPr="007478E3">
        <w:rPr>
          <w:noProof/>
          <w:lang w:val="en-US"/>
        </w:rPr>
        <w:instrText xml:space="preserve"> PAGEREF _Toc531976638 \h </w:instrText>
      </w:r>
      <w:r>
        <w:rPr>
          <w:noProof/>
        </w:rPr>
      </w:r>
      <w:r>
        <w:rPr>
          <w:noProof/>
        </w:rPr>
        <w:fldChar w:fldCharType="separate"/>
      </w:r>
      <w:r w:rsidR="007478E3">
        <w:rPr>
          <w:noProof/>
          <w:lang w:val="en-US"/>
        </w:rPr>
        <w:t>20</w:t>
      </w:r>
      <w:r>
        <w:rPr>
          <w:noProof/>
        </w:rPr>
        <w:fldChar w:fldCharType="end"/>
      </w:r>
    </w:p>
    <w:p w14:paraId="3EAC098F"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2.4.1 TAGS</w:t>
      </w:r>
      <w:r w:rsidRPr="007478E3">
        <w:rPr>
          <w:noProof/>
          <w:lang w:val="en-US"/>
        </w:rPr>
        <w:tab/>
      </w:r>
      <w:r>
        <w:rPr>
          <w:noProof/>
        </w:rPr>
        <w:fldChar w:fldCharType="begin"/>
      </w:r>
      <w:r w:rsidRPr="007478E3">
        <w:rPr>
          <w:noProof/>
          <w:lang w:val="en-US"/>
        </w:rPr>
        <w:instrText xml:space="preserve"> PAGEREF _Toc531976639 \h </w:instrText>
      </w:r>
      <w:r>
        <w:rPr>
          <w:noProof/>
        </w:rPr>
      </w:r>
      <w:r>
        <w:rPr>
          <w:noProof/>
        </w:rPr>
        <w:fldChar w:fldCharType="separate"/>
      </w:r>
      <w:r w:rsidR="007478E3">
        <w:rPr>
          <w:noProof/>
          <w:lang w:val="en-US"/>
        </w:rPr>
        <w:t>21</w:t>
      </w:r>
      <w:r>
        <w:rPr>
          <w:noProof/>
        </w:rPr>
        <w:fldChar w:fldCharType="end"/>
      </w:r>
    </w:p>
    <w:p w14:paraId="68F77E06"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2.4.2 HTML 5</w:t>
      </w:r>
      <w:r w:rsidRPr="007478E3">
        <w:rPr>
          <w:noProof/>
          <w:lang w:val="en-US"/>
        </w:rPr>
        <w:tab/>
      </w:r>
      <w:r>
        <w:rPr>
          <w:noProof/>
        </w:rPr>
        <w:fldChar w:fldCharType="begin"/>
      </w:r>
      <w:r w:rsidRPr="007478E3">
        <w:rPr>
          <w:noProof/>
          <w:lang w:val="en-US"/>
        </w:rPr>
        <w:instrText xml:space="preserve"> PAGEREF _Toc531976640 \h </w:instrText>
      </w:r>
      <w:r>
        <w:rPr>
          <w:noProof/>
        </w:rPr>
      </w:r>
      <w:r>
        <w:rPr>
          <w:noProof/>
        </w:rPr>
        <w:fldChar w:fldCharType="separate"/>
      </w:r>
      <w:r w:rsidR="007478E3">
        <w:rPr>
          <w:noProof/>
          <w:lang w:val="en-US"/>
        </w:rPr>
        <w:t>21</w:t>
      </w:r>
      <w:r>
        <w:rPr>
          <w:noProof/>
        </w:rPr>
        <w:fldChar w:fldCharType="end"/>
      </w:r>
    </w:p>
    <w:p w14:paraId="79AAAC87"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2.5 CSS</w:t>
      </w:r>
      <w:r w:rsidRPr="007478E3">
        <w:rPr>
          <w:noProof/>
          <w:lang w:val="en-US"/>
        </w:rPr>
        <w:tab/>
      </w:r>
      <w:r>
        <w:rPr>
          <w:noProof/>
        </w:rPr>
        <w:fldChar w:fldCharType="begin"/>
      </w:r>
      <w:r w:rsidRPr="007478E3">
        <w:rPr>
          <w:noProof/>
          <w:lang w:val="en-US"/>
        </w:rPr>
        <w:instrText xml:space="preserve"> PAGEREF _Toc531976641 \h </w:instrText>
      </w:r>
      <w:r>
        <w:rPr>
          <w:noProof/>
        </w:rPr>
      </w:r>
      <w:r>
        <w:rPr>
          <w:noProof/>
        </w:rPr>
        <w:fldChar w:fldCharType="separate"/>
      </w:r>
      <w:r w:rsidR="007478E3">
        <w:rPr>
          <w:noProof/>
          <w:lang w:val="en-US"/>
        </w:rPr>
        <w:t>21</w:t>
      </w:r>
      <w:r>
        <w:rPr>
          <w:noProof/>
        </w:rPr>
        <w:fldChar w:fldCharType="end"/>
      </w:r>
    </w:p>
    <w:p w14:paraId="23A9BD04"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2.5.1 CSS 3</w:t>
      </w:r>
      <w:r w:rsidRPr="007478E3">
        <w:rPr>
          <w:noProof/>
          <w:lang w:val="en-US"/>
        </w:rPr>
        <w:tab/>
      </w:r>
      <w:r>
        <w:rPr>
          <w:noProof/>
        </w:rPr>
        <w:fldChar w:fldCharType="begin"/>
      </w:r>
      <w:r w:rsidRPr="007478E3">
        <w:rPr>
          <w:noProof/>
          <w:lang w:val="en-US"/>
        </w:rPr>
        <w:instrText xml:space="preserve"> PAGEREF _Toc531976642 \h </w:instrText>
      </w:r>
      <w:r>
        <w:rPr>
          <w:noProof/>
        </w:rPr>
      </w:r>
      <w:r>
        <w:rPr>
          <w:noProof/>
        </w:rPr>
        <w:fldChar w:fldCharType="separate"/>
      </w:r>
      <w:r w:rsidR="007478E3">
        <w:rPr>
          <w:noProof/>
          <w:lang w:val="en-US"/>
        </w:rPr>
        <w:t>22</w:t>
      </w:r>
      <w:r>
        <w:rPr>
          <w:noProof/>
        </w:rPr>
        <w:fldChar w:fldCharType="end"/>
      </w:r>
    </w:p>
    <w:p w14:paraId="41C5139A"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2.6 JavaScript</w:t>
      </w:r>
      <w:r>
        <w:rPr>
          <w:noProof/>
        </w:rPr>
        <w:tab/>
      </w:r>
      <w:r>
        <w:rPr>
          <w:noProof/>
        </w:rPr>
        <w:fldChar w:fldCharType="begin"/>
      </w:r>
      <w:r>
        <w:rPr>
          <w:noProof/>
        </w:rPr>
        <w:instrText xml:space="preserve"> PAGEREF _Toc531976643 \h </w:instrText>
      </w:r>
      <w:r>
        <w:rPr>
          <w:noProof/>
        </w:rPr>
      </w:r>
      <w:r>
        <w:rPr>
          <w:noProof/>
        </w:rPr>
        <w:fldChar w:fldCharType="separate"/>
      </w:r>
      <w:r w:rsidR="007478E3">
        <w:rPr>
          <w:noProof/>
        </w:rPr>
        <w:t>22</w:t>
      </w:r>
      <w:r>
        <w:rPr>
          <w:noProof/>
        </w:rPr>
        <w:fldChar w:fldCharType="end"/>
      </w:r>
    </w:p>
    <w:p w14:paraId="408DC9E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2.7 PHP</w:t>
      </w:r>
      <w:r>
        <w:rPr>
          <w:noProof/>
        </w:rPr>
        <w:tab/>
      </w:r>
      <w:r>
        <w:rPr>
          <w:noProof/>
        </w:rPr>
        <w:fldChar w:fldCharType="begin"/>
      </w:r>
      <w:r>
        <w:rPr>
          <w:noProof/>
        </w:rPr>
        <w:instrText xml:space="preserve"> PAGEREF _Toc531976644 \h </w:instrText>
      </w:r>
      <w:r>
        <w:rPr>
          <w:noProof/>
        </w:rPr>
      </w:r>
      <w:r>
        <w:rPr>
          <w:noProof/>
        </w:rPr>
        <w:fldChar w:fldCharType="separate"/>
      </w:r>
      <w:r w:rsidR="007478E3">
        <w:rPr>
          <w:noProof/>
        </w:rPr>
        <w:t>23</w:t>
      </w:r>
      <w:r>
        <w:rPr>
          <w:noProof/>
        </w:rPr>
        <w:fldChar w:fldCharType="end"/>
      </w:r>
    </w:p>
    <w:p w14:paraId="1A88277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2.8 MySQL</w:t>
      </w:r>
      <w:r>
        <w:rPr>
          <w:noProof/>
        </w:rPr>
        <w:tab/>
      </w:r>
      <w:r>
        <w:rPr>
          <w:noProof/>
        </w:rPr>
        <w:fldChar w:fldCharType="begin"/>
      </w:r>
      <w:r>
        <w:rPr>
          <w:noProof/>
        </w:rPr>
        <w:instrText xml:space="preserve"> PAGEREF _Toc531976645 \h </w:instrText>
      </w:r>
      <w:r>
        <w:rPr>
          <w:noProof/>
        </w:rPr>
      </w:r>
      <w:r>
        <w:rPr>
          <w:noProof/>
        </w:rPr>
        <w:fldChar w:fldCharType="separate"/>
      </w:r>
      <w:r w:rsidR="007478E3">
        <w:rPr>
          <w:noProof/>
        </w:rPr>
        <w:t>24</w:t>
      </w:r>
      <w:r>
        <w:rPr>
          <w:noProof/>
        </w:rPr>
        <w:fldChar w:fldCharType="end"/>
      </w:r>
    </w:p>
    <w:p w14:paraId="745E098B"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2.9 Conclusão</w:t>
      </w:r>
      <w:r>
        <w:rPr>
          <w:noProof/>
        </w:rPr>
        <w:tab/>
      </w:r>
      <w:r>
        <w:rPr>
          <w:noProof/>
        </w:rPr>
        <w:fldChar w:fldCharType="begin"/>
      </w:r>
      <w:r>
        <w:rPr>
          <w:noProof/>
        </w:rPr>
        <w:instrText xml:space="preserve"> PAGEREF _Toc531976646 \h </w:instrText>
      </w:r>
      <w:r>
        <w:rPr>
          <w:noProof/>
        </w:rPr>
      </w:r>
      <w:r>
        <w:rPr>
          <w:noProof/>
        </w:rPr>
        <w:fldChar w:fldCharType="separate"/>
      </w:r>
      <w:r w:rsidR="007478E3">
        <w:rPr>
          <w:noProof/>
        </w:rPr>
        <w:t>24</w:t>
      </w:r>
      <w:r>
        <w:rPr>
          <w:noProof/>
        </w:rPr>
        <w:fldChar w:fldCharType="end"/>
      </w:r>
    </w:p>
    <w:p w14:paraId="56A0FE20"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_Toc531976647 \h </w:instrText>
      </w:r>
      <w:r>
        <w:rPr>
          <w:noProof/>
        </w:rPr>
      </w:r>
      <w:r>
        <w:rPr>
          <w:noProof/>
        </w:rPr>
        <w:fldChar w:fldCharType="separate"/>
      </w:r>
      <w:r w:rsidR="007478E3">
        <w:rPr>
          <w:noProof/>
        </w:rPr>
        <w:t>25</w:t>
      </w:r>
      <w:r>
        <w:rPr>
          <w:noProof/>
        </w:rPr>
        <w:fldChar w:fldCharType="end"/>
      </w:r>
    </w:p>
    <w:p w14:paraId="7941E95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sidRPr="00471CA6">
        <w:rPr>
          <w:i/>
          <w:noProof/>
        </w:rPr>
        <w:t>3.1</w:t>
      </w:r>
      <w:r w:rsidRPr="00471CA6">
        <w:rPr>
          <w:i/>
          <w:noProof/>
          <w:shd w:val="clear" w:color="auto" w:fill="FFFFFF"/>
        </w:rPr>
        <w:t xml:space="preserve"> Product Backlog</w:t>
      </w:r>
      <w:r>
        <w:rPr>
          <w:noProof/>
        </w:rPr>
        <w:tab/>
      </w:r>
      <w:r>
        <w:rPr>
          <w:noProof/>
        </w:rPr>
        <w:fldChar w:fldCharType="begin"/>
      </w:r>
      <w:r>
        <w:rPr>
          <w:noProof/>
        </w:rPr>
        <w:instrText xml:space="preserve"> PAGEREF _Toc531976648 \h </w:instrText>
      </w:r>
      <w:r>
        <w:rPr>
          <w:noProof/>
        </w:rPr>
      </w:r>
      <w:r>
        <w:rPr>
          <w:noProof/>
        </w:rPr>
        <w:fldChar w:fldCharType="separate"/>
      </w:r>
      <w:r w:rsidR="007478E3">
        <w:rPr>
          <w:noProof/>
        </w:rPr>
        <w:t>25</w:t>
      </w:r>
      <w:r>
        <w:rPr>
          <w:noProof/>
        </w:rPr>
        <w:fldChar w:fldCharType="end"/>
      </w:r>
    </w:p>
    <w:p w14:paraId="70A289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_Toc531976649 \h </w:instrText>
      </w:r>
      <w:r>
        <w:rPr>
          <w:noProof/>
        </w:rPr>
      </w:r>
      <w:r>
        <w:rPr>
          <w:noProof/>
        </w:rPr>
        <w:fldChar w:fldCharType="separate"/>
      </w:r>
      <w:r w:rsidR="007478E3">
        <w:rPr>
          <w:noProof/>
        </w:rPr>
        <w:t>25</w:t>
      </w:r>
      <w:r>
        <w:rPr>
          <w:noProof/>
        </w:rPr>
        <w:fldChar w:fldCharType="end"/>
      </w:r>
    </w:p>
    <w:p w14:paraId="2682B3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_Toc531976650 \h </w:instrText>
      </w:r>
      <w:r>
        <w:rPr>
          <w:noProof/>
        </w:rPr>
      </w:r>
      <w:r>
        <w:rPr>
          <w:noProof/>
        </w:rPr>
        <w:fldChar w:fldCharType="separate"/>
      </w:r>
      <w:r w:rsidR="007478E3">
        <w:rPr>
          <w:noProof/>
        </w:rPr>
        <w:t>27</w:t>
      </w:r>
      <w:r>
        <w:rPr>
          <w:noProof/>
        </w:rPr>
        <w:fldChar w:fldCharType="end"/>
      </w:r>
    </w:p>
    <w:p w14:paraId="7F2DC70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3.4 Requisitos não funcionais</w:t>
      </w:r>
      <w:r>
        <w:rPr>
          <w:noProof/>
        </w:rPr>
        <w:tab/>
      </w:r>
      <w:r>
        <w:rPr>
          <w:noProof/>
        </w:rPr>
        <w:fldChar w:fldCharType="begin"/>
      </w:r>
      <w:r>
        <w:rPr>
          <w:noProof/>
        </w:rPr>
        <w:instrText xml:space="preserve"> PAGEREF _Toc531976651 \h </w:instrText>
      </w:r>
      <w:r>
        <w:rPr>
          <w:noProof/>
        </w:rPr>
      </w:r>
      <w:r>
        <w:rPr>
          <w:noProof/>
        </w:rPr>
        <w:fldChar w:fldCharType="separate"/>
      </w:r>
      <w:r w:rsidR="007478E3">
        <w:rPr>
          <w:noProof/>
        </w:rPr>
        <w:t>30</w:t>
      </w:r>
      <w:r>
        <w:rPr>
          <w:noProof/>
        </w:rPr>
        <w:fldChar w:fldCharType="end"/>
      </w:r>
    </w:p>
    <w:p w14:paraId="1A3A912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_Toc531976652 \h </w:instrText>
      </w:r>
      <w:r>
        <w:rPr>
          <w:noProof/>
        </w:rPr>
      </w:r>
      <w:r>
        <w:rPr>
          <w:noProof/>
        </w:rPr>
        <w:fldChar w:fldCharType="separate"/>
      </w:r>
      <w:r w:rsidR="007478E3">
        <w:rPr>
          <w:noProof/>
        </w:rPr>
        <w:t>32</w:t>
      </w:r>
      <w:r>
        <w:rPr>
          <w:noProof/>
        </w:rPr>
        <w:fldChar w:fldCharType="end"/>
      </w:r>
    </w:p>
    <w:p w14:paraId="53E00F3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_Toc531976653 \h </w:instrText>
      </w:r>
      <w:r>
        <w:rPr>
          <w:noProof/>
        </w:rPr>
      </w:r>
      <w:r>
        <w:rPr>
          <w:noProof/>
        </w:rPr>
        <w:fldChar w:fldCharType="separate"/>
      </w:r>
      <w:r w:rsidR="007478E3">
        <w:rPr>
          <w:noProof/>
        </w:rPr>
        <w:t>33</w:t>
      </w:r>
      <w:r>
        <w:rPr>
          <w:noProof/>
        </w:rPr>
        <w:fldChar w:fldCharType="end"/>
      </w:r>
    </w:p>
    <w:p w14:paraId="55B57139"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lastRenderedPageBreak/>
        <w:t>3.7 Conclusão</w:t>
      </w:r>
      <w:r>
        <w:rPr>
          <w:noProof/>
        </w:rPr>
        <w:tab/>
      </w:r>
      <w:r>
        <w:rPr>
          <w:noProof/>
        </w:rPr>
        <w:fldChar w:fldCharType="begin"/>
      </w:r>
      <w:r>
        <w:rPr>
          <w:noProof/>
        </w:rPr>
        <w:instrText xml:space="preserve"> PAGEREF _Toc531976654 \h </w:instrText>
      </w:r>
      <w:r>
        <w:rPr>
          <w:noProof/>
        </w:rPr>
      </w:r>
      <w:r>
        <w:rPr>
          <w:noProof/>
        </w:rPr>
        <w:fldChar w:fldCharType="separate"/>
      </w:r>
      <w:r w:rsidR="007478E3">
        <w:rPr>
          <w:noProof/>
        </w:rPr>
        <w:t>33</w:t>
      </w:r>
      <w:r>
        <w:rPr>
          <w:noProof/>
        </w:rPr>
        <w:fldChar w:fldCharType="end"/>
      </w:r>
    </w:p>
    <w:p w14:paraId="2CC57E49"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_Toc531976655 \h </w:instrText>
      </w:r>
      <w:r>
        <w:rPr>
          <w:noProof/>
        </w:rPr>
      </w:r>
      <w:r>
        <w:rPr>
          <w:noProof/>
        </w:rPr>
        <w:fldChar w:fldCharType="separate"/>
      </w:r>
      <w:r w:rsidR="007478E3">
        <w:rPr>
          <w:noProof/>
        </w:rPr>
        <w:t>35</w:t>
      </w:r>
      <w:r>
        <w:rPr>
          <w:noProof/>
        </w:rPr>
        <w:fldChar w:fldCharType="end"/>
      </w:r>
    </w:p>
    <w:p w14:paraId="2F8A838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_Toc531976656 \h </w:instrText>
      </w:r>
      <w:r>
        <w:rPr>
          <w:noProof/>
        </w:rPr>
      </w:r>
      <w:r>
        <w:rPr>
          <w:noProof/>
        </w:rPr>
        <w:fldChar w:fldCharType="separate"/>
      </w:r>
      <w:r w:rsidR="007478E3">
        <w:rPr>
          <w:noProof/>
        </w:rPr>
        <w:t>35</w:t>
      </w:r>
      <w:r>
        <w:rPr>
          <w:noProof/>
        </w:rPr>
        <w:fldChar w:fldCharType="end"/>
      </w:r>
    </w:p>
    <w:p w14:paraId="6FE56135"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_Toc531976657 \h </w:instrText>
      </w:r>
      <w:r>
        <w:rPr>
          <w:noProof/>
        </w:rPr>
      </w:r>
      <w:r>
        <w:rPr>
          <w:noProof/>
        </w:rPr>
        <w:fldChar w:fldCharType="separate"/>
      </w:r>
      <w:r w:rsidR="007478E3">
        <w:rPr>
          <w:noProof/>
        </w:rPr>
        <w:t>35</w:t>
      </w:r>
      <w:r>
        <w:rPr>
          <w:noProof/>
        </w:rPr>
        <w:fldChar w:fldCharType="end"/>
      </w:r>
    </w:p>
    <w:p w14:paraId="4DCF15CE" w14:textId="7B75EEC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_Toc531976658 \h </w:instrText>
      </w:r>
      <w:r>
        <w:rPr>
          <w:noProof/>
        </w:rPr>
      </w:r>
      <w:r>
        <w:rPr>
          <w:noProof/>
        </w:rPr>
        <w:fldChar w:fldCharType="separate"/>
      </w:r>
      <w:r w:rsidR="007478E3">
        <w:rPr>
          <w:noProof/>
        </w:rPr>
        <w:t>59</w:t>
      </w:r>
      <w:r>
        <w:rPr>
          <w:noProof/>
        </w:rPr>
        <w:fldChar w:fldCharType="end"/>
      </w:r>
    </w:p>
    <w:p w14:paraId="1C845AE0" w14:textId="76560EA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_Toc531976659 \h </w:instrText>
      </w:r>
      <w:r>
        <w:rPr>
          <w:noProof/>
        </w:rPr>
      </w:r>
      <w:r>
        <w:rPr>
          <w:noProof/>
        </w:rPr>
        <w:fldChar w:fldCharType="separate"/>
      </w:r>
      <w:r w:rsidR="007478E3">
        <w:rPr>
          <w:noProof/>
        </w:rPr>
        <w:t>60</w:t>
      </w:r>
      <w:r>
        <w:rPr>
          <w:noProof/>
        </w:rPr>
        <w:fldChar w:fldCharType="end"/>
      </w:r>
    </w:p>
    <w:p w14:paraId="1C9F1174" w14:textId="5E7CE5B9"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_Toc531976660 \h </w:instrText>
      </w:r>
      <w:r>
        <w:rPr>
          <w:noProof/>
        </w:rPr>
      </w:r>
      <w:r>
        <w:rPr>
          <w:noProof/>
        </w:rPr>
        <w:fldChar w:fldCharType="separate"/>
      </w:r>
      <w:r w:rsidR="007478E3">
        <w:rPr>
          <w:noProof/>
        </w:rPr>
        <w:t>60</w:t>
      </w:r>
      <w:r>
        <w:rPr>
          <w:noProof/>
        </w:rPr>
        <w:fldChar w:fldCharType="end"/>
      </w:r>
    </w:p>
    <w:p w14:paraId="1D6D4CF5" w14:textId="7885C7F0"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_Toc531976661 \h </w:instrText>
      </w:r>
      <w:r>
        <w:rPr>
          <w:noProof/>
        </w:rPr>
      </w:r>
      <w:r>
        <w:rPr>
          <w:noProof/>
        </w:rPr>
        <w:fldChar w:fldCharType="separate"/>
      </w:r>
      <w:r w:rsidR="007478E3">
        <w:rPr>
          <w:noProof/>
        </w:rPr>
        <w:t>64</w:t>
      </w:r>
      <w:r>
        <w:rPr>
          <w:noProof/>
        </w:rPr>
        <w:fldChar w:fldCharType="end"/>
      </w:r>
    </w:p>
    <w:p w14:paraId="052E273A"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_Toc531976662 \h </w:instrText>
      </w:r>
      <w:r>
        <w:rPr>
          <w:noProof/>
        </w:rPr>
      </w:r>
      <w:r>
        <w:rPr>
          <w:noProof/>
        </w:rPr>
        <w:fldChar w:fldCharType="separate"/>
      </w:r>
      <w:r w:rsidR="007478E3">
        <w:rPr>
          <w:noProof/>
        </w:rPr>
        <w:t>73</w:t>
      </w:r>
      <w:r>
        <w:rPr>
          <w:noProof/>
        </w:rPr>
        <w:fldChar w:fldCharType="end"/>
      </w:r>
    </w:p>
    <w:p w14:paraId="56A395D7" w14:textId="77777777" w:rsidR="00984413" w:rsidRDefault="00984413">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_Toc531976663 \h </w:instrText>
      </w:r>
      <w:r>
        <w:rPr>
          <w:noProof/>
        </w:rPr>
      </w:r>
      <w:r>
        <w:rPr>
          <w:noProof/>
        </w:rPr>
        <w:fldChar w:fldCharType="separate"/>
      </w:r>
      <w:r w:rsidR="007478E3">
        <w:rPr>
          <w:noProof/>
        </w:rPr>
        <w:t>75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1" w:name="_Toc531976620"/>
      <w:bookmarkStart w:id="22" w:name="_Toc527721613"/>
      <w:bookmarkStart w:id="23" w:name="_Toc527793652"/>
      <w:bookmarkStart w:id="24" w:name="_Toc527795385"/>
      <w:bookmarkStart w:id="25" w:name="_Toc527798495"/>
      <w:r>
        <w:lastRenderedPageBreak/>
        <w:t>INTRODUÇÃO</w:t>
      </w:r>
      <w:bookmarkEnd w:id="21"/>
    </w:p>
    <w:p w14:paraId="767011E1" w14:textId="77777777" w:rsidR="00203EC6" w:rsidRDefault="00203EC6">
      <w:pPr>
        <w:pStyle w:val="T2-TituloSecundario"/>
      </w:pPr>
      <w:bookmarkStart w:id="26" w:name="_Toc195275340"/>
      <w:bookmarkStart w:id="27" w:name="_Toc531976621"/>
      <w:r>
        <w:t>Apresentação</w:t>
      </w:r>
      <w:bookmarkEnd w:id="26"/>
      <w:bookmarkEnd w:id="27"/>
    </w:p>
    <w:p w14:paraId="680831A7" w14:textId="77777777" w:rsidR="00131131" w:rsidRDefault="00131131" w:rsidP="00131131">
      <w:pPr>
        <w:pStyle w:val="TE-Normal"/>
      </w:pPr>
      <w:r>
        <w:t>A crescente demanda por desenvolvimento de softwares, com prazos cada vez mais arrojados, leva as organizações a buscar maior qualidade dos sistemas desenvolvidos, sua conformidade, e cumprimento de prazos de entrega pré-estabelecidos. Em resposta a esta dinâmica, com o crescimento das metodologias ágeis, diversas técnicas e modalidades de testes de software surgiram, consolidando a prática como uma das fases essenciais do desenvolvimento de sistemas. Myers (2004, p. 2) define seu conceito como: [...] “O teste de software é um processo, ou uma série de processos, projetados para certificar-se de que o código do computador faça o que foi projetado para fazer e que ele não faça nada sem intenção”.</w:t>
      </w:r>
    </w:p>
    <w:p w14:paraId="739012DA" w14:textId="625EF325" w:rsidR="00131131" w:rsidRDefault="00131131" w:rsidP="00D5148D">
      <w:pPr>
        <w:pStyle w:val="TE-Normal"/>
        <w:ind w:firstLine="709"/>
      </w:pPr>
      <w:r>
        <w:t>A execução de testes de software está fortemente relacionada com a qualidade final do produto desenvolvido. Os testes são, uma das alternativas que as equipes de desenvolvimento possuem para obter um produto com um número mínimo de defeitos. Entretanto, embora importante, as atividades de testes custam tempo, e se tratando de software, tempo pode ser igual a custos para a organização, além do mais, sistemas que são desenvolvidos utilizando um ciclo de vida incremental, normalmente trazem a necessidade de realização constante de testes em funcionalidades já entregues para os usuários. O objetivo desse ciclo é garantir que a implementação de novos requisitos não tenha inserido defeitos em funcionalidades existentes.</w:t>
      </w:r>
    </w:p>
    <w:p w14:paraId="6FA2BC16" w14:textId="3233D3A9" w:rsidR="00131131" w:rsidRDefault="00131131" w:rsidP="00D5148D">
      <w:pPr>
        <w:pStyle w:val="TE-Normal"/>
        <w:ind w:firstLine="709"/>
      </w:pPr>
      <w:r>
        <w:t xml:space="preserve">Atualmente, não podemos falar sobre testes sem falar sobre automação de teste. A aplicação da automação de teste dá um feedback rápido ao time e mantém a execução dos testes de regressão continuamente. Quando a automação de testes é </w:t>
      </w:r>
      <w:r>
        <w:lastRenderedPageBreak/>
        <w:t>usada corretamente pode trazer vários benefícios para uma organização. Segundo Cem Kaner, autor do livro "Lessons Learned in Software Testing", [...] “o propósito da automação de testes pode ser resumidamente descrito como a aplicação de estratégias e ferramentas tendo em vista a redução do envolvimento humano em atividades manuais repetitivas.”</w:t>
      </w:r>
    </w:p>
    <w:p w14:paraId="11640534" w14:textId="77777777" w:rsidR="00131131" w:rsidRDefault="00131131" w:rsidP="00131131">
      <w:pPr>
        <w:pStyle w:val="TE-Normal"/>
      </w:pPr>
      <w:r>
        <w:t xml:space="preserve">Entretanto, é importante considerar que ela não pode ser usada em todos os casos. Automação de testes envolve maiores custos iniciais e deve ser tratado como um investimento a longo prazo. É preciso analisar cada projeto para definir quais processos realmente convém automatizar e investir esforço. E considerar que, mesmo se decidir usar um método de automação de teste, ainda será necessário utilizar o teste manual para diversas funcionalidades. </w:t>
      </w:r>
    </w:p>
    <w:p w14:paraId="45286911" w14:textId="77777777" w:rsidR="00131131" w:rsidRPr="004610BC" w:rsidRDefault="00131131" w:rsidP="00131131">
      <w:pPr>
        <w:pStyle w:val="TE-Normal"/>
      </w:pPr>
      <w:r w:rsidRPr="004610BC">
        <w:t>O TCC est</w:t>
      </w:r>
      <w:r>
        <w:t>á</w:t>
      </w:r>
      <w:r w:rsidRPr="004610BC">
        <w:t xml:space="preserve"> </w:t>
      </w:r>
      <w:r>
        <w:t>organizado em capítulos. O primeiro capítulo aborda o projeto. Os demais capítulos serão definidos posteriormente.</w:t>
      </w:r>
    </w:p>
    <w:p w14:paraId="64337679" w14:textId="73BB6B88" w:rsidR="00203EC6" w:rsidRPr="007B2571" w:rsidRDefault="00203EC6" w:rsidP="007B2571">
      <w:pPr>
        <w:pStyle w:val="T2-TituloSecundario"/>
      </w:pPr>
      <w:bookmarkStart w:id="28" w:name="_Toc528067817"/>
      <w:bookmarkStart w:id="29" w:name="_Toc529662099"/>
      <w:bookmarkStart w:id="30" w:name="_Toc529662486"/>
      <w:bookmarkStart w:id="31" w:name="_Toc529662873"/>
      <w:bookmarkStart w:id="32" w:name="_Toc529810849"/>
      <w:bookmarkStart w:id="33" w:name="_Toc529815091"/>
      <w:bookmarkStart w:id="34" w:name="_Toc529815603"/>
      <w:bookmarkStart w:id="35" w:name="_Toc529825084"/>
      <w:bookmarkStart w:id="36" w:name="_Toc528067818"/>
      <w:bookmarkStart w:id="37" w:name="_Toc529662100"/>
      <w:bookmarkStart w:id="38" w:name="_Toc529662487"/>
      <w:bookmarkStart w:id="39" w:name="_Toc529662874"/>
      <w:bookmarkStart w:id="40" w:name="_Toc529810850"/>
      <w:bookmarkStart w:id="41" w:name="_Toc529815092"/>
      <w:bookmarkStart w:id="42" w:name="_Toc529815604"/>
      <w:bookmarkStart w:id="43" w:name="_Toc529825085"/>
      <w:bookmarkStart w:id="44" w:name="_Toc195275341"/>
      <w:bookmarkStart w:id="45" w:name="_Toc53197662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7B2571">
        <w:t>Descrição do problema</w:t>
      </w:r>
      <w:bookmarkEnd w:id="44"/>
      <w:bookmarkEnd w:id="45"/>
    </w:p>
    <w:p w14:paraId="1F296444" w14:textId="77777777" w:rsidR="00131131" w:rsidRDefault="00131131" w:rsidP="00131131">
      <w:pPr>
        <w:pStyle w:val="TE-Normal"/>
      </w:pPr>
      <w:r>
        <w:t>Atualmente na área de desenvolvimento de software é comum testar o sistema com diferentes técnicas e em diferentes fases, mas partindo desse princípio, ainda há muitas incógnitas quanto à o que está sendo testado, qual método deveria ser usado, qual o seu real retorno, e o que se espera que ele retorne.</w:t>
      </w:r>
    </w:p>
    <w:p w14:paraId="42912CF6" w14:textId="77777777" w:rsidR="00131131" w:rsidRDefault="00131131" w:rsidP="00131131">
      <w:pPr>
        <w:pStyle w:val="TE-Normal"/>
      </w:pPr>
      <w:r>
        <w:t>Há riscos que precisam ser considerados antes de introduzir uma prática de teste na organização, a maioria desses riscos está associada com a falha na estimativa quanto ao esforço necessário para implementar e manter a automação. Existe a necessidade de apresentar quais os desafios e os benefícios da automação de testes nos seus diferentes níveis, auxiliando assim na tomada de decisão de quando vale a pena automatizar.</w:t>
      </w:r>
    </w:p>
    <w:p w14:paraId="2008697C" w14:textId="77777777" w:rsidR="00131131" w:rsidRDefault="00131131" w:rsidP="00131131">
      <w:pPr>
        <w:pStyle w:val="TE-Normal"/>
      </w:pPr>
      <w:r>
        <w:t xml:space="preserve">Na pirâmide de teste descrita pelo autor Mike Cohn (2009) ele cita: “[...] que deve-se concentrar maior esforço no nível de unidade e depois reduzir esse esforço nos próximos níveis.” Mas ainda assim não se pode chegar a uma conclusão de qual seria a carga de testes considerada ideal em cada nível. É realmente necessário automatizar </w:t>
      </w:r>
      <w:r>
        <w:lastRenderedPageBreak/>
        <w:t>tudo? Se uma funcionalidade já está coberta por um teste em um nível é necessário testar em outro?</w:t>
      </w:r>
    </w:p>
    <w:p w14:paraId="17F74073" w14:textId="77777777" w:rsidR="00203EC6" w:rsidRDefault="00203EC6">
      <w:pPr>
        <w:pStyle w:val="T2-TituloSecundario"/>
      </w:pPr>
      <w:bookmarkStart w:id="46" w:name="_Toc195275342"/>
      <w:bookmarkStart w:id="47" w:name="_Toc531976623"/>
      <w:r>
        <w:t>Justificativa</w:t>
      </w:r>
      <w:bookmarkEnd w:id="46"/>
      <w:bookmarkEnd w:id="47"/>
    </w:p>
    <w:p w14:paraId="5DC781E7" w14:textId="77777777" w:rsidR="00131131" w:rsidRDefault="00131131" w:rsidP="00131131">
      <w:pPr>
        <w:pStyle w:val="TE-Normal"/>
      </w:pPr>
      <w:r>
        <w:t xml:space="preserve">Hoje no mercado de desenvolvimento de software com a popularidade das práticas ágeis cada vez mais se busca ter no final do processo um produto qualificado, com um número mínimo de falhas, em que suas características e funcionalidades cumpram os requisitos inicialmente estipulados pelo mesmo, tudo isso tentando reduzir cada vez mais os custos. Mas garantir a qualidade de software depende diretamente de qualificar o processo de desenvolvimento e suas abordagens. </w:t>
      </w:r>
    </w:p>
    <w:p w14:paraId="49CF71D4" w14:textId="77777777" w:rsidR="00131131" w:rsidRDefault="00131131" w:rsidP="00131131">
      <w:pPr>
        <w:pStyle w:val="TE-Normal"/>
      </w:pPr>
      <w:r>
        <w:t>Muitas empresas fracassam na implantação da automação de testes em virtude da inversão de prioridades causada pela busca da qualidade a qualquer preço. Neste cenário, as empresas adquirem uma ferramenta de automação de testes prematuramente sem, ao menos, possuírem um grau mínimo de maturidade no processo de testes. O processo de testes é informal, as responsabilidades não são bem definidas e os profissionais não possuem o perfil adequado ou não são qualificados. (</w:t>
      </w:r>
      <w:r w:rsidRPr="004610BC">
        <w:rPr>
          <w:caps/>
        </w:rPr>
        <w:t>Caetano</w:t>
      </w:r>
      <w:r>
        <w:t>, 2016).</w:t>
      </w:r>
    </w:p>
    <w:p w14:paraId="364EB5F9" w14:textId="77777777" w:rsidR="00131131" w:rsidRDefault="00131131" w:rsidP="00131131">
      <w:pPr>
        <w:pStyle w:val="TE-Normal"/>
      </w:pPr>
      <w:r>
        <w:t>De acordo com um estudo conduzido pelo NIST em 2002, os defeitos resultam num custo anual de 59,5 bilhões de dólares à economia dos Estados Unidos. Mais de um terço do custo poderia ser evitado com melhorias na infraestrutura do teste de software. Um dado um tanto quanto antigo em uma indústria que se atualiza muito rápido, contudo ainda há dados mais recentes que comprovam que ainda existe problemas relacionados a planejamento de testes. “Os gastos de TI em garantia de qualidade (QA) e testes aumentaram para uma média de 35% do gasto total de TI”, de acordo com o Relatório de Qualidade Mundial Capgemini (2015). Este é um sinal claro de que a abordagem de teste não está no nível de maturidade e eficiência necessária para suportar as complexas operações de TI de hoje.</w:t>
      </w:r>
    </w:p>
    <w:p w14:paraId="04A7D0C6" w14:textId="77777777" w:rsidR="00131131" w:rsidRDefault="00131131" w:rsidP="00131131">
      <w:pPr>
        <w:pStyle w:val="TE-Normal"/>
      </w:pPr>
      <w:r>
        <w:t xml:space="preserve">Basicamente os testes devem provar que algo funciona ou não, e são essenciais para o sucesso do processo de qualidade de software. “Os testes unitários </w:t>
      </w:r>
      <w:r>
        <w:lastRenderedPageBreak/>
        <w:t>podem resolver entre 30% a 50% dos defeitos dos programas, os testes de sistemas podem remover entre 30% a 50% dos defeitos remanescentes, desse modo, os sistemas podem ir para produção ainda com aproximadamente 49% dos defeitos. Por último, as revisões de códigos podem reduzir entre 30% e 30% desses defeitos.”  Myers in Bastos (2002).</w:t>
      </w:r>
    </w:p>
    <w:p w14:paraId="35010210" w14:textId="77777777" w:rsidR="00131131" w:rsidRDefault="00131131" w:rsidP="00131131">
      <w:pPr>
        <w:pStyle w:val="TE-Normal"/>
      </w:pPr>
      <w:r>
        <w:t>De acordo com a Capgemini (2015) [...] “as organizações mais avançadas em sua jornada de transformação digital parecem gastar mais na QA e nos testes, indicando que estabeleceram uma conexão direta entre a qualidade e a obtenção de resultados comerciais”. Ou seja, organizações que estão focadas em tecnologias relativamente novas no mercado estão investindo fortemente em testes, consequentemente tendo custos mais elevados.</w:t>
      </w:r>
    </w:p>
    <w:p w14:paraId="77234570" w14:textId="02B8FA41" w:rsidR="00AB0224" w:rsidRPr="00AB0224" w:rsidRDefault="00131131" w:rsidP="00131131">
      <w:pPr>
        <w:pStyle w:val="TE-Normal"/>
      </w:pPr>
      <w:r>
        <w:t>A rigor, o sucesso na implantação da automação de testes depende do entendimento de que a automação de testes ou uma ferramenta de automação, por si só, não vão melhorar ou organizar os testes existentes. É necessário antes, definir uma bateria de testes com um plano definido em cada nível e assim implantar um processo de testes formal para se obter sucesso.</w:t>
      </w:r>
    </w:p>
    <w:p w14:paraId="2AE6183A" w14:textId="7DAFC862" w:rsidR="00203EC6" w:rsidRDefault="00203EC6">
      <w:pPr>
        <w:pStyle w:val="T2-TituloSecundario"/>
      </w:pPr>
      <w:bookmarkStart w:id="48" w:name="_Toc195275343"/>
      <w:bookmarkStart w:id="49" w:name="_Toc531976624"/>
      <w:r>
        <w:t>Objetivo geral</w:t>
      </w:r>
      <w:bookmarkEnd w:id="48"/>
      <w:bookmarkEnd w:id="49"/>
    </w:p>
    <w:p w14:paraId="63248C62" w14:textId="77777777" w:rsidR="00131131" w:rsidRDefault="00131131" w:rsidP="00131131">
      <w:pPr>
        <w:pStyle w:val="TE-Normal"/>
      </w:pPr>
      <w:bookmarkStart w:id="50" w:name="_Toc531976625"/>
      <w:r>
        <w:t>Realizar uma</w:t>
      </w:r>
      <w:r w:rsidRPr="1D02688D">
        <w:t xml:space="preserve"> análise comparativa</w:t>
      </w:r>
      <w:r>
        <w:t>,</w:t>
      </w:r>
      <w:r w:rsidRPr="1D02688D">
        <w:t xml:space="preserve"> a fim de chegar em uma co</w:t>
      </w:r>
      <w:r>
        <w:t>nclusão sobre qual é o esforço ideal e viável do investimento em testes automatizados nos seus diferentes níveis</w:t>
      </w:r>
      <w:r w:rsidRPr="1D02688D">
        <w:t>,</w:t>
      </w:r>
      <w:r>
        <w:t xml:space="preserve"> assim gerando menores custos para as organizações.</w:t>
      </w:r>
    </w:p>
    <w:p w14:paraId="370412CF" w14:textId="6D25A211" w:rsidR="00F90FF4" w:rsidRPr="00F90FF4" w:rsidRDefault="00E27021" w:rsidP="001D3764">
      <w:pPr>
        <w:pStyle w:val="T2-TituloSecundario"/>
      </w:pPr>
      <w:r>
        <w:t>Objetivos específicos</w:t>
      </w:r>
      <w:bookmarkEnd w:id="50"/>
    </w:p>
    <w:p w14:paraId="46D7ECC4" w14:textId="77777777" w:rsidR="00131131" w:rsidRDefault="00131131" w:rsidP="00131131">
      <w:pPr>
        <w:pStyle w:val="TE-Normal"/>
        <w:numPr>
          <w:ilvl w:val="0"/>
          <w:numId w:val="45"/>
        </w:numPr>
        <w:rPr>
          <w:szCs w:val="26"/>
        </w:rPr>
      </w:pPr>
      <w:bookmarkStart w:id="51" w:name="_Toc195275345"/>
      <w:bookmarkStart w:id="52" w:name="_Toc531976626"/>
      <w:r>
        <w:t>Propor uma solução que venha a sanar o problema do desperdício de esforço em testes automatizados.</w:t>
      </w:r>
    </w:p>
    <w:p w14:paraId="64A2FBB5" w14:textId="77777777" w:rsidR="00131131" w:rsidRPr="009F19DF" w:rsidRDefault="00131131" w:rsidP="00131131">
      <w:pPr>
        <w:pStyle w:val="TE-Normal"/>
        <w:numPr>
          <w:ilvl w:val="0"/>
          <w:numId w:val="45"/>
        </w:numPr>
        <w:rPr>
          <w:szCs w:val="26"/>
        </w:rPr>
      </w:pPr>
      <w:r>
        <w:t>Apresentar dados que auxiliem a automação de forma que seja uma prática para trazer ganhos no processo.</w:t>
      </w:r>
    </w:p>
    <w:p w14:paraId="5B9F4D28" w14:textId="77777777" w:rsidR="00131131" w:rsidRPr="00A17996" w:rsidRDefault="00131131" w:rsidP="00131131">
      <w:pPr>
        <w:pStyle w:val="TE-Normal"/>
        <w:numPr>
          <w:ilvl w:val="0"/>
          <w:numId w:val="45"/>
        </w:numPr>
        <w:rPr>
          <w:szCs w:val="26"/>
        </w:rPr>
      </w:pPr>
      <w:r>
        <w:t xml:space="preserve">Traçar um perfil de investimento em testes automatizados, no qual mostrará o </w:t>
      </w:r>
      <w:r>
        <w:lastRenderedPageBreak/>
        <w:t>esforço ideal e viável.</w:t>
      </w:r>
    </w:p>
    <w:p w14:paraId="6D73FAD8" w14:textId="553FDB15" w:rsidR="00B65E72" w:rsidRDefault="00203EC6" w:rsidP="00B65E72">
      <w:pPr>
        <w:pStyle w:val="T2-TituloSecundario"/>
      </w:pPr>
      <w:commentRangeStart w:id="53"/>
      <w:commentRangeStart w:id="54"/>
      <w:r>
        <w:t>Metodologia</w:t>
      </w:r>
      <w:bookmarkEnd w:id="51"/>
      <w:bookmarkEnd w:id="52"/>
      <w:commentRangeEnd w:id="53"/>
      <w:r w:rsidR="00E120F0">
        <w:rPr>
          <w:rStyle w:val="Refdecomentrio"/>
          <w:b w:val="0"/>
          <w:snapToGrid/>
        </w:rPr>
        <w:commentReference w:id="53"/>
      </w:r>
      <w:commentRangeEnd w:id="54"/>
      <w:r w:rsidR="00CB1279">
        <w:rPr>
          <w:rStyle w:val="Refdecomentrio"/>
          <w:b w:val="0"/>
          <w:snapToGrid/>
        </w:rPr>
        <w:commentReference w:id="54"/>
      </w:r>
    </w:p>
    <w:p w14:paraId="4D51995C" w14:textId="07FB97BA" w:rsidR="005F3E65" w:rsidRDefault="00CF1F3A" w:rsidP="005C2024">
      <w:pPr>
        <w:pStyle w:val="TE-Normal"/>
      </w:pPr>
      <w:r>
        <w:t>O desenvolvimento do projeto</w:t>
      </w:r>
      <w:r w:rsidR="00E53772">
        <w:t xml:space="preserve"> visa </w:t>
      </w:r>
      <w:r w:rsidR="00CE16E0" w:rsidRPr="00CE16E0">
        <w:t xml:space="preserve">a formalização de uma estratégia de testes automatizados considerada ideal para um cenário de software. Sendo assim, </w:t>
      </w:r>
      <w:r w:rsidR="00B65E72">
        <w:t xml:space="preserve">buscou se o aprofundamento do assunto e conceitos através de </w:t>
      </w:r>
      <w:r w:rsidR="00CE16E0" w:rsidRPr="00CE16E0">
        <w:t>estudo</w:t>
      </w:r>
      <w:r w:rsidR="00B65E72">
        <w:t>s</w:t>
      </w:r>
      <w:r w:rsidR="00CE16E0" w:rsidRPr="00CE16E0">
        <w:t xml:space="preserve"> sobre testes e qualidade de software, a importância dos mesmos dentro do processo de desenvolvimento de software, definições, automação, diferenças entre tipos, técnicas e níveis de testes, bem como tecnologias usadas.</w:t>
      </w:r>
    </w:p>
    <w:p w14:paraId="41ADD2BF" w14:textId="2C88AB8C" w:rsidR="00CE16E0" w:rsidRDefault="00CF1F3A" w:rsidP="005C2024">
      <w:pPr>
        <w:pStyle w:val="TE-Normal"/>
      </w:pPr>
      <w:r>
        <w:t>Após essas definições, iniciar</w:t>
      </w:r>
      <w:r w:rsidR="002465EA">
        <w:t xml:space="preserve">-se-á o processo de desenvolvimento, </w:t>
      </w:r>
      <w:r w:rsidR="00EB681B">
        <w:t>um sistema que irá servir como base para o a definição dessa estratégia. Isso incluirá a especificação e desenvolvimento do sistema, sua arquitetura, bem como as regras de negócio nas quais guia</w:t>
      </w:r>
      <w:r w:rsidR="00B65E72">
        <w:t xml:space="preserve">rão a implementação dos </w:t>
      </w:r>
      <w:commentRangeStart w:id="55"/>
      <w:commentRangeStart w:id="56"/>
      <w:commentRangeStart w:id="57"/>
      <w:commentRangeStart w:id="58"/>
      <w:commentRangeStart w:id="59"/>
      <w:commentRangeStart w:id="60"/>
      <w:commentRangeStart w:id="61"/>
      <w:commentRangeStart w:id="62"/>
      <w:commentRangeStart w:id="63"/>
      <w:r w:rsidR="00B65E72">
        <w:t>testes</w:t>
      </w:r>
      <w:commentRangeEnd w:id="55"/>
      <w:r w:rsidR="00B65E72">
        <w:rPr>
          <w:rStyle w:val="Refdecomentrio"/>
          <w:snapToGrid/>
        </w:rPr>
        <w:commentReference w:id="55"/>
      </w:r>
      <w:commentRangeEnd w:id="56"/>
      <w:r w:rsidR="00B65E72">
        <w:rPr>
          <w:rStyle w:val="Refdecomentrio"/>
          <w:snapToGrid/>
        </w:rPr>
        <w:commentReference w:id="56"/>
      </w:r>
      <w:commentRangeEnd w:id="57"/>
      <w:r w:rsidR="00CB1279">
        <w:rPr>
          <w:rStyle w:val="Refdecomentrio"/>
          <w:snapToGrid/>
        </w:rPr>
        <w:commentReference w:id="57"/>
      </w:r>
      <w:commentRangeEnd w:id="58"/>
      <w:r w:rsidR="00CB1279">
        <w:rPr>
          <w:rStyle w:val="Refdecomentrio"/>
          <w:snapToGrid/>
        </w:rPr>
        <w:commentReference w:id="58"/>
      </w:r>
      <w:commentRangeEnd w:id="59"/>
      <w:r w:rsidR="00CB1279">
        <w:rPr>
          <w:rStyle w:val="Refdecomentrio"/>
          <w:snapToGrid/>
        </w:rPr>
        <w:commentReference w:id="59"/>
      </w:r>
      <w:commentRangeEnd w:id="60"/>
      <w:r w:rsidR="00CB1279">
        <w:rPr>
          <w:rStyle w:val="Refdecomentrio"/>
          <w:snapToGrid/>
        </w:rPr>
        <w:commentReference w:id="60"/>
      </w:r>
      <w:commentRangeEnd w:id="61"/>
      <w:r w:rsidR="00CB1279">
        <w:rPr>
          <w:rStyle w:val="Refdecomentrio"/>
          <w:snapToGrid/>
        </w:rPr>
        <w:commentReference w:id="61"/>
      </w:r>
      <w:commentRangeEnd w:id="62"/>
      <w:r w:rsidR="00CB1279">
        <w:rPr>
          <w:rStyle w:val="Refdecomentrio"/>
          <w:snapToGrid/>
        </w:rPr>
        <w:commentReference w:id="62"/>
      </w:r>
      <w:commentRangeEnd w:id="63"/>
      <w:r w:rsidR="00CB1279">
        <w:rPr>
          <w:rStyle w:val="Refdecomentrio"/>
          <w:snapToGrid/>
        </w:rPr>
        <w:commentReference w:id="63"/>
      </w:r>
      <w:r w:rsidR="00B65E72">
        <w:t>.</w:t>
      </w:r>
    </w:p>
    <w:p w14:paraId="68E51324" w14:textId="4CED3EB2" w:rsidR="00EB681B" w:rsidRDefault="00EB681B" w:rsidP="00EB681B">
      <w:pPr>
        <w:pStyle w:val="TE-Normal"/>
      </w:pPr>
      <w:r>
        <w:t>Dando continuidade ao projeto, após a implementação do sistema, se iniciará a fase de implementação da estratégia de testes automatizados. Com base no estudos realizados, nas regras de negócio da aplicação será criado uma bater</w:t>
      </w:r>
      <w:r w:rsidR="00CB1279">
        <w:t xml:space="preserve">ia de testes para esse </w:t>
      </w:r>
      <w:commentRangeStart w:id="64"/>
      <w:r w:rsidR="00CB1279">
        <w:t>cenário</w:t>
      </w:r>
      <w:commentRangeEnd w:id="64"/>
      <w:r w:rsidR="00CB1279">
        <w:rPr>
          <w:rStyle w:val="Refdecomentrio"/>
          <w:snapToGrid/>
        </w:rPr>
        <w:commentReference w:id="64"/>
      </w:r>
      <w:r w:rsidR="00CB1279">
        <w:t>.</w:t>
      </w:r>
    </w:p>
    <w:p w14:paraId="495AE067" w14:textId="57BC5A80" w:rsidR="00CE16E0" w:rsidRDefault="00CE16E0" w:rsidP="005C2024">
      <w:pPr>
        <w:pStyle w:val="TE-Normal"/>
      </w:pPr>
    </w:p>
    <w:p w14:paraId="6FE8BC22" w14:textId="0465C82D" w:rsidR="00E328E8" w:rsidRDefault="00E328E8" w:rsidP="005C2024">
      <w:pPr>
        <w:pStyle w:val="TE-Normal"/>
      </w:pPr>
    </w:p>
    <w:p w14:paraId="4FBD2B5B" w14:textId="21031FF4" w:rsidR="00E328E8" w:rsidRDefault="00E328E8" w:rsidP="005C2024">
      <w:pPr>
        <w:pStyle w:val="TE-Normal"/>
      </w:pPr>
    </w:p>
    <w:p w14:paraId="0FED86D2" w14:textId="6A225E30" w:rsidR="00E328E8" w:rsidRDefault="00E328E8" w:rsidP="005C2024">
      <w:pPr>
        <w:pStyle w:val="TE-Normal"/>
      </w:pPr>
      <w:r>
        <w:t>COMO EU FARIA:</w:t>
      </w:r>
    </w:p>
    <w:p w14:paraId="0C5D9452" w14:textId="77777777" w:rsidR="00E328E8" w:rsidRDefault="00E328E8" w:rsidP="00E328E8">
      <w:pPr>
        <w:pStyle w:val="TE-Normal"/>
      </w:pPr>
      <w:r>
        <w:t>Para o desenvolvimento do projeto buscou-se o aprofundamento do assunto e</w:t>
      </w:r>
    </w:p>
    <w:p w14:paraId="7D0FD019" w14:textId="20CD65BA" w:rsidR="00E328E8" w:rsidRDefault="00E328E8" w:rsidP="00E328E8">
      <w:pPr>
        <w:pStyle w:val="TE-Normal"/>
      </w:pPr>
      <w:r>
        <w:t>conceitos através de ....</w:t>
      </w:r>
    </w:p>
    <w:p w14:paraId="62AF45C4" w14:textId="77777777" w:rsidR="00E328E8" w:rsidRDefault="00E328E8" w:rsidP="00E328E8">
      <w:pPr>
        <w:pStyle w:val="TE-Normal"/>
      </w:pPr>
    </w:p>
    <w:p w14:paraId="611723DA" w14:textId="24C0FA24" w:rsidR="00A51960" w:rsidRPr="00D758B5" w:rsidRDefault="00DC1025" w:rsidP="00DC1025">
      <w:pPr>
        <w:pStyle w:val="T1-TituloPrimario"/>
        <w:ind w:left="0" w:firstLine="0"/>
      </w:pPr>
      <w:bookmarkStart w:id="65" w:name="_Toc528067824"/>
      <w:bookmarkStart w:id="66" w:name="_Toc529662106"/>
      <w:bookmarkStart w:id="67" w:name="_Toc529662493"/>
      <w:bookmarkStart w:id="68" w:name="_Toc529662880"/>
      <w:bookmarkStart w:id="69" w:name="_Toc529810856"/>
      <w:bookmarkStart w:id="70" w:name="_Toc529815098"/>
      <w:bookmarkStart w:id="71" w:name="_Toc529815610"/>
      <w:bookmarkStart w:id="72" w:name="_Toc529825091"/>
      <w:bookmarkStart w:id="73" w:name="_Toc528067825"/>
      <w:bookmarkStart w:id="74" w:name="_Toc529662107"/>
      <w:bookmarkStart w:id="75" w:name="_Toc529662494"/>
      <w:bookmarkStart w:id="76" w:name="_Toc529662881"/>
      <w:bookmarkStart w:id="77" w:name="_Toc529810857"/>
      <w:bookmarkStart w:id="78" w:name="_Toc529815099"/>
      <w:bookmarkStart w:id="79" w:name="_Toc529815611"/>
      <w:bookmarkStart w:id="80" w:name="_Toc529825092"/>
      <w:bookmarkStart w:id="81" w:name="_Toc528067830"/>
      <w:bookmarkStart w:id="82" w:name="_Toc529662112"/>
      <w:bookmarkStart w:id="83" w:name="_Toc529662499"/>
      <w:bookmarkStart w:id="84" w:name="_Toc529662886"/>
      <w:bookmarkStart w:id="85" w:name="_Toc529810862"/>
      <w:bookmarkStart w:id="86" w:name="_Toc529815104"/>
      <w:bookmarkStart w:id="87" w:name="_Toc529815616"/>
      <w:bookmarkStart w:id="88" w:name="_Toc529825097"/>
      <w:bookmarkStart w:id="89" w:name="_Toc531976627"/>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lastRenderedPageBreak/>
        <w:t>REFERÊNCIAL TEÓRICO</w:t>
      </w:r>
      <w:bookmarkEnd w:id="89"/>
    </w:p>
    <w:p w14:paraId="55DDA529" w14:textId="772D8652" w:rsidR="00961D06" w:rsidRDefault="005F3E65" w:rsidP="00E02974">
      <w:pPr>
        <w:pStyle w:val="T2-TituloSecundario"/>
      </w:pPr>
      <w:r>
        <w:t>Testes e Qualidade de Software</w:t>
      </w:r>
      <w:r w:rsidR="008A632B">
        <w:t xml:space="preserve"> </w:t>
      </w:r>
    </w:p>
    <w:p w14:paraId="2857E38F" w14:textId="5BB5193E" w:rsidR="00165AF5" w:rsidRPr="00894514" w:rsidRDefault="005F3E65" w:rsidP="00894514">
      <w:pPr>
        <w:pStyle w:val="T3-TituloTerciario"/>
      </w:pPr>
      <w:r>
        <w:t>A necessidade do teste de software</w:t>
      </w:r>
    </w:p>
    <w:p w14:paraId="44F8FB5C" w14:textId="72F7537C" w:rsidR="00BB0EB2" w:rsidRDefault="00BB0EB2" w:rsidP="00302420">
      <w:pPr>
        <w:pStyle w:val="TE-Normal"/>
        <w:ind w:firstLine="709"/>
      </w:pPr>
      <w:r>
        <w:t>O objetivo do desenvolvimento de um software é a resolução de um problema real que existe no nosso mundo, através de meios tecnológicos, mais especificamente, através de comandos escritos que são interpretados por um computador</w:t>
      </w:r>
      <w:r w:rsidR="00232BEB">
        <w:t>.</w:t>
      </w:r>
    </w:p>
    <w:p w14:paraId="248BD5DF" w14:textId="63303202" w:rsidR="00711AD4" w:rsidRDefault="00711AD4" w:rsidP="00711AD4">
      <w:pPr>
        <w:pStyle w:val="TE-Citacao3Linhas"/>
      </w:pPr>
      <w:commentRangeStart w:id="90"/>
      <w:r>
        <w:t>Software de computador é o produto que profissionais de software desenvolvem e ao qual dão suporte no longo prazo. Abrange programas executáveis em um computador de qualquer porte ou arquitetura, conteúdos, informações descritivas tanto na forma impressa como na virtual, abrangendo praticamente qualquer mídia eletrônica.</w:t>
      </w:r>
      <w:commentRangeEnd w:id="90"/>
      <w:r>
        <w:rPr>
          <w:rStyle w:val="Refdecomentrio"/>
          <w:snapToGrid/>
        </w:rPr>
        <w:commentReference w:id="90"/>
      </w:r>
    </w:p>
    <w:p w14:paraId="0A68D671" w14:textId="675EA743" w:rsidR="00232BEB" w:rsidRDefault="00232BEB" w:rsidP="00302420">
      <w:pPr>
        <w:pStyle w:val="TE-Normal"/>
        <w:ind w:firstLine="709"/>
      </w:pPr>
      <w:r>
        <w:t>Ao analisar essa definição já é possível perceber que quando propõe-se a construir um software, diversas falhas poderão surgir no andamento desse processo.</w:t>
      </w:r>
    </w:p>
    <w:p w14:paraId="39A82409" w14:textId="67211850" w:rsidR="00224FEC" w:rsidRDefault="00224FEC" w:rsidP="00302420">
      <w:pPr>
        <w:pStyle w:val="TE-Normal"/>
        <w:ind w:firstLine="709"/>
      </w:pPr>
      <w:r>
        <w:t>Em primeiro lugar, há casos em que a falha ocorre simplesmente na resolução do problema existente. O desenvolvedor pode vir a criar uma solução que resolva parte do problema analisado. Consequentemente, estaria ignorando outros cenários que, possivelmente, viriam a ocorrer durante a utilização da ferramenta por outros usuários.</w:t>
      </w:r>
    </w:p>
    <w:p w14:paraId="4E9EFA2D" w14:textId="687ECD36" w:rsidR="00224FEC" w:rsidRDefault="00224FEC" w:rsidP="00302420">
      <w:pPr>
        <w:pStyle w:val="TE-Normal"/>
        <w:ind w:firstLine="709"/>
      </w:pPr>
      <w:r>
        <w:t>Em segundo lugar, o erro pode ocorrer na escrita dos comandos. As linguagens de programação, como o próprio nome define, são linguagens, e portanto envolvem ambiguidades. Muitos são os casos em que, no nosso dia-a-dia, nos deparamos com falhas no entendimento entre humanos por ambiguidade na comunicação. Logo, é comum que isso ocorra também quando tentamos comandar um computador através desse mesmo meio.</w:t>
      </w:r>
    </w:p>
    <w:p w14:paraId="2B771FA5" w14:textId="3E208348" w:rsidR="009C5B48" w:rsidRDefault="00224FEC" w:rsidP="00302420">
      <w:pPr>
        <w:pStyle w:val="TE-Normal"/>
        <w:ind w:firstLine="709"/>
      </w:pPr>
      <w:r>
        <w:lastRenderedPageBreak/>
        <w:t xml:space="preserve">Por último, é importante salientar que ao se escrever um software precisa para resolver um problema mais elaborado, o grau de complexidade do código também aumenta. Dessa forma, em muitas ocasiões, o próprio desenvolvedor perde o rastro de todo significado de todas as linhas de seu código. Isso pode vir a ser um problema grave, quando efetuar uma modificação em algum pedaço do seu código. Isso pode vir a ser um </w:t>
      </w:r>
      <w:r w:rsidR="00ED7F1D">
        <w:t>problema grave</w:t>
      </w:r>
      <w:r>
        <w:t xml:space="preserve">, quando efetuar uma modificação em algum pedaço do seu código e esquecer o impacto da mudança nas outras funções que ele programou. Consequentemente, ele estaria inserindo novos erros, os quais ele desconhece, e que só virão a ser </w:t>
      </w:r>
      <w:r w:rsidR="009C5B48">
        <w:t>detectados posteriormente pelo usuário final.</w:t>
      </w:r>
    </w:p>
    <w:p w14:paraId="196C7CEA" w14:textId="40553F25" w:rsidR="009C5B48" w:rsidRDefault="009C5B48" w:rsidP="00302420">
      <w:pPr>
        <w:pStyle w:val="TE-Normal"/>
        <w:ind w:firstLine="709"/>
      </w:pPr>
      <w:r>
        <w:t xml:space="preserve">Em resumo, é perceptível o alto risco de se produzir um software com </w:t>
      </w:r>
      <w:r w:rsidR="00ED7F1D">
        <w:t>defeitos (</w:t>
      </w:r>
      <w:r>
        <w:t>popularmente conhecidos como “bugs”). Esse risco é o que justifica a utilização de testes no processo de desenvolvimento. Testar reduz esse risco.</w:t>
      </w:r>
    </w:p>
    <w:p w14:paraId="63937DA3" w14:textId="31B976F0" w:rsidR="00224FEC" w:rsidRDefault="009C5B48" w:rsidP="00302420">
      <w:pPr>
        <w:pStyle w:val="TE-Normal"/>
        <w:ind w:firstLine="709"/>
      </w:pPr>
      <w:r>
        <w:t xml:space="preserve">É pensando em reduzir esse risco que se criaram os processos de “Quality assurance” (QA). Tais processos tem como objetivo produzir softwares de melhor qualidade, ou seja, com o menor de índice de erros </w:t>
      </w:r>
      <w:r w:rsidR="00C2672D">
        <w:t>possível.</w:t>
      </w:r>
    </w:p>
    <w:p w14:paraId="702E0D19" w14:textId="038E973F" w:rsidR="00C2672D" w:rsidRDefault="00C2672D" w:rsidP="00302420">
      <w:pPr>
        <w:pStyle w:val="TE-Normal"/>
        <w:ind w:firstLine="709"/>
      </w:pPr>
      <w:r>
        <w:t>É claro que sempre existirão defeitos em um código. Por mais que se teste exaustivamente, nunca é possível verificar todas as possibilidades de entradas e saídas de uma aplicação. Porém, processos de qualidade visam testar um software com o objetivo de se obter um padrão mínimo de qualidade. Assim, o número de defeitos que seria encontrado pelos usuários finais é reduzido, gerando um software melhor.</w:t>
      </w:r>
    </w:p>
    <w:p w14:paraId="104CFDB8" w14:textId="60AD5944" w:rsidR="00C2672D" w:rsidRDefault="00C2672D" w:rsidP="00302420">
      <w:pPr>
        <w:pStyle w:val="TE-Normal"/>
        <w:ind w:firstLine="709"/>
      </w:pPr>
      <w:r>
        <w:t>Em suma, todos os processos de qualidade almejam criar o melhor software possível dentro de um tempo aceitável. Esse software ideal é facilmente entendido citando-se Bruce Sterling em “The Hacker Crackdown”: “The best software is that which has been tested by thousands of users under thousands of different conditions, over years. It is then known as "stable." This does NOT mean that the software is now flawless, free of bugs. It generally means that there are plenty of bugs in it, but the bugs are well-identified and fairly well understood.”[4].</w:t>
      </w:r>
    </w:p>
    <w:p w14:paraId="3543A356" w14:textId="77777777" w:rsidR="00232BEB" w:rsidRDefault="00232BEB" w:rsidP="00302420">
      <w:pPr>
        <w:pStyle w:val="TE-Normal"/>
        <w:ind w:firstLine="709"/>
      </w:pPr>
    </w:p>
    <w:p w14:paraId="7EDDE697" w14:textId="1A56C496" w:rsidR="00232BEB" w:rsidRDefault="00631CD4" w:rsidP="00302420">
      <w:pPr>
        <w:pStyle w:val="TE-Normal"/>
        <w:ind w:firstLine="709"/>
      </w:pPr>
      <w:r>
        <w:tab/>
      </w:r>
      <w:r>
        <w:tab/>
      </w:r>
    </w:p>
    <w:p w14:paraId="69917688" w14:textId="457A5DEC" w:rsidR="00631CD4" w:rsidRDefault="00631CD4" w:rsidP="00894514">
      <w:pPr>
        <w:pStyle w:val="T3-TituloTerciario"/>
      </w:pPr>
      <w:r>
        <w:t xml:space="preserve">A </w:t>
      </w:r>
      <w:r w:rsidR="00146189">
        <w:t xml:space="preserve">importância da </w:t>
      </w:r>
      <w:r w:rsidR="00180007">
        <w:t>QA</w:t>
      </w:r>
      <w:r w:rsidR="00146189">
        <w:t xml:space="preserve"> </w:t>
      </w:r>
      <w:r w:rsidR="00146189" w:rsidRPr="00146189">
        <w:t>n</w:t>
      </w:r>
      <w:r w:rsidRPr="00146189">
        <w:t>as</w:t>
      </w:r>
      <w:r>
        <w:t xml:space="preserve"> Organizações</w:t>
      </w:r>
    </w:p>
    <w:p w14:paraId="2E130B0C" w14:textId="3193DEE6" w:rsidR="00631CD4" w:rsidRDefault="00631CD4" w:rsidP="00631CD4">
      <w:pPr>
        <w:pStyle w:val="TE-Normal"/>
      </w:pPr>
      <w:r>
        <w:lastRenderedPageBreak/>
        <w:t>Empresas de desenvolvimento de software estão cada vez mais preocupadas em garantir a qualidade de seus produtos, para que os mesmos sejam competitivos e tornem-se satisfatórios e confiantes do ponto de vista de seus clientes.</w:t>
      </w:r>
    </w:p>
    <w:p w14:paraId="1F4402B1" w14:textId="5D86ED9A" w:rsidR="00146189" w:rsidRDefault="00146189" w:rsidP="00146189">
      <w:pPr>
        <w:pStyle w:val="TE-Citacao3Linhas"/>
      </w:pPr>
      <w:commentRangeStart w:id="91"/>
      <w:r>
        <w:t>As organizações estão buscando eficiência para conseguir sobreviver em um ambiente cada vez mais hostil – o de um mercado cada vez mais competitivo. As empresas estão buscando a tecnologia para reduzir custos e ampliar sua forma de atuação. Estão sofisticando seus sistemas para tomar decisões cada vez mais complexas, com a intenção de ganhar eficiência e controle (BARTIÉ, 2002).</w:t>
      </w:r>
      <w:commentRangeEnd w:id="91"/>
      <w:r>
        <w:rPr>
          <w:rStyle w:val="Refdecomentrio"/>
          <w:snapToGrid/>
        </w:rPr>
        <w:commentReference w:id="91"/>
      </w:r>
    </w:p>
    <w:p w14:paraId="229DB910" w14:textId="1E7CCB2F" w:rsidR="00146189" w:rsidRDefault="00146189" w:rsidP="00146189">
      <w:pPr>
        <w:pStyle w:val="TE-Normal"/>
      </w:pPr>
      <w:r>
        <w:t>Para Sommerville (2003), atingir um alto nível de qualidade de produto ou serviço deve ser atualmente o maior objetivo das organizações, pois o mercado não admite mais que se entregue produtos de baixa qualidade.</w:t>
      </w:r>
    </w:p>
    <w:p w14:paraId="63513832" w14:textId="77777777" w:rsidR="00146189" w:rsidRDefault="00146189" w:rsidP="00146189">
      <w:pPr>
        <w:pStyle w:val="TE-Normal"/>
      </w:pPr>
      <w:r>
        <w:t xml:space="preserve">Bartié (2002) define qualidade de software como “um processo sistemático que focaliza todas as etapas e artefatos produzidos com o objetivo de garantir a conformidade de processos e produtos, prevenindo e eliminando defeitos”. </w:t>
      </w:r>
    </w:p>
    <w:p w14:paraId="348B9CA5" w14:textId="3DE5D3D2" w:rsidR="00146189" w:rsidRDefault="00146189" w:rsidP="00146189">
      <w:pPr>
        <w:pStyle w:val="TE-Normal"/>
      </w:pPr>
      <w:r>
        <w:t>Para que a qualidade seja garantida, é necessário definir e estabelecer uma estrutura de procedimentos e de padrões organizacionais que devem ser utilizados durante o desenvolvimento do software que conduzem ao produto final de alta qualidade.</w:t>
      </w:r>
    </w:p>
    <w:p w14:paraId="34FBEA38" w14:textId="74CD606A" w:rsidR="00146189" w:rsidRDefault="00146189" w:rsidP="00146189">
      <w:pPr>
        <w:pStyle w:val="TE-Citacao3Linhas"/>
      </w:pPr>
      <w:r>
        <w:t>Existe uma ampla gama de atributos de qualidade de software em potencial que devem ser considerados durante o processo de planejamento de qualidade. Em geral, não é possível para qualquer sistema ser otimizado em relação a todos esses atributos, e, assim, uma parte importante do planejamento de qualidade é selecionar os principais atributos de qualidade e planejar como eles podem ser obtidos (SOMMERVILLE, 2003).</w:t>
      </w:r>
    </w:p>
    <w:p w14:paraId="6726E054" w14:textId="77777777" w:rsidR="00146189" w:rsidRDefault="00146189" w:rsidP="00146189">
      <w:pPr>
        <w:pStyle w:val="TE-Normal"/>
      </w:pPr>
      <w:r>
        <w:t>A norma ISO/IEC 9126 identifica seis atributos-chave que um software de qualidade deve possuir (PRESSMAN, 2006 apud PINTO JÚNIOR, 2009):</w:t>
      </w:r>
    </w:p>
    <w:p w14:paraId="0C81B1DA" w14:textId="77777777" w:rsidR="00146189" w:rsidRDefault="00146189" w:rsidP="00146189">
      <w:pPr>
        <w:pStyle w:val="TE-Normal"/>
      </w:pPr>
      <w:r>
        <w:t xml:space="preserve"> • Funcionalidade – o software deve funcionar adequadamente e atender as necessidades especificadas; 16 </w:t>
      </w:r>
    </w:p>
    <w:p w14:paraId="58D722FB" w14:textId="77777777" w:rsidR="00146189" w:rsidRDefault="00146189" w:rsidP="00146189">
      <w:pPr>
        <w:pStyle w:val="TE-Normal"/>
      </w:pPr>
      <w:r>
        <w:t xml:space="preserve">• Confiabilidade – o software deve funcionar por determinado período de tempo livre de erros e falhas; </w:t>
      </w:r>
    </w:p>
    <w:p w14:paraId="6E63D597" w14:textId="77777777" w:rsidR="00146189" w:rsidRDefault="00146189" w:rsidP="00146189">
      <w:pPr>
        <w:pStyle w:val="TE-Normal"/>
      </w:pPr>
      <w:r>
        <w:t xml:space="preserve">• Usabilidade – o software deve ser compreendido e utilizado facilmente pelo </w:t>
      </w:r>
      <w:r>
        <w:lastRenderedPageBreak/>
        <w:t>usuário;</w:t>
      </w:r>
    </w:p>
    <w:p w14:paraId="0895F8B9" w14:textId="77777777" w:rsidR="00146189" w:rsidRDefault="00146189" w:rsidP="00146189">
      <w:pPr>
        <w:pStyle w:val="TE-Normal"/>
      </w:pPr>
      <w:r>
        <w:t xml:space="preserve"> • Eficiência – o software deve atingir seu melhor desempenho utilizando seus recursos da melhor forma; </w:t>
      </w:r>
    </w:p>
    <w:p w14:paraId="769C2068" w14:textId="77777777" w:rsidR="00146189" w:rsidRDefault="00146189" w:rsidP="00146189">
      <w:pPr>
        <w:pStyle w:val="TE-Normal"/>
      </w:pPr>
      <w:r>
        <w:t>• Manutenibilidade – o software deve realizar modificações e reparos sem grandes dificuldades;</w:t>
      </w:r>
    </w:p>
    <w:p w14:paraId="4F249C26" w14:textId="5E943455" w:rsidR="00146189" w:rsidRDefault="00146189" w:rsidP="00146189">
      <w:pPr>
        <w:pStyle w:val="TE-Normal"/>
      </w:pPr>
      <w:r>
        <w:t xml:space="preserve"> • Portabilidade – o software deve ser transferido facilmente de um ambiente (plataforma) para outro.</w:t>
      </w:r>
    </w:p>
    <w:p w14:paraId="4648D8B0" w14:textId="77777777" w:rsidR="00146189" w:rsidRDefault="00146189" w:rsidP="00146189">
      <w:pPr>
        <w:pStyle w:val="TE-Normal"/>
      </w:pPr>
    </w:p>
    <w:p w14:paraId="73ADBE5D" w14:textId="77777777" w:rsidR="00146189" w:rsidRDefault="00146189" w:rsidP="00146189">
      <w:pPr>
        <w:pStyle w:val="TE-Normal"/>
      </w:pPr>
      <w:r>
        <w:t>Outros atributos que contribuem para se ter um software de qualidade são “profissionais experientes e bem treinados, metodologias e ferramentas adequadas, participação constante dos usuários finais, bom entendimento do problema e modelagem da solução flexível ao longo prazo” (BARTIÉ, 2002).</w:t>
      </w:r>
    </w:p>
    <w:p w14:paraId="4A238AE7" w14:textId="77777777" w:rsidR="00146189" w:rsidRDefault="00146189" w:rsidP="00146189">
      <w:pPr>
        <w:pStyle w:val="TE-Normal"/>
      </w:pPr>
      <w:r>
        <w:t xml:space="preserve"> A qualidade deve ser garantida em todas as etapas do processo de desenvolvimento do software, para que não seja iniciada uma nova fase sem que a anterior tenha sido concluída adequadamente. </w:t>
      </w:r>
    </w:p>
    <w:p w14:paraId="0D45E3DE" w14:textId="77777777" w:rsidR="00146189" w:rsidRDefault="00146189" w:rsidP="00146189">
      <w:pPr>
        <w:pStyle w:val="TE-Normal"/>
      </w:pPr>
      <w:commentRangeStart w:id="92"/>
      <w:r>
        <w:t xml:space="preserve">Segundo Bartié (2002), </w:t>
      </w:r>
      <w:commentRangeEnd w:id="92"/>
      <w:r>
        <w:rPr>
          <w:rStyle w:val="Refdecomentrio"/>
          <w:snapToGrid/>
        </w:rPr>
        <w:commentReference w:id="92"/>
      </w:r>
      <w:r>
        <w:t xml:space="preserve">os erros ocorrem em todo o processo de desenvolvimento de um sistema, porém, a maior incidência dos erros está concentrada nas fases iniciais, devido à má especificação e entendimento dos objetivos a serem alcançados. </w:t>
      </w:r>
    </w:p>
    <w:p w14:paraId="76A89923" w14:textId="4D4375B8" w:rsidR="00146189" w:rsidRPr="00146189" w:rsidRDefault="00146189" w:rsidP="00146189">
      <w:pPr>
        <w:pStyle w:val="TE-Normal"/>
      </w:pPr>
      <w:r>
        <w:t>Com o surgimento de novas tecnologias, os softwares estão se tornando cada vez mais complexos e, em função disso, o mercado de teste de software também está evoluindo de forma a buscar a qualidade dos sistemas.</w:t>
      </w:r>
    </w:p>
    <w:p w14:paraId="3DD5AB28" w14:textId="7B963B9B" w:rsidR="006D529D" w:rsidRPr="00894514" w:rsidRDefault="00C2672D" w:rsidP="00894514">
      <w:pPr>
        <w:pStyle w:val="T3-TituloTerciario"/>
      </w:pPr>
      <w:r>
        <w:t>Definição de Teste</w:t>
      </w:r>
    </w:p>
    <w:p w14:paraId="0AB65485" w14:textId="723B4B06" w:rsidR="000652E3" w:rsidRDefault="00146189" w:rsidP="00BE1B41">
      <w:pPr>
        <w:pStyle w:val="TE-Normal"/>
        <w:ind w:firstLine="709"/>
      </w:pPr>
      <w:r>
        <w:t xml:space="preserve">O teste é uma das fases do processo de desenvolvimento de um software que mais contribui para a garantia da qualidade do software. </w:t>
      </w:r>
      <w:r w:rsidR="000652E3">
        <w:t xml:space="preserve">Testar um software consiste em executa-lo de acordo como foi </w:t>
      </w:r>
      <w:r w:rsidR="00BE73E3">
        <w:t>especificado</w:t>
      </w:r>
      <w:r w:rsidR="000652E3">
        <w:t xml:space="preserve">, para determinar se ele </w:t>
      </w:r>
      <w:r>
        <w:t>irá</w:t>
      </w:r>
      <w:r w:rsidR="000652E3">
        <w:t xml:space="preserve"> se comportar como o esperado no ambiente para qual ele foi projetado. O profissional que é responsável por essa função é conhecido como tester, ou testador. Cabe ao testador a dura missão de garantir a qualidade do software antes que vá para o usuário </w:t>
      </w:r>
      <w:r w:rsidR="000652E3">
        <w:lastRenderedPageBreak/>
        <w:t>final ou cliente.</w:t>
      </w:r>
    </w:p>
    <w:p w14:paraId="67BA27B4" w14:textId="279C6FE4" w:rsidR="00146189" w:rsidRDefault="00146189" w:rsidP="00BE1B41">
      <w:pPr>
        <w:pStyle w:val="TE-Normal"/>
        <w:ind w:firstLine="709"/>
      </w:pPr>
      <w:r>
        <w:t>O principal objetivo do teste é encontrar erros no software antes que o mesmo seja entregue ao cliente. Conforme Myers (1979, apud BARTIÉ, 2002),</w:t>
      </w:r>
    </w:p>
    <w:p w14:paraId="377D4ADB" w14:textId="18C9FD6D" w:rsidR="00146189" w:rsidRDefault="00146189" w:rsidP="00146189">
      <w:pPr>
        <w:pStyle w:val="TE-Citacao3Linhas"/>
      </w:pPr>
      <w:r>
        <w:t>[...] se o objetivo do teste fosse apenas provar a boa funcionalidade de um aplicativo, seriam encontrados poucos defeitos, uma vez que toda a energia do processo de testes seria direcionada apenas na comprovação desse fato. Porém, se o objetivo for identificar erros, um maior número de problemas será encontrado, uma vez que os profissionais de qualidade buscarão vários cenários para avaliar o comportamento do software.</w:t>
      </w:r>
    </w:p>
    <w:p w14:paraId="4E778FCF" w14:textId="77777777" w:rsidR="00146189" w:rsidRDefault="00146189" w:rsidP="00146189">
      <w:pPr>
        <w:pStyle w:val="TE-Normal"/>
      </w:pPr>
      <w:r>
        <w:t>Para Inthurn (2001, apud ZIMMERMANN, 2006), o “teste de software tem como objetivo aprimorar a produtividade e fornecer evidências de confiabilidade e da qualidade do software”.</w:t>
      </w:r>
    </w:p>
    <w:p w14:paraId="0E7F1BD3" w14:textId="77777777" w:rsidR="00146189" w:rsidRDefault="00146189" w:rsidP="00146189">
      <w:pPr>
        <w:pStyle w:val="TE-Normal"/>
      </w:pPr>
      <w:r>
        <w:t xml:space="preserve"> Através dos testes pode se observar se o sistema em desenvolvimento está sendo feito de maneira correta e conforme os requisitos especificados pelo usuário.</w:t>
      </w:r>
    </w:p>
    <w:p w14:paraId="3B17BD67" w14:textId="3D5B312A" w:rsidR="00146189" w:rsidRPr="00146189" w:rsidRDefault="00146189" w:rsidP="00146189">
      <w:pPr>
        <w:pStyle w:val="TE-Normal"/>
      </w:pPr>
      <w:r>
        <w:t xml:space="preserve"> De acordo com Tomelin (2001), os testes avaliam a qualidade do software em todas as etapas do processo de desenvolvimento, desde a análise de requisitos até a fase de manutenção do software.</w:t>
      </w:r>
    </w:p>
    <w:p w14:paraId="63B946B3" w14:textId="1FE81D1B" w:rsidR="000652E3" w:rsidRDefault="000652E3" w:rsidP="00BE1B41">
      <w:pPr>
        <w:pStyle w:val="TE-Normal"/>
        <w:ind w:firstLine="709"/>
      </w:pPr>
      <w:r>
        <w:t xml:space="preserve">Para executar essa tarefa, um testador profissional precisa assumir uma atitude totalmente contraria a de um desenvolvedor. Enquanto o desenvolvedor tenta fazer seu software em construção funcionar perfeitamente, o tester possui um papel </w:t>
      </w:r>
      <w:r w:rsidR="00BE73E3">
        <w:t>destruitivo, tentando de todas as formar, provar para o desenvolvedor que o programa possui falhas. Por esse motivo, não se recomenda que os testes sejam feitos pelo desenvolvedor.</w:t>
      </w:r>
    </w:p>
    <w:p w14:paraId="5FF3109A" w14:textId="541D8D5F" w:rsidR="00BE73E3" w:rsidRDefault="00BE73E3" w:rsidP="00BE1B41">
      <w:pPr>
        <w:pStyle w:val="TE-Normal"/>
        <w:ind w:firstLine="709"/>
      </w:pPr>
      <w:r>
        <w:t>É claro que um desenvolvedor é capaz de assumir esse papel, porém ele assume uma visão otimista ao criar seu software. Existe uma tendência lógica que faz com seu desenvolvedor acredite que suas modificações estãos sempre aperfeiçoando seu software, criando a solução perfeita para o problema inicial. Porém, isso é apenas uma suposição que se não for devidamente testada, não agrega nenhuma qualidade ao produto, resultando assim em usuários insatisfeitos com defeitos no software. Além disso, estudos empíricos comprovam que 50</w:t>
      </w:r>
      <w:r w:rsidR="002C6B64">
        <w:t xml:space="preserve">% das alterações feitas no código pelo desenvolvedor na verdade inserem outros defeitos no código em diversos outros </w:t>
      </w:r>
      <w:r w:rsidR="002C6B64">
        <w:lastRenderedPageBreak/>
        <w:t>pontos do software.</w:t>
      </w:r>
    </w:p>
    <w:p w14:paraId="0CC54816" w14:textId="5EEABD51" w:rsidR="002C6B64" w:rsidRDefault="002C6B64" w:rsidP="00BE1B41">
      <w:pPr>
        <w:pStyle w:val="TE-Normal"/>
        <w:ind w:firstLine="709"/>
      </w:pPr>
      <w:r>
        <w:t xml:space="preserve">Ao executar um teste, o profissional de teste parte da premissa que o software não está funcionando corretamente. Ele assume o fato de que o sistema está comprometido com vários defeitos e que seu papel é descobri-los antes que um usuário </w:t>
      </w:r>
      <w:r w:rsidR="00391885">
        <w:t>o faça.</w:t>
      </w:r>
    </w:p>
    <w:p w14:paraId="6E6DC86E" w14:textId="39D3AF4B" w:rsidR="00391885" w:rsidRDefault="00391885" w:rsidP="00BE1B41">
      <w:pPr>
        <w:pStyle w:val="TE-Normal"/>
        <w:ind w:firstLine="709"/>
      </w:pPr>
      <w:r>
        <w:t xml:space="preserve">Essas dois pontos de vistas citados (testador e desenvolvedor) são totalmente contraditórias e conflituosas, tornando-se muito complicado para apenas uma pessoa assumir os dois papeis no mesmo projeto. </w:t>
      </w:r>
    </w:p>
    <w:p w14:paraId="08F89842" w14:textId="0F111CCD" w:rsidR="00391885" w:rsidRDefault="00391885" w:rsidP="00BE1B41">
      <w:pPr>
        <w:pStyle w:val="TE-Normal"/>
        <w:ind w:firstLine="709"/>
      </w:pPr>
      <w:r>
        <w:t>Por outro lado, apesar de não ser recomendável que o desenvolvedor não assuma papel de testador em um mesmo projeto, ele deve sim testar seu software desde o inicio da codificação. Isso significa, que por mais que tenhamos um profissional focado em testar, cabe ao desenvolvedor verificar seu código ao máximo, de modo a minimizar os defeitos existentes que viriam a ser encontradas mais a frente no processo de teste.</w:t>
      </w:r>
    </w:p>
    <w:p w14:paraId="16D284DB" w14:textId="320C4C0B" w:rsidR="008A45AC" w:rsidRDefault="008A45AC" w:rsidP="00BE1B41">
      <w:pPr>
        <w:pStyle w:val="TE-Normal"/>
        <w:ind w:firstLine="709"/>
      </w:pPr>
      <w:r>
        <w:t xml:space="preserve">Segundo Barry Boehm[5], um defeito encontrado no desenvolvimento do design e requisitos da solução custa 10 vezes menos que um encontrado na codificação em si e 100 vezes menos do que um encontrado na entrega do produto. Portanto, o quanto antes os desenvolvedores e os </w:t>
      </w:r>
      <w:r w:rsidR="002904D6">
        <w:t>testadores começarem a testar o produto, menos custoso ao projeto será e terá, definitivamente, muito mais qualidade.</w:t>
      </w:r>
    </w:p>
    <w:p w14:paraId="3B31C782" w14:textId="4972941C" w:rsidR="000652E3" w:rsidRDefault="002904D6" w:rsidP="00BE1B41">
      <w:pPr>
        <w:pStyle w:val="TE-Normal"/>
        <w:ind w:firstLine="709"/>
      </w:pPr>
      <w:r>
        <w:t>Em suma, para atingir bons padrões de qualidade espera-se que no desenvolvimento de um software exista diversas etapas com diversos tipos de testes que virão a ser executados, não somente pelo testador, mas também pelo desenvolvedor.</w:t>
      </w:r>
    </w:p>
    <w:p w14:paraId="4BA8CB24" w14:textId="77777777" w:rsidR="002904D6" w:rsidRDefault="002904D6" w:rsidP="00BE1B41">
      <w:pPr>
        <w:pStyle w:val="TE-Normal"/>
        <w:ind w:firstLine="709"/>
      </w:pPr>
    </w:p>
    <w:p w14:paraId="6E7DDDE3" w14:textId="0986DA43" w:rsidR="00E534F9" w:rsidRDefault="00E02974" w:rsidP="007076C3">
      <w:pPr>
        <w:pStyle w:val="T2-TituloSecundario"/>
      </w:pPr>
      <w:r>
        <w:t>Técnicas de Teste de Software</w:t>
      </w:r>
    </w:p>
    <w:p w14:paraId="000D1E01" w14:textId="5B54A9E8" w:rsidR="006F01CB" w:rsidRDefault="006F01CB" w:rsidP="00CC6CD1">
      <w:pPr>
        <w:pStyle w:val="TE-Normal"/>
      </w:pPr>
      <w:r>
        <w:t>Existem basicamente três diferentes técnicas de teste que podem ser aplicados de modo a avaliar o funcionamento de um software:</w:t>
      </w:r>
    </w:p>
    <w:p w14:paraId="62747695" w14:textId="77777777" w:rsidR="006F01CB" w:rsidRDefault="006F01CB" w:rsidP="00CC6CD1">
      <w:pPr>
        <w:pStyle w:val="TE-Normal"/>
      </w:pPr>
    </w:p>
    <w:p w14:paraId="5A932AE7" w14:textId="5A6DA4C9" w:rsidR="00894514" w:rsidRDefault="006F01CB" w:rsidP="00D61C27">
      <w:pPr>
        <w:pStyle w:val="T3-TituloTerciario"/>
      </w:pPr>
      <w:r>
        <w:lastRenderedPageBreak/>
        <w:t>Modelo Caixa-Preta</w:t>
      </w:r>
    </w:p>
    <w:p w14:paraId="28D04ED9" w14:textId="506329F8" w:rsidR="006F01CB" w:rsidRDefault="006F01CB" w:rsidP="006F01CB">
      <w:pPr>
        <w:pStyle w:val="TE-Normal"/>
      </w:pPr>
      <w:r>
        <w:t>O modelo</w:t>
      </w:r>
      <w:r w:rsidR="00CD261F">
        <w:t xml:space="preserve"> é conhecido por esse nome, “pelo fato de tratar o software como uma caixa cujo conteúdo é desconhecido e só é possível visualizar o lado externo” (MEIRELES, </w:t>
      </w:r>
      <w:commentRangeStart w:id="93"/>
      <w:r w:rsidR="00CD261F">
        <w:t>2008).</w:t>
      </w:r>
      <w:r>
        <w:t xml:space="preserve"> </w:t>
      </w:r>
      <w:commentRangeEnd w:id="93"/>
      <w:r w:rsidR="00CD261F">
        <w:rPr>
          <w:rStyle w:val="Refdecomentrio"/>
          <w:snapToGrid/>
        </w:rPr>
        <w:commentReference w:id="93"/>
      </w:r>
      <w:r w:rsidR="00CD261F">
        <w:t>C</w:t>
      </w:r>
      <w:r>
        <w:t xml:space="preserve">onsiste em testar sem que se possua nenhum conhecimento do funcionamento interior da aplicação que está sendo testada. O testador não possui conhecimento da arquitetura do sistema e não tem acesso ao código fonte. Normalmente, quando um testador está executando um teste como o modelo caixa-preta, ele interage apenas com a interface do sistema, provendo entradas e examinando as saídas sem saber como e onde essas entradas estão sendo </w:t>
      </w:r>
      <w:commentRangeStart w:id="94"/>
      <w:r>
        <w:t>utilizadas</w:t>
      </w:r>
      <w:commentRangeEnd w:id="94"/>
      <w:r w:rsidR="00D912F4">
        <w:rPr>
          <w:rStyle w:val="Refdecomentrio"/>
          <w:snapToGrid/>
        </w:rPr>
        <w:commentReference w:id="94"/>
      </w:r>
      <w:r>
        <w:t>.</w:t>
      </w:r>
      <w:r w:rsidR="00CD261F">
        <w:t xml:space="preserve"> Segudno Pressman (1995), o teste de caixa preta descobre “funções incorretas ou ausentes, erros de interface, erros nas estruturas de dados ou no acesso a banco de dados externos, erros de desempenho, e erros de iniciação e término”.</w:t>
      </w:r>
    </w:p>
    <w:p w14:paraId="074DEE4B" w14:textId="68D30A27" w:rsidR="00CD261F" w:rsidRDefault="00CD261F" w:rsidP="00CD261F">
      <w:pPr>
        <w:pStyle w:val="TE-Normal"/>
        <w:ind w:firstLine="0"/>
      </w:pPr>
      <w:r>
        <w:t>Este tipo de teste não se preocupa em “verificar como ocorrem internamente os processamentos no software, mas se o algoritmo inserido no software produz os resultados esperados” (BARTIÉ, 2002).</w:t>
      </w:r>
    </w:p>
    <w:p w14:paraId="5F7F8DBF" w14:textId="77777777" w:rsidR="00CD261F" w:rsidRDefault="00CD261F" w:rsidP="00CD261F">
      <w:pPr>
        <w:pStyle w:val="TE-Normal"/>
        <w:ind w:firstLine="0"/>
      </w:pPr>
    </w:p>
    <w:p w14:paraId="6F4B7917" w14:textId="05C7D91A" w:rsidR="006F01CB" w:rsidRDefault="006F01CB" w:rsidP="006F01CB">
      <w:pPr>
        <w:pStyle w:val="TE-Normal"/>
      </w:pPr>
      <w:r>
        <w:rPr>
          <w:noProof/>
          <w:snapToGrid/>
        </w:rPr>
        <w:drawing>
          <wp:inline distT="0" distB="0" distL="0" distR="0" wp14:anchorId="5EE05CFC" wp14:editId="4694F362">
            <wp:extent cx="5420481" cy="2724530"/>
            <wp:effectExtent l="0" t="0" r="889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ckbox.PNG"/>
                    <pic:cNvPicPr/>
                  </pic:nvPicPr>
                  <pic:blipFill>
                    <a:blip r:embed="rId13">
                      <a:extLst>
                        <a:ext uri="{28A0092B-C50C-407E-A947-70E740481C1C}">
                          <a14:useLocalDpi xmlns:a14="http://schemas.microsoft.com/office/drawing/2010/main" val="0"/>
                        </a:ext>
                      </a:extLst>
                    </a:blip>
                    <a:stretch>
                      <a:fillRect/>
                    </a:stretch>
                  </pic:blipFill>
                  <pic:spPr>
                    <a:xfrm>
                      <a:off x="0" y="0"/>
                      <a:ext cx="5420481" cy="2724530"/>
                    </a:xfrm>
                    <a:prstGeom prst="rect">
                      <a:avLst/>
                    </a:prstGeom>
                  </pic:spPr>
                </pic:pic>
              </a:graphicData>
            </a:graphic>
          </wp:inline>
        </w:drawing>
      </w:r>
    </w:p>
    <w:p w14:paraId="6A91E5AE" w14:textId="77777777" w:rsidR="00D912F4" w:rsidRDefault="00D912F4" w:rsidP="006F01CB">
      <w:pPr>
        <w:pStyle w:val="TE-Normal"/>
      </w:pPr>
    </w:p>
    <w:p w14:paraId="7A2536C6" w14:textId="77777777" w:rsidR="00D912F4" w:rsidRDefault="00D912F4" w:rsidP="006F01CB">
      <w:pPr>
        <w:pStyle w:val="TE-Normal"/>
      </w:pPr>
    </w:p>
    <w:p w14:paraId="3D715726" w14:textId="77777777" w:rsidR="006F01CB" w:rsidRPr="006F01CB" w:rsidRDefault="006F01CB" w:rsidP="006F01CB">
      <w:pPr>
        <w:pStyle w:val="TE-Normal"/>
      </w:pPr>
    </w:p>
    <w:p w14:paraId="3DC5F5C5" w14:textId="157A535B" w:rsidR="00AB3BA4" w:rsidRDefault="00D912F4" w:rsidP="00AB3BA4">
      <w:pPr>
        <w:pStyle w:val="T3-TituloTerciario"/>
      </w:pPr>
      <w:r>
        <w:lastRenderedPageBreak/>
        <w:t>Modelo Caixa-Branca</w:t>
      </w:r>
    </w:p>
    <w:p w14:paraId="7FA26E9C" w14:textId="0169D079" w:rsidR="00D912F4" w:rsidRDefault="00D912F4" w:rsidP="00D912F4">
      <w:pPr>
        <w:pStyle w:val="TE-Normal"/>
      </w:pPr>
      <w:r>
        <w:t xml:space="preserve">O modelo consiste em aplicar uma investigação da lógica </w:t>
      </w:r>
      <w:r w:rsidR="00CD261F">
        <w:t>interna</w:t>
      </w:r>
      <w:r>
        <w:t xml:space="preserve"> e da estrutura do código fonte. O modelo de teste caixa-branca é também conhecido como “</w:t>
      </w:r>
      <w:r w:rsidRPr="00D912F4">
        <w:rPr>
          <w:i/>
        </w:rPr>
        <w:t>glass testing</w:t>
      </w:r>
      <w:r>
        <w:t xml:space="preserve">” (teste de vidro) ou teste caixa aberta. </w:t>
      </w:r>
    </w:p>
    <w:p w14:paraId="24334DEF" w14:textId="23F667BD" w:rsidR="00D91FB2" w:rsidRDefault="00D91FB2" w:rsidP="00D912F4">
      <w:pPr>
        <w:pStyle w:val="TE-Normal"/>
      </w:pPr>
      <w:r>
        <w:t>O teste de caixa branca “baseia-se num minucioso exame dos detalhes procedimentais. Os caminhos lógicos através do software são testados, fornecendo se casos de teste que põem à prova conjuntos específicos de condições e laços” (SILVA, 2005)</w:t>
      </w:r>
    </w:p>
    <w:p w14:paraId="3593CA16" w14:textId="09A6BE9D" w:rsidR="00D912F4" w:rsidRDefault="00D912F4" w:rsidP="00D912F4">
      <w:pPr>
        <w:pStyle w:val="TE-Normal"/>
      </w:pPr>
      <w:r>
        <w:rPr>
          <w:noProof/>
          <w:snapToGrid/>
        </w:rPr>
        <w:drawing>
          <wp:inline distT="0" distB="0" distL="0" distR="0" wp14:anchorId="5CEB4E4C" wp14:editId="1FFE7B78">
            <wp:extent cx="5420481" cy="2753109"/>
            <wp:effectExtent l="0" t="0" r="889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itebox.PNG"/>
                    <pic:cNvPicPr/>
                  </pic:nvPicPr>
                  <pic:blipFill>
                    <a:blip r:embed="rId14">
                      <a:extLst>
                        <a:ext uri="{28A0092B-C50C-407E-A947-70E740481C1C}">
                          <a14:useLocalDpi xmlns:a14="http://schemas.microsoft.com/office/drawing/2010/main" val="0"/>
                        </a:ext>
                      </a:extLst>
                    </a:blip>
                    <a:stretch>
                      <a:fillRect/>
                    </a:stretch>
                  </pic:blipFill>
                  <pic:spPr>
                    <a:xfrm>
                      <a:off x="0" y="0"/>
                      <a:ext cx="5420481" cy="2753109"/>
                    </a:xfrm>
                    <a:prstGeom prst="rect">
                      <a:avLst/>
                    </a:prstGeom>
                  </pic:spPr>
                </pic:pic>
              </a:graphicData>
            </a:graphic>
          </wp:inline>
        </w:drawing>
      </w:r>
    </w:p>
    <w:p w14:paraId="3EF681C5" w14:textId="77777777" w:rsidR="00D91FB2" w:rsidRDefault="00D91FB2" w:rsidP="00D912F4">
      <w:pPr>
        <w:pStyle w:val="TE-Normal"/>
      </w:pPr>
    </w:p>
    <w:p w14:paraId="11DD40AE" w14:textId="62080186" w:rsidR="00D91FB2" w:rsidRDefault="00D91FB2" w:rsidP="00D912F4">
      <w:pPr>
        <w:pStyle w:val="TE-Normal"/>
      </w:pPr>
      <w:r>
        <w:t>Essa técnica te teste visa detectar “comandos incorretos, estruturas incorretas, variáveis não definidas e erros de inicialização e finalização de loops” (FURLAN, 2009)</w:t>
      </w:r>
      <w:r w:rsidR="00E34F35">
        <w:t>.</w:t>
      </w:r>
    </w:p>
    <w:p w14:paraId="45D39D6B" w14:textId="46CB6BB1" w:rsidR="00E34F35" w:rsidRDefault="00E34F35" w:rsidP="00E34F35">
      <w:pPr>
        <w:pStyle w:val="TE-Citacao3Linhas"/>
      </w:pPr>
      <w:r>
        <w:t>Usando métodos de teste de caixa branca, podem-se derivar os casos de teste que garantam que todos os caminhos independentes dentro de um módulo tenham sido exercitados pelo menos uma vez; exercitem todas as decisões lógicas para valores falsos ou verdadeiros; executem todos os laços em suas fronteiras e dentro de seus limites operacionais; e exercitem as estruturas de dados internas para garantir a sua validade (PRESSMAN, 1995).</w:t>
      </w:r>
    </w:p>
    <w:p w14:paraId="7ACE93C6" w14:textId="77777777" w:rsidR="00E34F35" w:rsidRDefault="00E34F35" w:rsidP="00D912F4">
      <w:pPr>
        <w:pStyle w:val="TE-Normal"/>
      </w:pPr>
    </w:p>
    <w:p w14:paraId="5F0F3E77" w14:textId="1E7AB05F" w:rsidR="00E34F35" w:rsidRDefault="00E34F35" w:rsidP="00D912F4">
      <w:pPr>
        <w:pStyle w:val="TE-Normal"/>
      </w:pPr>
      <w:r>
        <w:t xml:space="preserve">O profissional responsável por realizar esse tipo de teste deve conhecer a </w:t>
      </w:r>
      <w:r>
        <w:lastRenderedPageBreak/>
        <w:t>tecnologia empregada pelo software e possuir conhecimento sobre a arquitetura interna da solução, para isso, ele deverá ter acesso a fontes e estrutura de banco de dados (BARTIÉ, 2002).</w:t>
      </w:r>
    </w:p>
    <w:p w14:paraId="01BC80A4" w14:textId="77777777" w:rsidR="00D912F4" w:rsidRPr="00D912F4" w:rsidRDefault="00D912F4" w:rsidP="00D912F4">
      <w:pPr>
        <w:pStyle w:val="TE-Normal"/>
      </w:pPr>
    </w:p>
    <w:p w14:paraId="7CE692D0" w14:textId="16E7959B" w:rsidR="00AB3BA4" w:rsidRDefault="00E34F35" w:rsidP="004C03ED">
      <w:pPr>
        <w:pStyle w:val="T2-TituloSecundario"/>
      </w:pPr>
      <w:r>
        <w:t>Fases de teste de Software</w:t>
      </w:r>
    </w:p>
    <w:p w14:paraId="4D631D8B" w14:textId="6FCED00F" w:rsidR="00E34F35" w:rsidRDefault="00E34F35" w:rsidP="001F5C1A">
      <w:pPr>
        <w:pStyle w:val="TE-Normal"/>
      </w:pPr>
      <w:r>
        <w:t xml:space="preserve">Além da aplicação de técnicas e critérios para </w:t>
      </w:r>
      <w:r w:rsidR="00E71AD5">
        <w:t xml:space="preserve">ampliar o nível de confiabilidade do software testado, quando o tamanho e a complexidade do projeto de teste aumentam, é necessário dividir a atividade de teste em várias fases ou níveis. Com esta divisão, os testes podem focar em diferentes aspectos do </w:t>
      </w:r>
      <w:r w:rsidR="00E71AD5" w:rsidRPr="00E71AD5">
        <w:rPr>
          <w:i/>
        </w:rPr>
        <w:t>software</w:t>
      </w:r>
      <w:r w:rsidR="00E71AD5">
        <w:t xml:space="preserve"> testado, assim como diferentes tipos de erros.</w:t>
      </w:r>
    </w:p>
    <w:p w14:paraId="6C10BE91" w14:textId="6D294994" w:rsidR="00E71AD5" w:rsidRDefault="00A31AD4" w:rsidP="001F5C1A">
      <w:pPr>
        <w:pStyle w:val="TE-Normal"/>
      </w:pPr>
      <w:r>
        <w:t>As fases de teste de software são: teste de unidade, teste de integração, teste de sistema e teste de aceitação. Além dessas cinco, tem o teste de regressão que é p i,a fase especial de teste de software.</w:t>
      </w:r>
    </w:p>
    <w:p w14:paraId="63F8A3FB" w14:textId="57670B48" w:rsidR="00A31AD4" w:rsidRDefault="00A31AD4" w:rsidP="001F5C1A">
      <w:pPr>
        <w:pStyle w:val="TE-Normal"/>
      </w:pPr>
      <w:r>
        <w:t>A seguir são apresentadas as descrições de cada uma das fases de maneira detalhada.</w:t>
      </w:r>
    </w:p>
    <w:p w14:paraId="5D9FBCB9" w14:textId="362D3A7E" w:rsidR="00A31AD4" w:rsidRDefault="00A31AD4" w:rsidP="007C6BCE">
      <w:pPr>
        <w:pStyle w:val="T3-TituloTerciario"/>
      </w:pPr>
      <w:r>
        <w:t>Teste de Unidade</w:t>
      </w:r>
    </w:p>
    <w:p w14:paraId="596BA8E6" w14:textId="4AB20752" w:rsidR="00E71AD5" w:rsidRDefault="002A49ED" w:rsidP="001F5C1A">
      <w:pPr>
        <w:pStyle w:val="TE-Normal"/>
      </w:pPr>
      <w:r>
        <w:t xml:space="preserve">O teste de unidade é a fase do processo de teste em que se testam os menores componentes do código. Segundo Pressman(1995), “o teste de unidade concentra-se no esforço de verificação da menor unidade de projeto de software </w:t>
      </w:r>
      <w:r w:rsidR="00853AB3">
        <w:t>– o módulo</w:t>
      </w:r>
      <w:r>
        <w:t>”</w:t>
      </w:r>
      <w:r w:rsidR="00853AB3">
        <w:t>.</w:t>
      </w:r>
    </w:p>
    <w:p w14:paraId="041F955F" w14:textId="7D46D6EA" w:rsidR="00853AB3" w:rsidRDefault="00853AB3" w:rsidP="001F5C1A">
      <w:pPr>
        <w:pStyle w:val="TE-Normal"/>
      </w:pPr>
      <w:r>
        <w:t>Os testes de unidade tem por objetivo verificar cada unidade que compõe o software, isoladamente e independentemente para determinar se cada uma delas realiza o que foi especificado.</w:t>
      </w:r>
    </w:p>
    <w:p w14:paraId="3F6875D0" w14:textId="0F4F0CBD" w:rsidR="00E91D03" w:rsidRDefault="00E91D03" w:rsidP="001F5C1A">
      <w:pPr>
        <w:pStyle w:val="TE-Normal"/>
      </w:pPr>
      <w:r>
        <w:t>Segundo Bartié (2002), nessa fase de teste, é exercitado toda a estrutura interna de um componente do software, como os desvios condicionais, os laços de processamento e todos os possíveis caminhos alternativos de execução.</w:t>
      </w:r>
    </w:p>
    <w:p w14:paraId="66A861FC" w14:textId="7BC1536F" w:rsidR="00E91D03" w:rsidRDefault="00E91D03" w:rsidP="001F5C1A">
      <w:pPr>
        <w:pStyle w:val="TE-Normal"/>
      </w:pPr>
      <w:r>
        <w:t xml:space="preserve">Para Inthurn (2001), o teste de unidade preocupa-se em exercitar a menor unidade de projeto de software com o intuito de verificar se as informações que entram </w:t>
      </w:r>
      <w:r>
        <w:lastRenderedPageBreak/>
        <w:t>e saem são consistentes; as condições de limites garantem a execução correta da unidade; todos os caminhos básicos estão corretos; e os caminhos de tratamento de erros sejam devidamente tratados.</w:t>
      </w:r>
    </w:p>
    <w:p w14:paraId="0FD982FB" w14:textId="0087EFE2" w:rsidR="00E91D03" w:rsidRDefault="00E91D03" w:rsidP="001F5C1A">
      <w:pPr>
        <w:pStyle w:val="TE-Normal"/>
      </w:pPr>
      <w:r>
        <w:t>“Durante esta fase utiliza-se a técnica de teste estrutural que requer a execução de elementos específicos de estrutura de controle de cada unidade, com o objetivo de garantir uma completa cobertura e máxima detecção de erros” (MERLIM, 2006).</w:t>
      </w:r>
    </w:p>
    <w:p w14:paraId="292694F7" w14:textId="5B67B6D8" w:rsidR="007C6BCE" w:rsidRPr="007C6BCE" w:rsidRDefault="00E91D03" w:rsidP="007C6BCE">
      <w:pPr>
        <w:pStyle w:val="TE-Citacao3Linhas"/>
      </w:pPr>
      <w:r>
        <w:t>O teste de unidade é o tipo mais importante de teste para a grande maioria das situações, já que é ele que deve testar se um algoritmo faz o que deveria ser feito e garantir que o código encapsulado por uma unidade deve produzir o efeito colateral esperado. Outro aspecto importante é que o teste de unidade é focalizado em um trecho específico do código, desta forma os erros encontrados são facilmente localizados, diminuindo o tempo gasto com depuração (BERNARDO E KON, 2008).</w:t>
      </w:r>
    </w:p>
    <w:p w14:paraId="20B002BC" w14:textId="70782FF5" w:rsidR="007C6BCE" w:rsidRDefault="007C6BCE" w:rsidP="007C6BCE">
      <w:pPr>
        <w:pStyle w:val="T3-TituloTerciario"/>
      </w:pPr>
      <w:bookmarkStart w:id="95" w:name="_Toc531976638"/>
      <w:r>
        <w:t>Teste de Integração</w:t>
      </w:r>
    </w:p>
    <w:p w14:paraId="7D27A74D" w14:textId="648F9FB4" w:rsidR="007C6BCE" w:rsidRDefault="007C6BCE" w:rsidP="007C6BCE">
      <w:pPr>
        <w:pStyle w:val="TE-Normal"/>
      </w:pPr>
      <w:r>
        <w:t>Após testar separadamente cada módulo, inicia-se a fase de integração, onde estes módulos são agrupados para compor os subsistemas, conforme a arquitetura do sistema definida no projeto preliminar. O objetivo desta fase é encontrar falhas de integração entre as unidades (FURLAN, 2009).</w:t>
      </w:r>
    </w:p>
    <w:p w14:paraId="596C847D" w14:textId="08072265" w:rsidR="00665841" w:rsidRDefault="00665841" w:rsidP="007C6BCE">
      <w:pPr>
        <w:pStyle w:val="TE-Normal"/>
      </w:pPr>
      <w:r>
        <w:t>De acordo com Pressman (1995), o teste de integração é a fase para a construção da estrutura do programa e para descobrir erros associados a interfaces.</w:t>
      </w:r>
    </w:p>
    <w:p w14:paraId="79985A23" w14:textId="10532F15" w:rsidR="00AB3BA4" w:rsidRDefault="00665841" w:rsidP="00665841">
      <w:pPr>
        <w:pStyle w:val="TE-Normal"/>
      </w:pPr>
      <w:r>
        <w:t>O teste de integração pode ter sua execução iniciada assim que alguns componentes ficarem prontos, ou seja, quando um componente estiver funcionando e tiver atingido seus objetivos (PFLEEGER, 2004 apud FURLAN, 2009).</w:t>
      </w:r>
      <w:bookmarkEnd w:id="95"/>
    </w:p>
    <w:p w14:paraId="4FC4FB72" w14:textId="72A6EDF6" w:rsidR="00665841" w:rsidRDefault="00665841" w:rsidP="00665841">
      <w:pPr>
        <w:pStyle w:val="TE-Citacao3Linhas"/>
      </w:pPr>
      <w:r w:rsidRPr="00665841">
        <w:t>[...] os tipos de erros geralmente revelados com o teste de integração</w:t>
      </w:r>
      <w:r>
        <w:t xml:space="preserve"> </w:t>
      </w:r>
      <w:r w:rsidRPr="00665841">
        <w:t>elevam em muito o custo da atividade de teste se forem detectados</w:t>
      </w:r>
      <w:r>
        <w:t xml:space="preserve"> </w:t>
      </w:r>
      <w:r w:rsidRPr="00665841">
        <w:t>somente nos estágios mais avançados, principalmente se a correção do</w:t>
      </w:r>
      <w:r>
        <w:t xml:space="preserve"> </w:t>
      </w:r>
      <w:r w:rsidRPr="00665841">
        <w:t>erro forçar modificações em unidades previamente testadas. Desse modo, a</w:t>
      </w:r>
      <w:r>
        <w:t xml:space="preserve"> </w:t>
      </w:r>
      <w:r w:rsidRPr="00665841">
        <w:t>realização dos testes de integração é de fundamental importância para</w:t>
      </w:r>
      <w:r>
        <w:t xml:space="preserve"> </w:t>
      </w:r>
      <w:r w:rsidRPr="00665841">
        <w:t>assegurar uma melhor qualidade do software sendo construído (ZANOTTO,</w:t>
      </w:r>
      <w:r>
        <w:t xml:space="preserve"> </w:t>
      </w:r>
      <w:r w:rsidRPr="00665841">
        <w:t>2002).</w:t>
      </w:r>
    </w:p>
    <w:p w14:paraId="0903F261" w14:textId="1B1AD89F" w:rsidR="00665841" w:rsidRDefault="00665841" w:rsidP="006C6E2C">
      <w:pPr>
        <w:pStyle w:val="TE-Normal"/>
      </w:pPr>
      <w:r>
        <w:t xml:space="preserve">A integração pode ser incremental ou não-incremental. Na integração não-incremental as unidades são testadas individualmente e depois integradas de uma só </w:t>
      </w:r>
      <w:r>
        <w:lastRenderedPageBreak/>
        <w:t>vez. Isso torna o teste menos eficaz</w:t>
      </w:r>
      <w:r w:rsidR="00502469">
        <w:t>, pois torna-se difícil isolar um erro e, quando esses são corrigidos, novos erros são gerados na estrutura do programa. Já na integração incremental, o programa construído é testado em pequenos segmentos, tornando o teste mais eficiente, pois os erros são mais fáceis de serem isolados e corrigidos e as interfaces tem maior probilidade de serem testadas corretamente (PRESSMAN, 1995).</w:t>
      </w:r>
    </w:p>
    <w:p w14:paraId="3CF4FD9C" w14:textId="45ED596F" w:rsidR="00AF1C88" w:rsidRDefault="00AF1C88" w:rsidP="006C6E2C">
      <w:pPr>
        <w:pStyle w:val="TE-Normal"/>
      </w:pPr>
      <w:r>
        <w:t>O teste de integração é seguido por dois métodos de interação: top-down e bottom-up.</w:t>
      </w:r>
    </w:p>
    <w:p w14:paraId="0F86EAE0" w14:textId="0CEC39D8" w:rsidR="00AF1C88" w:rsidRDefault="00AF1C88" w:rsidP="006C6E2C">
      <w:pPr>
        <w:pStyle w:val="TE-Normal"/>
      </w:pPr>
      <w:r>
        <w:t>Na integração top-down,</w:t>
      </w:r>
    </w:p>
    <w:p w14:paraId="7F4B759E" w14:textId="603752E0" w:rsidR="00AF1C88" w:rsidRDefault="00AF1C88" w:rsidP="00AF1C88">
      <w:pPr>
        <w:pStyle w:val="TE-Citacao3Linhas"/>
      </w:pPr>
      <w:r>
        <w:t>[...] as unidades de maior nível hierárquico são criadas inicialmente, sofrendo um processo de refinamento e decomposição sucessivos, até que seja alcançado o menor nível estrutural do projeto e todas as unidades tenham sido criadas. À medida que as unidades são construídas e alteradas, os testes de integração avaliam se as interfaces com outras unidades continuam compatíveis (BARTIÉ, 2002).</w:t>
      </w:r>
    </w:p>
    <w:p w14:paraId="62BD35F0" w14:textId="66749D5D" w:rsidR="00AF1C88" w:rsidRDefault="00AF1C88" w:rsidP="00AF1C88">
      <w:pPr>
        <w:pStyle w:val="TE-Normal"/>
      </w:pPr>
      <w:r>
        <w:t>Na integração bottom-up,</w:t>
      </w:r>
    </w:p>
    <w:p w14:paraId="62B8CBF0" w14:textId="03448431" w:rsidR="00AF1C88" w:rsidRPr="00AF1C88" w:rsidRDefault="00AF1C88" w:rsidP="00AF1C88">
      <w:pPr>
        <w:pStyle w:val="TE-Citacao3Linhas"/>
      </w:pPr>
      <w:r w:rsidRPr="00AF1C88">
        <w:t>[...] os componentes de níveis mais básicos da arquitetura do aplicativo são</w:t>
      </w:r>
      <w:r>
        <w:t xml:space="preserve"> </w:t>
      </w:r>
      <w:r w:rsidRPr="00AF1C88">
        <w:t>conjuntamente testados por controladores construídos para simular as</w:t>
      </w:r>
      <w:r>
        <w:t xml:space="preserve"> </w:t>
      </w:r>
      <w:r w:rsidRPr="00AF1C88">
        <w:t>interações dinâmicas e suas interfaces. À medida que se desenvolve o</w:t>
      </w:r>
      <w:r>
        <w:t xml:space="preserve"> </w:t>
      </w:r>
      <w:r w:rsidRPr="00AF1C88">
        <w:t>processo de integração, componentes reais substituem os controladores</w:t>
      </w:r>
      <w:r>
        <w:t xml:space="preserve"> </w:t>
      </w:r>
      <w:r w:rsidRPr="00AF1C88">
        <w:t>anteriores e novos controladores de testes são criados para simular as</w:t>
      </w:r>
      <w:r>
        <w:t xml:space="preserve"> </w:t>
      </w:r>
      <w:r w:rsidRPr="00AF1C88">
        <w:t>interfaces de um maior nível da arquitetura. Esses níveis de integração</w:t>
      </w:r>
      <w:r>
        <w:t xml:space="preserve"> </w:t>
      </w:r>
      <w:r w:rsidRPr="00AF1C88">
        <w:t>seguem até que não existam mais níveis a serem alcançados, atingindo o</w:t>
      </w:r>
      <w:r>
        <w:t xml:space="preserve"> </w:t>
      </w:r>
      <w:r w:rsidRPr="00AF1C88">
        <w:t>nível máximo de integração que os componentes podem chegar (BARTIÉ,</w:t>
      </w:r>
      <w:r>
        <w:t xml:space="preserve"> </w:t>
      </w:r>
      <w:r w:rsidRPr="00AF1C88">
        <w:t>2002).</w:t>
      </w:r>
    </w:p>
    <w:p w14:paraId="1DB21B0C" w14:textId="4DA1B39E" w:rsidR="00AF1C88" w:rsidRDefault="00AF1C88" w:rsidP="006C6E2C">
      <w:pPr>
        <w:pStyle w:val="TE-Normal"/>
      </w:pPr>
      <w:r>
        <w:t xml:space="preserve">A escolha de um método de integração depende das características do software e do cronograma do projeto. O ideal seria usar um método tio-down para os níveis superiores de estrutura do programa acoplada com método bottom-up para níveis </w:t>
      </w:r>
      <w:r w:rsidR="007E057A">
        <w:t>subordinados</w:t>
      </w:r>
      <w:r>
        <w:t xml:space="preserve"> (PRESSMAN, </w:t>
      </w:r>
      <w:r w:rsidR="00EA3314">
        <w:t>1995</w:t>
      </w:r>
      <w:r>
        <w:t>)</w:t>
      </w:r>
      <w:r w:rsidR="00EA3314">
        <w:t>.</w:t>
      </w:r>
    </w:p>
    <w:p w14:paraId="02D8E0ED" w14:textId="77777777" w:rsidR="00EA3314" w:rsidRDefault="00EA3314" w:rsidP="006C6E2C">
      <w:pPr>
        <w:pStyle w:val="TE-Normal"/>
      </w:pPr>
    </w:p>
    <w:p w14:paraId="1A6237A5" w14:textId="77777777" w:rsidR="00EA3314" w:rsidRDefault="00EA3314" w:rsidP="006C6E2C">
      <w:pPr>
        <w:pStyle w:val="TE-Normal"/>
      </w:pPr>
    </w:p>
    <w:p w14:paraId="1BCE88E9" w14:textId="24675DF8" w:rsidR="006713F4" w:rsidRDefault="00C418BE" w:rsidP="006C6E2C">
      <w:pPr>
        <w:pStyle w:val="TE-Normal"/>
      </w:pPr>
      <w:r>
        <w:t xml:space="preserve">O nome HTML abrevia a expressão da língua inglesa </w:t>
      </w:r>
      <w:r w:rsidRPr="00C418BE">
        <w:rPr>
          <w:i/>
        </w:rPr>
        <w:t>de HyperText Markup Language</w:t>
      </w:r>
      <w:r w:rsidRPr="00C418BE">
        <w:t>, que significa Linguagem de Marcação de Hipertexto.</w:t>
      </w:r>
      <w:r>
        <w:t xml:space="preserve"> </w:t>
      </w:r>
      <w:r w:rsidR="006E5E39">
        <w:t>Esta é uma das tecnologias utilizadas para o desenvolvimento de web sites</w:t>
      </w:r>
      <w:r w:rsidR="007D3530">
        <w:t>,</w:t>
      </w:r>
      <w:r w:rsidR="00F60F57">
        <w:t xml:space="preserve"> o HTML</w:t>
      </w:r>
      <w:r w:rsidR="00F113AD">
        <w:t xml:space="preserve"> é utilizado para fazer a marcação de elementos para </w:t>
      </w:r>
      <w:r w:rsidR="007374CF">
        <w:t xml:space="preserve">que assim se possa </w:t>
      </w:r>
      <w:r w:rsidR="00F113AD">
        <w:t xml:space="preserve">exibir informações a partir do </w:t>
      </w:r>
      <w:r w:rsidR="00F113AD">
        <w:lastRenderedPageBreak/>
        <w:t>navegador do usuário</w:t>
      </w:r>
      <w:r w:rsidR="00CF6F90">
        <w:t xml:space="preserve">, esta tecnologia foi criada por </w:t>
      </w:r>
      <w:r w:rsidR="00CF6F90" w:rsidRPr="00CF6F90">
        <w:rPr>
          <w:i/>
        </w:rPr>
        <w:t>Tim Berners-Lee</w:t>
      </w:r>
      <w:r w:rsidR="00CF6F90">
        <w:rPr>
          <w:i/>
        </w:rPr>
        <w:t>,</w:t>
      </w:r>
      <w:r w:rsidR="00CF6F90">
        <w:t xml:space="preserve"> onde o mesmo teve a ideia de desenvo</w:t>
      </w:r>
      <w:r w:rsidR="00D25FF3">
        <w:t xml:space="preserve">lver algo para a comunicação e </w:t>
      </w:r>
      <w:r w:rsidR="00D25FF3" w:rsidRPr="00D25FF3">
        <w:t>disseminação de pesquisas entre ele e seu grupo de colegas.</w:t>
      </w:r>
      <w:r w:rsidR="00D25FF3">
        <w:t xml:space="preserve"> </w:t>
      </w:r>
    </w:p>
    <w:p w14:paraId="1791DB36" w14:textId="512EC6D4" w:rsidR="00D25FF3" w:rsidRDefault="00D25FF3" w:rsidP="00D25FF3">
      <w:pPr>
        <w:pStyle w:val="T3-TituloTerciario"/>
      </w:pPr>
      <w:bookmarkStart w:id="96" w:name="_Toc531976639"/>
      <w:r>
        <w:t>T</w:t>
      </w:r>
      <w:bookmarkEnd w:id="96"/>
      <w:r w:rsidR="007E057A">
        <w:t>estes de Sistema</w:t>
      </w:r>
    </w:p>
    <w:p w14:paraId="434AFAD4" w14:textId="2A46EA7B" w:rsidR="007E057A" w:rsidRDefault="007E057A" w:rsidP="007E057A">
      <w:pPr>
        <w:pStyle w:val="TE-Normal"/>
      </w:pPr>
      <w:r>
        <w:t>Após a integração do software, aplica-se o teste de sistema, sendo que é esta a etapa em que o software é testado por completo.</w:t>
      </w:r>
    </w:p>
    <w:p w14:paraId="7D9E41E7" w14:textId="5B643593" w:rsidR="007E057A" w:rsidRDefault="00CE450D" w:rsidP="00CE450D">
      <w:pPr>
        <w:pStyle w:val="TE-Citacao3Linhas"/>
      </w:pPr>
      <w:r w:rsidRPr="00CE450D">
        <w:t>O teste de sistema avalia o software em busca de falhas por meio da</w:t>
      </w:r>
      <w:r>
        <w:t xml:space="preserve"> </w:t>
      </w:r>
      <w:r w:rsidRPr="00CE450D">
        <w:t>utilização do mesmo, como se fosse um usuário final. Dessa forma, os</w:t>
      </w:r>
      <w:r>
        <w:t xml:space="preserve"> </w:t>
      </w:r>
      <w:r w:rsidRPr="00CE450D">
        <w:t>testes são executados nos mesmos ambientes, com as mesmas condições</w:t>
      </w:r>
      <w:r>
        <w:t xml:space="preserve"> </w:t>
      </w:r>
      <w:r w:rsidRPr="00CE450D">
        <w:t>e com os mesmos dados de entrada que um usuário utilizaria no seu dia-a</w:t>
      </w:r>
      <w:r>
        <w:t>-</w:t>
      </w:r>
      <w:r w:rsidRPr="00CE450D">
        <w:t>dia[...] (DIAS NETO, 2006).</w:t>
      </w:r>
    </w:p>
    <w:p w14:paraId="3B53373A" w14:textId="421D01DE" w:rsidR="007E057A" w:rsidRDefault="00CE450D" w:rsidP="007E057A">
      <w:pPr>
        <w:pStyle w:val="TE-Normal"/>
      </w:pPr>
      <w:r>
        <w:t>Esse teste “tem como objetivo determinar se o software e demais elementos que compõem o sistema, tais como hardware e banco de dados, combinam-se adequadamente e se atendem aos requisitos especificados” (FURLAN, 2009).</w:t>
      </w:r>
    </w:p>
    <w:p w14:paraId="548D0C48" w14:textId="77D4FCAA" w:rsidR="00CE450D" w:rsidRPr="007E057A" w:rsidRDefault="00CE450D" w:rsidP="007E057A">
      <w:pPr>
        <w:pStyle w:val="TE-Normal"/>
      </w:pPr>
      <w:r>
        <w:t>“Planejar os testes de sistema não é uma tarefa fácil, pois exige o perfeito entendimento dos requisitos não funcionais de um software, que muitas vezes não são claramente descritos ou representam cenários complexos” (BARTIÉ, 2002).</w:t>
      </w:r>
    </w:p>
    <w:p w14:paraId="68828437" w14:textId="18203AC9" w:rsidR="008C34F4" w:rsidRDefault="00AA5CE5" w:rsidP="008C34F4">
      <w:pPr>
        <w:pStyle w:val="T3-TituloTerciario"/>
      </w:pPr>
      <w:r>
        <w:t>Testes de Aceitação</w:t>
      </w:r>
    </w:p>
    <w:p w14:paraId="4DD4ABA3" w14:textId="1DADC5F9" w:rsidR="00AA5CE5" w:rsidRDefault="00AA5CE5" w:rsidP="00AA5CE5">
      <w:pPr>
        <w:pStyle w:val="TE-Normal"/>
      </w:pPr>
      <w:r>
        <w:t>O teste de aceitação é a etapa em que o teste é guiado por usuários finais do sistema. Essa fase serve para o cliente julgar se o produto é, ou não, aceitável de acordo com os critérios previamente acordados, e de maneira especificada em contrato.</w:t>
      </w:r>
    </w:p>
    <w:p w14:paraId="5C6A9823" w14:textId="3444AC9B" w:rsidR="00AA5CE5" w:rsidRDefault="00AA5CE5" w:rsidP="00AA5CE5">
      <w:pPr>
        <w:pStyle w:val="TE-Normal"/>
      </w:pPr>
      <w:r>
        <w:t>Nesta fase o software é disponibilizado ao cliente para que este interaja com o sistema verificando se as funcionalidades requisitadas no inicio do projeto estão corretas (BARTIÉ, 2002).</w:t>
      </w:r>
    </w:p>
    <w:p w14:paraId="4ED09DDB" w14:textId="3474CED7" w:rsidR="00AA5CE5" w:rsidRDefault="00AA5CE5" w:rsidP="00AA5CE5">
      <w:pPr>
        <w:pStyle w:val="TE-Normal"/>
      </w:pPr>
      <w:r>
        <w:t>Segundo o mesmo autor, se essa frase mostrar muitas falhas, é sinal de que os processos de detecção de erros anteriormente executados não estão sendo implementados corretamente (BARTIÉ, 2002).</w:t>
      </w:r>
    </w:p>
    <w:p w14:paraId="2E9098C1" w14:textId="508BD69C" w:rsidR="00AA5CE5" w:rsidRDefault="00AA5CE5" w:rsidP="00AA5CE5">
      <w:pPr>
        <w:pStyle w:val="TE-Normal"/>
      </w:pPr>
      <w:r>
        <w:lastRenderedPageBreak/>
        <w:t>O teste de aceitação pode ser:</w:t>
      </w:r>
    </w:p>
    <w:p w14:paraId="152B7689" w14:textId="1919293E" w:rsidR="00AA5CE5" w:rsidRPr="00AA5CE5" w:rsidRDefault="00AA5CE5" w:rsidP="00AA5CE5">
      <w:pPr>
        <w:pStyle w:val="TE-Normal"/>
      </w:pPr>
      <w:r w:rsidRPr="00AA5CE5">
        <w:t>· Teste Alfa: onde o teste de aceitação é executado pelo cliente nas</w:t>
      </w:r>
      <w:r>
        <w:t xml:space="preserve"> </w:t>
      </w:r>
      <w:r w:rsidRPr="00AA5CE5">
        <w:t>instalações do desenvolvedor. O software é utilizado num ambiente real</w:t>
      </w:r>
      <w:r>
        <w:t xml:space="preserve"> </w:t>
      </w:r>
      <w:r w:rsidRPr="00AA5CE5">
        <w:t>com a presença do desenvolvedor que registra erros e problemas de uso</w:t>
      </w:r>
      <w:r>
        <w:t xml:space="preserve"> </w:t>
      </w:r>
      <w:r w:rsidRPr="00AA5CE5">
        <w:t>(PRESSMAN, 1995);</w:t>
      </w:r>
    </w:p>
    <w:p w14:paraId="00F0F458" w14:textId="1BC072B5" w:rsidR="008C34F4" w:rsidRDefault="00AA5CE5" w:rsidP="00AA5CE5">
      <w:pPr>
        <w:pStyle w:val="TE-Normal"/>
      </w:pPr>
      <w:r w:rsidRPr="00AA5CE5">
        <w:t>· Teste Beta: onde o teste de aceitação é realizado pelo usuário final no</w:t>
      </w:r>
      <w:r>
        <w:t xml:space="preserve"> </w:t>
      </w:r>
      <w:r w:rsidRPr="00AA5CE5">
        <w:t>ambiente de produção, sem a presença ou controle do desenvolvedor. O</w:t>
      </w:r>
      <w:r>
        <w:t xml:space="preserve"> </w:t>
      </w:r>
      <w:r w:rsidRPr="00AA5CE5">
        <w:t>usuário registra os problemas encontrados e relata-os ao desenvolvedor</w:t>
      </w:r>
      <w:r>
        <w:t xml:space="preserve"> </w:t>
      </w:r>
      <w:r w:rsidRPr="00AA5CE5">
        <w:t>(PRESSMAN, 1995).</w:t>
      </w:r>
    </w:p>
    <w:p w14:paraId="430C359A" w14:textId="77777777" w:rsidR="00677C99" w:rsidRDefault="00677C99" w:rsidP="00AA5CE5">
      <w:pPr>
        <w:pStyle w:val="TE-Normal"/>
      </w:pPr>
    </w:p>
    <w:p w14:paraId="5ED5645A" w14:textId="1F961D76" w:rsidR="00677C99" w:rsidRDefault="00677C99" w:rsidP="00677C99">
      <w:pPr>
        <w:pStyle w:val="T3-TituloTerciario"/>
      </w:pPr>
      <w:r>
        <w:t>Testes de Regressão</w:t>
      </w:r>
    </w:p>
    <w:p w14:paraId="58401B33" w14:textId="79821761" w:rsidR="00677C99" w:rsidRDefault="00677C99" w:rsidP="00677C99">
      <w:pPr>
        <w:pStyle w:val="TE-Normal"/>
      </w:pPr>
      <w:r>
        <w:t>O teste de regressão é uma categoria especial de teste, que visa assegurar que alterações feitas em parte do produto não afetem as partes já testadas. A cada nova versão do sistema, são empregados todos os testes que ocorreram nas versões prévias do software.</w:t>
      </w:r>
    </w:p>
    <w:p w14:paraId="0C630519" w14:textId="73079BCA" w:rsidR="004A7FAB" w:rsidRDefault="004A7FAB" w:rsidP="00677C99">
      <w:pPr>
        <w:pStyle w:val="TE-Normal"/>
      </w:pPr>
      <w:r>
        <w:t>Conforme Paula Filho (2000), as alterações feitas durante a correção dos erros detectados podem gerar problemas em segmentos do código previamente testados. Os teste de regressão verificam novamente esses segmentos, para checar se eles continuam funcionando corretamente.</w:t>
      </w:r>
    </w:p>
    <w:p w14:paraId="6FDFAD48" w14:textId="28794072" w:rsidR="004A7FAB" w:rsidRPr="008C34F4" w:rsidRDefault="004A7FAB" w:rsidP="00677C99">
      <w:pPr>
        <w:pStyle w:val="TE-Normal"/>
      </w:pPr>
      <w:r>
        <w:t>Durante a realização desse tipo de teste devem ser verificados se a documentação do sistema está consistente com o comportamento atual e se os dados e as condições de teste continuam válidos (PAULA FILHO, 2000).</w:t>
      </w:r>
    </w:p>
    <w:p w14:paraId="0020EB23" w14:textId="77777777" w:rsidR="00677C99" w:rsidRDefault="00677C99" w:rsidP="00AA5CE5">
      <w:pPr>
        <w:pStyle w:val="TE-Normal"/>
      </w:pPr>
    </w:p>
    <w:p w14:paraId="09E93F36" w14:textId="77777777" w:rsidR="00677C99" w:rsidRPr="008C34F4" w:rsidRDefault="00677C99" w:rsidP="00AA5CE5">
      <w:pPr>
        <w:pStyle w:val="TE-Normal"/>
      </w:pPr>
    </w:p>
    <w:p w14:paraId="64C6F4D0" w14:textId="559ED3E8" w:rsidR="00AB3BA4" w:rsidRDefault="004A7FAB" w:rsidP="00AB3BA4">
      <w:pPr>
        <w:pStyle w:val="T2-TituloSecundario"/>
      </w:pPr>
      <w:r>
        <w:t>Testes Não-Funcionais</w:t>
      </w:r>
    </w:p>
    <w:p w14:paraId="26780F26" w14:textId="2EFC6560" w:rsidR="00357253" w:rsidRDefault="00357253" w:rsidP="00357253">
      <w:pPr>
        <w:pStyle w:val="TE-Normal"/>
      </w:pPr>
      <w:r>
        <w:t>Testes não funcionais têm como finalidade</w:t>
      </w:r>
      <w:r w:rsidR="00B14D43">
        <w:t xml:space="preserve"> analisar o funcionamento do sistema em condições extremas. Por se tratarem de condições incomuns o universo de testes não-funcionais é muito grande.</w:t>
      </w:r>
    </w:p>
    <w:p w14:paraId="63514927" w14:textId="43BEB490" w:rsidR="00B14D43" w:rsidRDefault="00B14D43" w:rsidP="00B14D43">
      <w:pPr>
        <w:pStyle w:val="T3-TituloTerciario"/>
      </w:pPr>
      <w:r>
        <w:lastRenderedPageBreak/>
        <w:t>Testes de Desempenho</w:t>
      </w:r>
    </w:p>
    <w:p w14:paraId="5825F898" w14:textId="3EFC5C2E" w:rsidR="00B14D43" w:rsidRDefault="00B14D43" w:rsidP="00B14D43">
      <w:pPr>
        <w:pStyle w:val="TE-Normal"/>
      </w:pPr>
      <w:r>
        <w:t>Testes de desempenho, como o próprio nome já diz, têm como finalidade validar se o sistema funciona em situações mais próximas na prática a qual ele será exposto. O teste tem como meta avaliar se o software reagirá nos tempos esperados mediante pedidos e acessos de mais de um usuário. Além disso, mede-se como o sistema responderia em condições mais extremas de falhas de conexão, inconstância na rede.</w:t>
      </w:r>
    </w:p>
    <w:p w14:paraId="5B78A91B" w14:textId="482D4254" w:rsidR="00B14D43" w:rsidRDefault="00B14D43" w:rsidP="00B14D43">
      <w:pPr>
        <w:pStyle w:val="TE-Normal"/>
      </w:pPr>
      <w:r>
        <w:t>Os testes de desempenho se dividem em dois tipos de teses:</w:t>
      </w:r>
    </w:p>
    <w:p w14:paraId="0F0F81A7" w14:textId="0445DACF" w:rsidR="00B14D43" w:rsidRDefault="00B14D43" w:rsidP="00B14D43">
      <w:pPr>
        <w:pStyle w:val="T4-TituloQuaternario"/>
        <w:numPr>
          <w:ilvl w:val="3"/>
          <w:numId w:val="46"/>
        </w:numPr>
      </w:pPr>
      <w:r>
        <w:t>Testes de Carga</w:t>
      </w:r>
    </w:p>
    <w:p w14:paraId="7274BAFB" w14:textId="424034DA" w:rsidR="009D7677" w:rsidRDefault="009D7677" w:rsidP="009D7677">
      <w:pPr>
        <w:pStyle w:val="TE-Normal"/>
      </w:pPr>
      <w:r>
        <w:t>Testes de carga baseiam-se na simples verificação do comportamento do sistema por intermédio da aplicação de uma carga máxima de acessos e manipulações de dados de entrada.</w:t>
      </w:r>
    </w:p>
    <w:p w14:paraId="2293EBD8" w14:textId="634104CB" w:rsidR="00E90A1D" w:rsidRDefault="00E90A1D" w:rsidP="009D7677">
      <w:pPr>
        <w:pStyle w:val="TE-Normal"/>
      </w:pPr>
      <w:r>
        <w:t>Podem ser realizados em condições normais, simulando a realidade em que se deseja introduzir no sistema, ou em condições de pico, simulando condições extremas que podem vir a ocorrer devido a alguma exceção.</w:t>
      </w:r>
    </w:p>
    <w:p w14:paraId="5061C978" w14:textId="1CBA8663" w:rsidR="00E90A1D" w:rsidRDefault="00E90A1D" w:rsidP="009D7677">
      <w:pPr>
        <w:pStyle w:val="TE-Normal"/>
      </w:pPr>
      <w:r>
        <w:t>Esses tipos de testes podem ser executados da seguinte forma (BARTIÉ, 2002):</w:t>
      </w:r>
    </w:p>
    <w:p w14:paraId="7716F7BD" w14:textId="48DC41F3" w:rsidR="00E90A1D" w:rsidRPr="00E90A1D" w:rsidRDefault="00E90A1D" w:rsidP="00E90A1D">
      <w:pPr>
        <w:pStyle w:val="TE-Normal"/>
        <w:numPr>
          <w:ilvl w:val="0"/>
          <w:numId w:val="47"/>
        </w:numPr>
      </w:pPr>
      <w:r w:rsidRPr="00E90A1D">
        <w:t>Elevando e reduzindo sucessivamente o número de transações</w:t>
      </w:r>
      <w:r>
        <w:t xml:space="preserve"> </w:t>
      </w:r>
      <w:r w:rsidRPr="00E90A1D">
        <w:t>simultâneas;</w:t>
      </w:r>
    </w:p>
    <w:p w14:paraId="472B12A8" w14:textId="1B518A9B" w:rsidR="00E90A1D" w:rsidRPr="00E90A1D" w:rsidRDefault="00E90A1D" w:rsidP="00E90A1D">
      <w:pPr>
        <w:pStyle w:val="TE-Normal"/>
        <w:numPr>
          <w:ilvl w:val="0"/>
          <w:numId w:val="47"/>
        </w:numPr>
      </w:pPr>
      <w:r w:rsidRPr="00E90A1D">
        <w:t>Aumentando e reduzindo o tráfego de rede;</w:t>
      </w:r>
    </w:p>
    <w:p w14:paraId="5A77A0C1" w14:textId="223F1123" w:rsidR="00E90A1D" w:rsidRPr="00E90A1D" w:rsidRDefault="00E90A1D" w:rsidP="00E90A1D">
      <w:pPr>
        <w:pStyle w:val="TE-Normal"/>
        <w:numPr>
          <w:ilvl w:val="0"/>
          <w:numId w:val="47"/>
        </w:numPr>
      </w:pPr>
      <w:r w:rsidRPr="00E90A1D">
        <w:t>Aumentando o número de usuários simultâneos;</w:t>
      </w:r>
    </w:p>
    <w:p w14:paraId="3AC2551D" w14:textId="6881215D" w:rsidR="00E90A1D" w:rsidRPr="009D7677" w:rsidRDefault="00E90A1D" w:rsidP="00E90A1D">
      <w:pPr>
        <w:pStyle w:val="TE-Normal"/>
        <w:numPr>
          <w:ilvl w:val="0"/>
          <w:numId w:val="47"/>
        </w:numPr>
      </w:pPr>
      <w:r w:rsidRPr="00E90A1D">
        <w:t>Combinando todos esses elementos.</w:t>
      </w:r>
    </w:p>
    <w:p w14:paraId="3B4BFE6C" w14:textId="6DA40EC6" w:rsidR="00B14D43" w:rsidRDefault="00B14D43" w:rsidP="00B14D43">
      <w:pPr>
        <w:pStyle w:val="T4-TituloQuaternario"/>
        <w:numPr>
          <w:ilvl w:val="3"/>
          <w:numId w:val="46"/>
        </w:numPr>
      </w:pPr>
      <w:r>
        <w:t>Testes de Stress</w:t>
      </w:r>
    </w:p>
    <w:p w14:paraId="09090D32" w14:textId="77777777" w:rsidR="00B14D43" w:rsidRPr="00B14D43" w:rsidRDefault="00B14D43" w:rsidP="00B14D43">
      <w:pPr>
        <w:pStyle w:val="TE-Normal"/>
      </w:pPr>
    </w:p>
    <w:p w14:paraId="63A4E68B" w14:textId="39D9511B" w:rsidR="00B14D43" w:rsidRDefault="00157BEC" w:rsidP="00B14D43">
      <w:pPr>
        <w:pStyle w:val="TE-Normal"/>
      </w:pPr>
      <w:r>
        <w:t>Testes de stress visam assegurar o comportamento do sistema sob condições anormais. Durante a execução de um teste de stress retiram-se recursos aplicando uma carga acima dos limites definidos pelos requisitos.</w:t>
      </w:r>
    </w:p>
    <w:p w14:paraId="61095DF6" w14:textId="04444870" w:rsidR="00157BEC" w:rsidRDefault="00157BEC" w:rsidP="00B14D43">
      <w:pPr>
        <w:pStyle w:val="TE-Normal"/>
      </w:pPr>
      <w:r>
        <w:lastRenderedPageBreak/>
        <w:t>O principal objetivo é testar o software em condições extremas de modo a buscar o ponto no qual o software deixa de funcionar, conhecida como “breaking point”.</w:t>
      </w:r>
    </w:p>
    <w:p w14:paraId="4A9B915B" w14:textId="32FF115F" w:rsidR="00157BEC" w:rsidRDefault="00157BEC" w:rsidP="00B14D43">
      <w:pPr>
        <w:pStyle w:val="TE-Normal"/>
      </w:pPr>
      <w:r>
        <w:t>Testes de stress podem ser realizados em diferentes cenários, abaixo se destacam alguns deles:</w:t>
      </w:r>
    </w:p>
    <w:p w14:paraId="4C40302E" w14:textId="77777777" w:rsidR="00157BEC" w:rsidRDefault="00157BEC" w:rsidP="00157BEC">
      <w:pPr>
        <w:pStyle w:val="Default"/>
      </w:pPr>
    </w:p>
    <w:p w14:paraId="55852F39" w14:textId="5016E048" w:rsidR="00157BEC" w:rsidRPr="00157BEC" w:rsidRDefault="00157BEC" w:rsidP="00157BEC">
      <w:pPr>
        <w:pStyle w:val="TE-Normal"/>
        <w:numPr>
          <w:ilvl w:val="0"/>
          <w:numId w:val="47"/>
        </w:numPr>
      </w:pPr>
      <w:r w:rsidRPr="00157BEC">
        <w:t>Conexão intermitente</w:t>
      </w:r>
      <w:r>
        <w:t xml:space="preserve"> com o banco de dados.</w:t>
      </w:r>
    </w:p>
    <w:p w14:paraId="717187BA" w14:textId="04BDFDBD" w:rsidR="00157BEC" w:rsidRDefault="00157BEC" w:rsidP="00157BEC">
      <w:pPr>
        <w:pStyle w:val="TE-Normal"/>
        <w:numPr>
          <w:ilvl w:val="0"/>
          <w:numId w:val="47"/>
        </w:numPr>
      </w:pPr>
      <w:r>
        <w:t>Conexão intermitente na rede.</w:t>
      </w:r>
    </w:p>
    <w:p w14:paraId="122AF9D6" w14:textId="77777777" w:rsidR="00157BEC" w:rsidRPr="00157BEC" w:rsidRDefault="00157BEC" w:rsidP="00157BEC">
      <w:pPr>
        <w:pStyle w:val="PargrafodaLista"/>
        <w:numPr>
          <w:ilvl w:val="0"/>
          <w:numId w:val="47"/>
        </w:numPr>
        <w:autoSpaceDE w:val="0"/>
        <w:autoSpaceDN w:val="0"/>
        <w:adjustRightInd w:val="0"/>
        <w:rPr>
          <w:color w:val="000000"/>
          <w:sz w:val="24"/>
          <w:szCs w:val="24"/>
        </w:rPr>
      </w:pPr>
      <w:r w:rsidRPr="00157BEC">
        <w:rPr>
          <w:color w:val="000000"/>
          <w:sz w:val="23"/>
          <w:szCs w:val="23"/>
        </w:rPr>
        <w:t xml:space="preserve">Aplicando carga através de diferentes processos que consomem memória, processamento no servidor. </w:t>
      </w:r>
    </w:p>
    <w:p w14:paraId="078385A4" w14:textId="77777777" w:rsidR="00157BEC" w:rsidRPr="00157BEC" w:rsidRDefault="00157BEC" w:rsidP="00157BEC">
      <w:pPr>
        <w:pStyle w:val="PargrafodaLista"/>
        <w:numPr>
          <w:ilvl w:val="0"/>
          <w:numId w:val="47"/>
        </w:numPr>
        <w:autoSpaceDE w:val="0"/>
        <w:autoSpaceDN w:val="0"/>
        <w:adjustRightInd w:val="0"/>
        <w:rPr>
          <w:color w:val="000000"/>
          <w:sz w:val="24"/>
          <w:szCs w:val="24"/>
        </w:rPr>
      </w:pPr>
      <w:r w:rsidRPr="00157BEC">
        <w:rPr>
          <w:color w:val="000000"/>
          <w:sz w:val="23"/>
          <w:szCs w:val="23"/>
        </w:rPr>
        <w:t xml:space="preserve">Aplicando carga através de diferentes processos que consomem memória, processamento no cliente. </w:t>
      </w:r>
    </w:p>
    <w:p w14:paraId="3608668A" w14:textId="77777777" w:rsidR="00157BEC" w:rsidRPr="00157BEC" w:rsidRDefault="00157BEC" w:rsidP="00157BEC">
      <w:pPr>
        <w:pStyle w:val="TE-Normal"/>
      </w:pPr>
    </w:p>
    <w:p w14:paraId="23C9D344" w14:textId="19733110" w:rsidR="00B14D43" w:rsidRPr="00357253" w:rsidRDefault="00157BEC" w:rsidP="00991D74">
      <w:pPr>
        <w:pStyle w:val="T4-TituloQuaternario"/>
        <w:numPr>
          <w:ilvl w:val="3"/>
          <w:numId w:val="46"/>
        </w:numPr>
      </w:pPr>
      <w:r>
        <w:t>Testes de Segurança</w:t>
      </w:r>
    </w:p>
    <w:p w14:paraId="128A9693" w14:textId="19AB6A8E" w:rsidR="00AB3BA4" w:rsidRDefault="00991D74" w:rsidP="00AB3BA4">
      <w:pPr>
        <w:pStyle w:val="T2-TituloSecundario"/>
      </w:pPr>
      <w:r>
        <w:t>Automação de Testes</w:t>
      </w:r>
    </w:p>
    <w:p w14:paraId="5A6FF394" w14:textId="502D82E6" w:rsidR="008A0AA3" w:rsidRDefault="008A0AA3" w:rsidP="008A0AA3">
      <w:pPr>
        <w:pStyle w:val="TE-Normal"/>
      </w:pPr>
      <w:r>
        <w:t>Automação de testes, por definição, consiste em utilizar um software externo (que n</w:t>
      </w:r>
      <w:r w:rsidR="00EB2277">
        <w:t>ão seja o software que está sendo testado</w:t>
      </w:r>
      <w:r>
        <w:t>)</w:t>
      </w:r>
      <w:r w:rsidR="00EB2277">
        <w:t xml:space="preserve"> para controlar a execução dos testes e a comparação dos resultados encontrados com os resultados esperados. Por meio desse processo, podem-se automatizar algumas tarefas de teste repetitivas, no entanto fundamentais, que fazem parte do fluxo de </w:t>
      </w:r>
      <w:r w:rsidR="00D82CD6">
        <w:t>teste de um sistema ou adicionar novos testes que seriam muito trabalhosos, e consequentemente custosos para serem executados manualmente.</w:t>
      </w:r>
    </w:p>
    <w:p w14:paraId="3EA02C36" w14:textId="1945CEF4" w:rsidR="001677BB" w:rsidRDefault="001677BB" w:rsidP="001677BB">
      <w:pPr>
        <w:pStyle w:val="T3-TituloTerciario"/>
      </w:pPr>
      <w:r>
        <w:t xml:space="preserve">Propostas e </w:t>
      </w:r>
      <w:r w:rsidR="005956BE">
        <w:t>Dúvidas</w:t>
      </w:r>
      <w:r>
        <w:t xml:space="preserve"> da Automação de Testes</w:t>
      </w:r>
    </w:p>
    <w:p w14:paraId="06BA3136" w14:textId="0A261E85" w:rsidR="001677BB" w:rsidRDefault="001677BB" w:rsidP="001677BB">
      <w:pPr>
        <w:pStyle w:val="TE-Normal"/>
      </w:pPr>
      <w:r>
        <w:t xml:space="preserve">A automação pode auxiliar a carga de trabalho de </w:t>
      </w:r>
      <w:r w:rsidR="005956BE">
        <w:t>desenvolvedores e testadores de software e dispensa-los de tarefas repetidas. Isso apresenta a capacidade de agregar na qualidade do sistema e diminuir o tempo da atividade de teste.</w:t>
      </w:r>
    </w:p>
    <w:p w14:paraId="26212AAD" w14:textId="057C6D1C" w:rsidR="005956BE" w:rsidRDefault="005956BE" w:rsidP="001677BB">
      <w:pPr>
        <w:pStyle w:val="TE-Normal"/>
      </w:pPr>
      <w:r>
        <w:t>Poder implementar testes previamente criados sem nenhum trabalho extra sobre novas versões de sistema claramente torna a fase de testes mais efetiva.</w:t>
      </w:r>
      <w:r w:rsidR="00C77E84">
        <w:t xml:space="preserve"> A automação, além de dar condições da executar os testes de forma mais dinâmica, o que significa mais e mais rodadas de testes, também torna a atividade de criar novos </w:t>
      </w:r>
      <w:r w:rsidR="00C77E84">
        <w:rPr>
          <w:i/>
        </w:rPr>
        <w:t xml:space="preserve">test cases </w:t>
      </w:r>
      <w:r w:rsidR="00C77E84">
        <w:t>mais fácil e mais rápida. Isto é, automatizar permite executar testes com maior regularidade.</w:t>
      </w:r>
      <w:r w:rsidR="00B70D14">
        <w:t xml:space="preserve"> Tudo isso, interiormente, possibilita um melhor aproveitamento de recursos.</w:t>
      </w:r>
    </w:p>
    <w:p w14:paraId="11728B8A" w14:textId="7E24A077" w:rsidR="00B70D14" w:rsidRDefault="00B70D14" w:rsidP="001677BB">
      <w:pPr>
        <w:pStyle w:val="TE-Normal"/>
      </w:pPr>
      <w:r>
        <w:t>Além disso, o reaproveitamento de testes e a diminuição do tempo de execução dos mesmos, torna mais rápido o ciclo de feedback para os desenvolvedores. Isso, acrescentado ao ganho de confiança que toda a equipe obtém por ter uma rotina de testes automatizados executando frequentemente de forma segura e em diferentes ambientes, acaba por reduzir o tempo que o produto leva para chegar até o cliente.</w:t>
      </w:r>
    </w:p>
    <w:p w14:paraId="31BF9560" w14:textId="1DFB584A" w:rsidR="002B60C0" w:rsidRDefault="002B60C0" w:rsidP="001677BB">
      <w:pPr>
        <w:pStyle w:val="TE-Normal"/>
      </w:pPr>
      <w:r>
        <w:t>Porém, apesar da automação de testes trazer diversas vantagens, ela não é uma tarefa fácil, apresenta alguns problemas e deve ser implementada com muito cuidado.</w:t>
      </w:r>
    </w:p>
    <w:p w14:paraId="7CECAF2C" w14:textId="291F9279" w:rsidR="00AE28CA" w:rsidRDefault="00AE28CA" w:rsidP="00957E7E">
      <w:pPr>
        <w:pStyle w:val="TE-Normal"/>
      </w:pPr>
      <w:r>
        <w:t>Problemas como expectativas ilusórias, onde gestores acreditam que a automação acabará com todos os problemas relacionados a testes e milagrosamente fará o software ter mais qualidade.</w:t>
      </w:r>
      <w:r w:rsidR="00957E7E">
        <w:t xml:space="preserve"> Esperar que testes automatizados acharão muitos novos defeitos de software. Falsa sensação de segurança, onde só porque o sistema não falhou nos testes, não indica que o sistema esteja 100% livre de falhas.</w:t>
      </w:r>
    </w:p>
    <w:p w14:paraId="3B42FA42" w14:textId="172F8D46" w:rsidR="00957E7E" w:rsidRDefault="006841AB" w:rsidP="00957E7E">
      <w:pPr>
        <w:pStyle w:val="TE-Normal"/>
      </w:pPr>
      <w:r>
        <w:t>Em suma, o processo de automatização encontra mais erros durante a implementação do que quando os testes são executados. Uma vez que os testes estiverem executando, eles só devem quebrar quando houver mudanças nos requisitos funcionais que provoquem alterações de interface ou de ações de usuários.</w:t>
      </w:r>
    </w:p>
    <w:p w14:paraId="164B8735" w14:textId="0AB560D0" w:rsidR="006841AB" w:rsidRDefault="006841AB" w:rsidP="00957E7E">
      <w:pPr>
        <w:pStyle w:val="TE-Normal"/>
      </w:pPr>
      <w:r>
        <w:t xml:space="preserve">Essa particularidade implica na capacidade de manutenção dos testes, pois uma vez que a aplicação sofre alteração, os testes também sofrem. </w:t>
      </w:r>
      <w:r w:rsidR="00E61C8A">
        <w:t xml:space="preserve">Desenvolvedores e testadores testando uma aplicação de forma manual são capazes de se adaptarem a grandes mudanças sem problemas, já os testes automatizados podem falhar mesmo nas pequenas mudanças. E se o esforço da manutenção nos testes automatizados for </w:t>
      </w:r>
      <w:r w:rsidR="009366A4">
        <w:t>maior</w:t>
      </w:r>
      <w:r w:rsidR="00E61C8A">
        <w:t xml:space="preserve"> que o de testar manualmente, a pratica de automação de testes certamente será abandonada. O mesmo pode acontecer se a atividade de adicionar novos recursos for muito complexa.</w:t>
      </w:r>
    </w:p>
    <w:p w14:paraId="59EEF61A" w14:textId="0219CAE2" w:rsidR="00E61C8A" w:rsidRDefault="00E61C8A" w:rsidP="00957E7E">
      <w:pPr>
        <w:pStyle w:val="TE-Normal"/>
      </w:pPr>
      <w:r>
        <w:t>Os problemas relacionados a testes automatizados parece estar na falta de percepção que qualquer projeto de automação de testes pode se tornar grande o suficiente para ser tratado como um projeto de software por si só. Sistemas de Informações falham se não tiverem a devido tratamento, e testes automatizados não são diferentes.</w:t>
      </w:r>
    </w:p>
    <w:p w14:paraId="3288DED3" w14:textId="353FEC1C" w:rsidR="00E61C8A" w:rsidRPr="00C77E84" w:rsidRDefault="00E61C8A" w:rsidP="00957E7E">
      <w:pPr>
        <w:pStyle w:val="TE-Normal"/>
      </w:pPr>
      <w:r>
        <w:t xml:space="preserve">Ainda que todas as propostas fazem a automação de testes parecer muito </w:t>
      </w:r>
      <w:r w:rsidR="009366A4">
        <w:t>atraente, alcançar tal automação na prática exige muito trabalho. De forma que, se a automação não for bem implementada, sela será rapidamente abandonada e as propostas não serão alcançadas (FEWSTER; GRAHAM, 1999).</w:t>
      </w:r>
    </w:p>
    <w:p w14:paraId="5BE0155B" w14:textId="77777777" w:rsidR="001677BB" w:rsidRDefault="001677BB" w:rsidP="008A0AA3">
      <w:pPr>
        <w:pStyle w:val="TE-Normal"/>
      </w:pPr>
    </w:p>
    <w:p w14:paraId="205E8858" w14:textId="58CD0037" w:rsidR="00BB043A" w:rsidRDefault="00BB043A" w:rsidP="00BB043A">
      <w:pPr>
        <w:pStyle w:val="T3-TituloTerciario"/>
      </w:pPr>
      <w:r>
        <w:t>Quando não automatizar?</w:t>
      </w:r>
    </w:p>
    <w:p w14:paraId="447BB49F" w14:textId="3665FEBE" w:rsidR="00BB043A" w:rsidRDefault="00BB043A" w:rsidP="00BB043A">
      <w:pPr>
        <w:pStyle w:val="TE-Normal"/>
      </w:pPr>
      <w:r>
        <w:t xml:space="preserve">A automação de testes tem como objetivo resumir esforços em tarefas repetitivas, logo nem todos os cenários de teste devem ser automatizados. Antes de </w:t>
      </w:r>
      <w:r>
        <w:lastRenderedPageBreak/>
        <w:t>introduzir essa abordagem em um projeto deve-se analisar qual é a carga de testes que seu sistema precisa e o tempo que é levado para executar esses planos de testes. Se o projeto em pauta tiver um nível de complexidade baixo de modo que o volume de teste para verificar a qualidade do software é muito baixo, o esforço para inserir essa metodologia de testes pode ser mais custoso do que a manutenção dos testes manuais. Com isso, o tempo para a execução dos testes automatizados não seriam, nesse cenário, tão menores que os manuais.</w:t>
      </w:r>
    </w:p>
    <w:p w14:paraId="7F24B7C5" w14:textId="77777777" w:rsidR="00787ED6" w:rsidRDefault="00787ED6" w:rsidP="00BB043A">
      <w:pPr>
        <w:pStyle w:val="TE-Normal"/>
      </w:pPr>
    </w:p>
    <w:p w14:paraId="5563BB2C" w14:textId="403CA5EF" w:rsidR="00787ED6" w:rsidRDefault="00787ED6" w:rsidP="00787ED6">
      <w:pPr>
        <w:pStyle w:val="T3-TituloTerciario"/>
      </w:pPr>
      <w:r>
        <w:t>Casos para Automação de Testes</w:t>
      </w:r>
    </w:p>
    <w:p w14:paraId="44B90E77" w14:textId="68A56E1B" w:rsidR="007F5956" w:rsidRDefault="007F5956" w:rsidP="007F5956">
      <w:pPr>
        <w:pStyle w:val="T4-TituloQuaternario"/>
      </w:pPr>
      <w:r>
        <w:t>Testes de Carga</w:t>
      </w:r>
      <w:r>
        <w:t xml:space="preserve"> e Desempenho</w:t>
      </w:r>
    </w:p>
    <w:p w14:paraId="6B63A45D" w14:textId="7E06B213" w:rsidR="007F5956" w:rsidRPr="007F5956" w:rsidRDefault="007F5956" w:rsidP="007F5956">
      <w:pPr>
        <w:pStyle w:val="TE-Normal"/>
      </w:pPr>
      <w:r>
        <w:t>Testes automatizados são um pré-requisito para esses tipos de teste. É inviável financeiramente utilizar 100 ou mais usuários, durante um teste, para acessar um aplicação simultaneamente com o propósito de avaliar a qualidade do sistema sob tais condições.</w:t>
      </w:r>
    </w:p>
    <w:p w14:paraId="6C4A4363" w14:textId="77777777" w:rsidR="007F5956" w:rsidRPr="007F5956" w:rsidRDefault="007F5956" w:rsidP="007F5956">
      <w:pPr>
        <w:pStyle w:val="TE-Normal"/>
      </w:pPr>
    </w:p>
    <w:p w14:paraId="1476EC71" w14:textId="1DC2CFE7" w:rsidR="00EF645A" w:rsidRDefault="00EF645A" w:rsidP="00EF645A">
      <w:pPr>
        <w:pStyle w:val="T4-TituloQuaternario"/>
      </w:pPr>
      <w:r>
        <w:t>Testes de Regressão</w:t>
      </w:r>
    </w:p>
    <w:p w14:paraId="1D609863" w14:textId="3E455148" w:rsidR="00EF645A" w:rsidRDefault="00EF645A" w:rsidP="00EF645A">
      <w:pPr>
        <w:pStyle w:val="TE-Normal"/>
      </w:pPr>
      <w:r>
        <w:t>É um dos melhores casos para se aplicar testes automatizados. Testes de regressão custam muito tempo para serem executados de forma manual e são muito propensos a erro humano pelo fato, do nível de frequência. Ao automatizar, diminui-se consideravelmente a possibilidade de o sistema ir para produção com a inclusão de um novo defeito em uma funcionalidade antiga. Além disso, o ganho em tempo de execução dos testes normalmente justifica a sua utilização.</w:t>
      </w:r>
    </w:p>
    <w:p w14:paraId="1EB33777" w14:textId="77777777" w:rsidR="00583A90" w:rsidRDefault="00583A90" w:rsidP="00EF645A">
      <w:pPr>
        <w:pStyle w:val="TE-Normal"/>
      </w:pPr>
    </w:p>
    <w:p w14:paraId="7572125D" w14:textId="197B785B" w:rsidR="00583A90" w:rsidRDefault="00583A90" w:rsidP="00583A90">
      <w:pPr>
        <w:pStyle w:val="T4-TituloQuaternario"/>
      </w:pPr>
      <w:r>
        <w:t>Testes manuais repetitivos</w:t>
      </w:r>
    </w:p>
    <w:p w14:paraId="33533094" w14:textId="44C3CBA8" w:rsidR="00583A90" w:rsidRPr="00583A90" w:rsidRDefault="00583A90" w:rsidP="00583A90">
      <w:pPr>
        <w:pStyle w:val="TE-Normal"/>
      </w:pPr>
      <w:bookmarkStart w:id="97" w:name="_GoBack"/>
      <w:r>
        <w:t xml:space="preserve">Nesses casos, o grande beneficio do teste automatizado se deve a diminuição </w:t>
      </w:r>
      <w:bookmarkEnd w:id="97"/>
      <w:r>
        <w:lastRenderedPageBreak/>
        <w:t xml:space="preserve">de erros propriamente. </w:t>
      </w:r>
    </w:p>
    <w:p w14:paraId="5C63A306" w14:textId="77777777" w:rsidR="00583A90" w:rsidRDefault="00583A90" w:rsidP="00EF645A">
      <w:pPr>
        <w:pStyle w:val="TE-Normal"/>
      </w:pPr>
    </w:p>
    <w:p w14:paraId="035B7B53" w14:textId="77777777" w:rsidR="00EF645A" w:rsidRPr="00EF645A" w:rsidRDefault="00EF645A" w:rsidP="00EF645A">
      <w:pPr>
        <w:pStyle w:val="TE-Normal"/>
      </w:pPr>
    </w:p>
    <w:p w14:paraId="71B692E5" w14:textId="77777777" w:rsidR="00787ED6" w:rsidRPr="00787ED6" w:rsidRDefault="00787ED6" w:rsidP="00787ED6">
      <w:pPr>
        <w:pStyle w:val="TE-Normal"/>
      </w:pPr>
    </w:p>
    <w:p w14:paraId="1E7A5035" w14:textId="77777777" w:rsidR="00787ED6" w:rsidRDefault="00787ED6" w:rsidP="00BB043A">
      <w:pPr>
        <w:pStyle w:val="TE-Normal"/>
      </w:pPr>
    </w:p>
    <w:p w14:paraId="1F0FEAA1" w14:textId="0E9BA250" w:rsidR="00AB3BA4" w:rsidRDefault="00AB3BA4" w:rsidP="00AB3BA4">
      <w:pPr>
        <w:pStyle w:val="T2-TituloSecundario"/>
      </w:pPr>
      <w:bookmarkStart w:id="98" w:name="_Toc531976644"/>
      <w:r>
        <w:t>PHP</w:t>
      </w:r>
      <w:bookmarkEnd w:id="98"/>
    </w:p>
    <w:p w14:paraId="63EE82F9" w14:textId="66A7DF58" w:rsidR="00C7294C" w:rsidRDefault="00437944" w:rsidP="00437944">
      <w:pPr>
        <w:pStyle w:val="TE-Normal"/>
      </w:pPr>
      <w:r>
        <w:t xml:space="preserve">A linguagem de programação denominada de PHP </w:t>
      </w:r>
      <w:r w:rsidRPr="00437944">
        <w:rPr>
          <w:i/>
        </w:rPr>
        <w:t>Hypertext Preprocessor</w:t>
      </w:r>
      <w:r w:rsidRPr="00437944">
        <w:t>, o</w:t>
      </w:r>
      <w:r>
        <w:t xml:space="preserve">riginalmente </w:t>
      </w:r>
      <w:r w:rsidRPr="00437944">
        <w:rPr>
          <w:i/>
        </w:rPr>
        <w:t>Personal Home Page</w:t>
      </w:r>
      <w:r>
        <w:rPr>
          <w:i/>
        </w:rPr>
        <w:t xml:space="preserve">, </w:t>
      </w:r>
      <w:r w:rsidR="00CF003C">
        <w:t>possui um diferencial, que é</w:t>
      </w:r>
      <w:r>
        <w:t xml:space="preserve"> a capacidade de ser manipulad</w:t>
      </w:r>
      <w:r w:rsidR="00CF003C">
        <w:t>a</w:t>
      </w:r>
      <w:r>
        <w:t xml:space="preserve"> diretamente nas páginas web, onde também se encontra o HTML com o conteúdo de apresentação</w:t>
      </w:r>
      <w:r w:rsidR="00CF003C">
        <w:t>.</w:t>
      </w:r>
    </w:p>
    <w:p w14:paraId="5C8EA048" w14:textId="129031C3" w:rsidR="00CF003C" w:rsidRDefault="007B1C27" w:rsidP="00437944">
      <w:pPr>
        <w:pStyle w:val="TE-Normal"/>
      </w:pPr>
      <w:r>
        <w:t>Algumas linguagens como C, C++ e Perl, é necessário</w:t>
      </w:r>
      <w:r w:rsidR="000B0C9F">
        <w:t xml:space="preserve"> escrever diversos comandos para que seja possível se obter o resultado de uma simples página HTML, já com o uso do PHP só é preciso juntar o HTML aos comando</w:t>
      </w:r>
      <w:r w:rsidR="00477A2E">
        <w:t>s</w:t>
      </w:r>
      <w:r w:rsidR="000B0C9F">
        <w:t xml:space="preserve"> PHP, demarcando</w:t>
      </w:r>
      <w:r w:rsidR="001B68F2">
        <w:t>-os por meio de tags.</w:t>
      </w:r>
      <w:r w:rsidR="000B0C9F">
        <w:t xml:space="preserve"> </w:t>
      </w:r>
      <w:r w:rsidR="0098093E">
        <w:t xml:space="preserve">(SOARES </w:t>
      </w:r>
      <w:r w:rsidR="00CF003C">
        <w:t>2009</w:t>
      </w:r>
      <w:r w:rsidR="0098093E">
        <w:t>, p.42</w:t>
      </w:r>
      <w:r w:rsidR="00CF003C">
        <w:t>).</w:t>
      </w:r>
    </w:p>
    <w:p w14:paraId="1B1835AC" w14:textId="24F9ACC9" w:rsidR="001B68F2" w:rsidRDefault="001B68F2" w:rsidP="001B68F2">
      <w:pPr>
        <w:pStyle w:val="TE-Citacao3Linhas"/>
      </w:pPr>
      <w:r>
        <w:t xml:space="preserve">Uma das mais importantes mudanças </w:t>
      </w:r>
      <w:r w:rsidR="0098093E">
        <w:t>no PHP, e provavelmente a principal, foi a total remodelação da linguagem para uma melhor aderência ao conceito de OO (Orientação a Objetos). Até a versão 4 o PHP tratava os objetos como tipos primitivos (da mesma forma que trata inteiros ou strings, por exemplo). Já na versão 5 do PHP a manipulação de objetos foi totalmente rescrita, permitindo uma melhor performance e muitas funcionalidades adicionais. A diferença principal está no fato de que no PHP5 os objetos são tratados como tais, existindo desta forma um ponteiro para o objeto. (SOARES 2009, p.288).</w:t>
      </w:r>
    </w:p>
    <w:p w14:paraId="6E7CD939" w14:textId="60838BB0" w:rsidR="001B68F2" w:rsidRPr="00437944" w:rsidRDefault="00E33D7E" w:rsidP="009B3D32">
      <w:pPr>
        <w:pStyle w:val="TE-Normal"/>
      </w:pPr>
      <w:r>
        <w:t xml:space="preserve">Diferente do </w:t>
      </w:r>
      <w:r w:rsidRPr="007478E3">
        <w:rPr>
          <w:i/>
        </w:rPr>
        <w:t>front-end</w:t>
      </w:r>
      <w:r>
        <w:t xml:space="preserve"> já descrito no item 3.3 deste trabalho, o </w:t>
      </w:r>
      <w:r w:rsidRPr="007478E3">
        <w:rPr>
          <w:i/>
        </w:rPr>
        <w:t>back-end</w:t>
      </w:r>
      <w:r>
        <w:t xml:space="preserve"> é toda a programação </w:t>
      </w:r>
      <w:r w:rsidR="0067054A">
        <w:t>que trabalha por “trás” da aplicação, ou seja, fica responsável por toda a regra de negócio do sistema, o desenvolvedor web responsável pelo “</w:t>
      </w:r>
      <w:r w:rsidR="0067054A" w:rsidRPr="007478E3">
        <w:rPr>
          <w:i/>
        </w:rPr>
        <w:t>back</w:t>
      </w:r>
      <w:r w:rsidR="0067054A">
        <w:t>” precisa pensar em todas as funcionalidades que</w:t>
      </w:r>
      <w:r w:rsidR="009B3D32">
        <w:t xml:space="preserve"> também</w:t>
      </w:r>
      <w:r w:rsidR="0067054A">
        <w:t xml:space="preserve"> </w:t>
      </w:r>
      <w:r w:rsidR="009B3D32">
        <w:t xml:space="preserve">devem estar de acordo com a interface do sistema, para que quando o usuário tome uma ação, seja possível de forma assídua uma resposta, sendo que todas as interações que envolvam um processamento de código </w:t>
      </w:r>
      <w:r w:rsidR="009B3D32" w:rsidRPr="007478E3">
        <w:rPr>
          <w:i/>
        </w:rPr>
        <w:t>back-end</w:t>
      </w:r>
      <w:r w:rsidR="009B3D32">
        <w:t xml:space="preserve">, é o servidor que processa a solicitação e retorna com uma </w:t>
      </w:r>
      <w:r w:rsidR="009B3D32">
        <w:lastRenderedPageBreak/>
        <w:t>mensagem para o navegador.</w:t>
      </w:r>
    </w:p>
    <w:p w14:paraId="4992C30B" w14:textId="163C5503" w:rsidR="007B00EA" w:rsidRDefault="00437944" w:rsidP="007B00EA">
      <w:pPr>
        <w:pStyle w:val="T2-TituloSecundario"/>
      </w:pPr>
      <w:r>
        <w:t xml:space="preserve"> </w:t>
      </w:r>
      <w:bookmarkStart w:id="99" w:name="_Toc531976645"/>
      <w:r w:rsidR="007B00EA">
        <w:t>MySQL</w:t>
      </w:r>
      <w:bookmarkEnd w:id="99"/>
    </w:p>
    <w:p w14:paraId="4E49BC07" w14:textId="2C66DAFB" w:rsidR="00DC61BC" w:rsidRDefault="00E930A4" w:rsidP="004E22BD">
      <w:pPr>
        <w:pStyle w:val="TE-Normal"/>
        <w:ind w:firstLine="709"/>
      </w:pPr>
      <w:r>
        <w:t>O MySQL é um sistema de gerenciamento de banco de dados (SGDB), que faz a utilização de uma linguagem de consulta estruturada, do inglês</w:t>
      </w:r>
      <w:r w:rsidRPr="00E930A4">
        <w:rPr>
          <w:i/>
        </w:rPr>
        <w:t xml:space="preserve"> Structured Query Language </w:t>
      </w:r>
      <w:r>
        <w:t xml:space="preserve">(SQL), como sua principal interface para inserir acessar e gerenciar o conteúdo armazenado em um banco de </w:t>
      </w:r>
      <w:r w:rsidR="00DC61BC">
        <w:t>dados, este tipo de SGBD é popularmente conhecido por ser de fácil utilização, e também por possuir uma interface considerável simples e que é compatível com diversos sistemas operacionais.</w:t>
      </w:r>
    </w:p>
    <w:p w14:paraId="7F5B5946" w14:textId="51FD6432" w:rsidR="001B68F2" w:rsidRDefault="004E22BD" w:rsidP="00E67E2E">
      <w:pPr>
        <w:pStyle w:val="TE-Citacao3Linhas"/>
      </w:pPr>
      <w:r w:rsidRPr="004E22BD">
        <w:t>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MariaDB para continuar desenvolvendo o código da versão 5.1 do MySQL, de forma totalmente aberta e gratuita. O MariaDB pretende manter compatibilidade com as versões lançadas pela Oracle.</w:t>
      </w:r>
      <w:r>
        <w:t xml:space="preserve"> (PISA, 2012)</w:t>
      </w:r>
      <w:r w:rsidR="00E67E2E">
        <w:t>.</w:t>
      </w:r>
    </w:p>
    <w:p w14:paraId="12E18FD2" w14:textId="7379EC4A" w:rsidR="00B70E28" w:rsidRDefault="00B70E28" w:rsidP="00B70E28">
      <w:pPr>
        <w:pStyle w:val="T2-TituloSecundario"/>
      </w:pPr>
      <w:bookmarkStart w:id="100" w:name="_Toc531976646"/>
      <w:r>
        <w:t>Conclusão</w:t>
      </w:r>
      <w:bookmarkEnd w:id="100"/>
    </w:p>
    <w:p w14:paraId="5269FF44" w14:textId="3BABF76E" w:rsidR="007924E5" w:rsidRDefault="00DD49BC" w:rsidP="007924E5">
      <w:pPr>
        <w:pStyle w:val="TE-Normal"/>
      </w:pPr>
      <w:r>
        <w:t xml:space="preserve">Foi possível identificar </w:t>
      </w:r>
      <w:r w:rsidR="00A8669C">
        <w:t>durante o processo de estudo e desenvolvimento deste capítulo a relevância sobre a abordagem dos itens apresentados, pois o conhecimento de um processo já existente é primordial para sua evolução, sendo que os tópicos foram de extrema importância para o andamento dos demais capítulos</w:t>
      </w:r>
      <w:r w:rsidR="00152BB3">
        <w:t xml:space="preserve">, </w:t>
      </w:r>
      <w:r w:rsidR="00067802">
        <w:t xml:space="preserve">pois </w:t>
      </w:r>
      <w:r w:rsidR="00152BB3">
        <w:t>a</w:t>
      </w:r>
      <w:r w:rsidR="00E56FF3">
        <w:t xml:space="preserve"> teoria é um instrumento de conhecimento para evolução e aplicação de algo </w:t>
      </w:r>
      <w:r w:rsidR="00152BB3">
        <w:t>tangível</w:t>
      </w:r>
      <w:r w:rsidR="00E56FF3">
        <w:t xml:space="preserve">. </w:t>
      </w:r>
    </w:p>
    <w:p w14:paraId="2ED1664B" w14:textId="560FABB7" w:rsidR="00B70E28" w:rsidRDefault="00923D91" w:rsidP="007924E5">
      <w:pPr>
        <w:pStyle w:val="TE-Normal"/>
      </w:pPr>
      <w:r>
        <w:t xml:space="preserve">O conteúdo </w:t>
      </w:r>
      <w:r w:rsidR="00F3182D">
        <w:t>exposto</w:t>
      </w:r>
      <w:r>
        <w:t xml:space="preserve"> neste capitulo é referenciado nos demais</w:t>
      </w:r>
      <w:r w:rsidR="00067802">
        <w:t>,</w:t>
      </w:r>
      <w:r>
        <w:t xml:space="preserve"> q</w:t>
      </w:r>
      <w:r w:rsidR="00CC29E4">
        <w:t>uando por exemplo é apresentado no item 2.1</w:t>
      </w:r>
      <w:r>
        <w:t xml:space="preserve"> as formas e correções de avaliações </w:t>
      </w:r>
      <w:r w:rsidR="002A2C7A">
        <w:t>que posteriormente</w:t>
      </w:r>
      <w:r w:rsidR="00CC29E4">
        <w:t xml:space="preserve">, se expõe a </w:t>
      </w:r>
      <w:r w:rsidR="00E56FF3">
        <w:t xml:space="preserve">construção </w:t>
      </w:r>
      <w:r w:rsidR="00CC29E4">
        <w:t>da</w:t>
      </w:r>
      <w:r>
        <w:t xml:space="preserve"> modelagem dos</w:t>
      </w:r>
      <w:r w:rsidR="00E56FF3">
        <w:t xml:space="preserve"> dados</w:t>
      </w:r>
      <w:r>
        <w:t xml:space="preserve">, </w:t>
      </w:r>
      <w:r w:rsidR="00F3182D">
        <w:t>ressalta</w:t>
      </w:r>
      <w:r w:rsidR="002F7E63">
        <w:t>ndo</w:t>
      </w:r>
      <w:r w:rsidR="00F3182D">
        <w:t>-se</w:t>
      </w:r>
      <w:r w:rsidR="00E56FF3">
        <w:t xml:space="preserve"> o fato de que o professor irá fazer inserções de dados sobre uma determinada avaliação</w:t>
      </w:r>
      <w:r w:rsidR="00CC29E4">
        <w:t xml:space="preserve"> no momento da correção</w:t>
      </w:r>
      <w:r w:rsidR="002F7E63">
        <w:t xml:space="preserve"> sob</w:t>
      </w:r>
      <w:r w:rsidR="00CC29E4">
        <w:t xml:space="preserve"> o uso do sistema</w:t>
      </w:r>
      <w:r>
        <w:t>, bem como a abordagem das tecnologias de desenvolvimento que são aplicadas</w:t>
      </w:r>
      <w:r w:rsidR="00CC29E4">
        <w:t xml:space="preserve"> n</w:t>
      </w:r>
      <w:r>
        <w:t xml:space="preserve">a construção do </w:t>
      </w:r>
      <w:r w:rsidR="00F3182D">
        <w:t>mesmo</w:t>
      </w:r>
      <w:r w:rsidR="00067802">
        <w:t>,</w:t>
      </w:r>
      <w:r>
        <w:t xml:space="preserve"> e abordadas no último </w:t>
      </w:r>
      <w:r>
        <w:lastRenderedPageBreak/>
        <w:t>capítulo onde é apresentad</w:t>
      </w:r>
      <w:r w:rsidR="002A2C7A">
        <w:t>a</w:t>
      </w:r>
      <w:r w:rsidR="00F3182D">
        <w:t xml:space="preserve"> a fase de implementação</w:t>
      </w:r>
      <w:r w:rsidR="002A2C7A">
        <w:t>.</w:t>
      </w:r>
      <w:r w:rsidR="007924E5">
        <w:t xml:space="preserve"> </w:t>
      </w:r>
    </w:p>
    <w:p w14:paraId="324E1E6B" w14:textId="77777777" w:rsidR="00B70E28" w:rsidRPr="00713FF6" w:rsidRDefault="00B70E28" w:rsidP="0045501B">
      <w:pPr>
        <w:pStyle w:val="TE-Normal"/>
      </w:pPr>
    </w:p>
    <w:p w14:paraId="5591B29E" w14:textId="2DB3B870" w:rsidR="00561CE5" w:rsidRDefault="00561CE5" w:rsidP="00561CE5">
      <w:pPr>
        <w:pStyle w:val="T1-TituloPrimario"/>
        <w:ind w:left="0" w:firstLine="0"/>
      </w:pPr>
      <w:bookmarkStart w:id="101" w:name="_Toc531976647"/>
      <w:r>
        <w:lastRenderedPageBreak/>
        <w:t>MODELAGEM DE DADOS</w:t>
      </w:r>
      <w:bookmarkEnd w:id="101"/>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102" w:name="_Toc531976648"/>
      <w:r w:rsidRPr="00BF4333">
        <w:rPr>
          <w:i/>
          <w:szCs w:val="26"/>
          <w:shd w:val="clear" w:color="auto" w:fill="FFFFFF"/>
        </w:rPr>
        <w:t>Product 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102"/>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03" w:name="_Toc531970222"/>
      <w:r w:rsidRPr="00BF4333">
        <w:rPr>
          <w:i/>
        </w:rPr>
        <w:t>Product Backlog</w:t>
      </w:r>
      <w:bookmarkEnd w:id="103"/>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04" w:name="_Toc531976649"/>
      <w:r>
        <w:t>Histórias de u</w:t>
      </w:r>
      <w:r w:rsidR="009775EB" w:rsidRPr="009775EB">
        <w:t>suário</w:t>
      </w:r>
      <w:r>
        <w:t>s</w:t>
      </w:r>
      <w:bookmarkEnd w:id="104"/>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05" w:name="_Toc528068247"/>
      <w:bookmarkStart w:id="106" w:name="_Toc531970223"/>
      <w:bookmarkEnd w:id="105"/>
      <w:r>
        <w:t>Histórias de usuário</w:t>
      </w:r>
      <w:bookmarkEnd w:id="106"/>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curso </w:t>
            </w:r>
            <w:r w:rsidR="00B52A76">
              <w:t xml:space="preserve"> </w:t>
            </w:r>
            <w:r w:rsidRPr="00322583">
              <w:t xml:space="preserve">eu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lastRenderedPageBreak/>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07" w:name="_Toc531976650"/>
      <w:r>
        <w:t>Requisitos funcionais</w:t>
      </w:r>
      <w:bookmarkEnd w:id="107"/>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08" w:name="_Toc528068249"/>
      <w:bookmarkStart w:id="109" w:name="_Toc531970224"/>
      <w:bookmarkEnd w:id="108"/>
      <w:r>
        <w:t>Requisitos funcionais</w:t>
      </w:r>
      <w:bookmarkEnd w:id="109"/>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10" w:name="_Toc531976651"/>
      <w:r>
        <w:t>Requisitos não funcionais</w:t>
      </w:r>
      <w:bookmarkEnd w:id="110"/>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11" w:name="_Toc528068251"/>
      <w:bookmarkStart w:id="112" w:name="_Toc531970225"/>
      <w:bookmarkEnd w:id="111"/>
      <w:r>
        <w:t>Requisitos não funcionais</w:t>
      </w:r>
      <w:bookmarkEnd w:id="112"/>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O acesso ao sistema deverá ser possível de ser feito somente por computadores desktop ou portáteis na modalidade de netbook, notebook, ou ultrabooks,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Todos os dados de acesso de um usuário são criptografados no momento do cadastro, assegurando que o sistema não seja burlado por ataques externos como por exemplo de SQL injection.</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13" w:name="_Toc531976652"/>
      <w:r>
        <w:t>Modelagem conceitual</w:t>
      </w:r>
      <w:bookmarkEnd w:id="113"/>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14" w:name="_Toc531976664"/>
      <w:r w:rsidRPr="00E204F4">
        <w:t xml:space="preserve">Modelagem </w:t>
      </w:r>
      <w:r>
        <w:t>conceitual</w:t>
      </w:r>
      <w:bookmarkEnd w:id="114"/>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15" w:name="_Toc529662478"/>
      <w:bookmarkStart w:id="116" w:name="_Toc529662865"/>
      <w:bookmarkStart w:id="117" w:name="_Toc529663252"/>
      <w:bookmarkStart w:id="118" w:name="_Toc529811228"/>
      <w:bookmarkStart w:id="119" w:name="_Toc529815470"/>
      <w:bookmarkStart w:id="120" w:name="_Toc529815982"/>
      <w:bookmarkStart w:id="121" w:name="_Toc529825463"/>
      <w:bookmarkStart w:id="122" w:name="_Toc531976653"/>
      <w:bookmarkEnd w:id="115"/>
      <w:bookmarkEnd w:id="116"/>
      <w:bookmarkEnd w:id="117"/>
      <w:bookmarkEnd w:id="118"/>
      <w:bookmarkEnd w:id="119"/>
      <w:bookmarkEnd w:id="120"/>
      <w:bookmarkEnd w:id="121"/>
      <w:r>
        <w:lastRenderedPageBreak/>
        <w:t>Modelagem lógica</w:t>
      </w:r>
      <w:bookmarkEnd w:id="122"/>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23" w:name="_Toc531976665"/>
      <w:r w:rsidRPr="00E204F4">
        <w:t xml:space="preserve">Modelagem </w:t>
      </w:r>
      <w:r>
        <w:t>lógica</w:t>
      </w:r>
      <w:bookmarkEnd w:id="123"/>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24" w:name="_Toc531976654"/>
      <w:r>
        <w:t>Conclusão</w:t>
      </w:r>
      <w:bookmarkEnd w:id="124"/>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25" w:name="_Toc531976655"/>
      <w:commentRangeStart w:id="126"/>
      <w:r>
        <w:lastRenderedPageBreak/>
        <w:t>I</w:t>
      </w:r>
      <w:r w:rsidR="001F3AA4">
        <w:t>M</w:t>
      </w:r>
      <w:r>
        <w:t>PLEMENTAÇÃO DO SISTEMA</w:t>
      </w:r>
      <w:commentRangeEnd w:id="126"/>
      <w:r w:rsidR="00437EB9">
        <w:rPr>
          <w:rStyle w:val="Refdecomentrio"/>
          <w:b w:val="0"/>
          <w:caps w:val="0"/>
          <w:snapToGrid/>
        </w:rPr>
        <w:commentReference w:id="126"/>
      </w:r>
      <w:bookmarkEnd w:id="125"/>
    </w:p>
    <w:p w14:paraId="391F7404" w14:textId="5AC6E1AF" w:rsidR="007B00EA" w:rsidRDefault="000174FD" w:rsidP="004D11BB">
      <w:pPr>
        <w:pStyle w:val="T2-TituloSecundario"/>
      </w:pPr>
      <w:bookmarkStart w:id="127" w:name="_Toc531976656"/>
      <w:r>
        <w:t>Funcionalidades</w:t>
      </w:r>
      <w:bookmarkEnd w:id="127"/>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28" w:name="_Ref529652367"/>
      <w:bookmarkStart w:id="129" w:name="_Toc531976657"/>
      <w:r>
        <w:t>Apresentação do sistema</w:t>
      </w:r>
      <w:bookmarkEnd w:id="128"/>
      <w:bookmarkEnd w:id="129"/>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30" w:name="_Toc531976666"/>
      <w:bookmarkStart w:id="131" w:name="_Ref529652340"/>
      <w:r>
        <w:t>Formulário de acesso</w:t>
      </w:r>
      <w:bookmarkEnd w:id="130"/>
    </w:p>
    <w:bookmarkEnd w:id="131"/>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32" w:name="_Toc529744015"/>
      <w:bookmarkStart w:id="133" w:name="_Toc529744158"/>
      <w:bookmarkStart w:id="134" w:name="_Toc529744234"/>
      <w:bookmarkStart w:id="135" w:name="_Toc529810391"/>
      <w:bookmarkStart w:id="136" w:name="_Toc529810490"/>
      <w:bookmarkStart w:id="137" w:name="_Toc529812766"/>
      <w:bookmarkStart w:id="138" w:name="_Toc529812940"/>
      <w:bookmarkStart w:id="139" w:name="_Toc529813062"/>
      <w:bookmarkStart w:id="140" w:name="_Toc529813183"/>
      <w:bookmarkStart w:id="141" w:name="_Toc529813257"/>
      <w:bookmarkStart w:id="142" w:name="_Toc529813331"/>
      <w:bookmarkEnd w:id="132"/>
      <w:bookmarkEnd w:id="133"/>
      <w:bookmarkEnd w:id="134"/>
      <w:bookmarkEnd w:id="135"/>
      <w:bookmarkEnd w:id="136"/>
      <w:bookmarkEnd w:id="137"/>
      <w:bookmarkEnd w:id="138"/>
      <w:bookmarkEnd w:id="139"/>
      <w:bookmarkEnd w:id="140"/>
      <w:bookmarkEnd w:id="141"/>
      <w:bookmarkEnd w:id="142"/>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43" w:name="_Toc531976667"/>
      <w:r>
        <w:t>Aviso de dados inválidos</w:t>
      </w:r>
      <w:bookmarkEnd w:id="143"/>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r w:rsidR="004D11BB" w:rsidRPr="004D11BB">
        <w:rPr>
          <w:i/>
        </w:rPr>
        <w:t>addsla</w:t>
      </w:r>
      <w:r w:rsidR="009E5181">
        <w:rPr>
          <w:i/>
        </w:rPr>
        <w:t>s</w:t>
      </w:r>
      <w:r w:rsidR="004D11BB" w:rsidRPr="004D11BB">
        <w:rPr>
          <w:i/>
        </w:rPr>
        <w:t>hes</w:t>
      </w:r>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r w:rsidR="00170C4F">
        <w:rPr>
          <w:i/>
        </w:rPr>
        <w:t xml:space="preserve">sessions, </w:t>
      </w:r>
      <w:r w:rsidR="00170C4F">
        <w:t xml:space="preserve">que são utilizadas para garantir que uma seção foi iniciada após a verificação e validação de informações existentes no banco de dados, posteriormente estas </w:t>
      </w:r>
      <w:r w:rsidR="00170C4F">
        <w:rPr>
          <w:i/>
        </w:rPr>
        <w:t xml:space="preserve">sessions </w:t>
      </w:r>
      <w:r w:rsidR="00170C4F">
        <w:t>são enviadas para a página de destino, que no exemplo está declarada como: logado.php.</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44" w:name="_Ref529652196"/>
      <w:bookmarkStart w:id="145" w:name="_Toc531976668"/>
      <w:r>
        <w:t>Código fonte da validação de dados para acesso</w:t>
      </w:r>
      <w:bookmarkEnd w:id="144"/>
      <w:bookmarkEnd w:id="145"/>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46" w:name="_Toc531976669"/>
      <w:r>
        <w:t xml:space="preserve">Registros da tabela </w:t>
      </w:r>
      <w:r w:rsidR="0039148C">
        <w:t>usuários</w:t>
      </w:r>
      <w:bookmarkEnd w:id="146"/>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logado.php, onde há uma verificação de </w:t>
      </w:r>
      <w:r>
        <w:rPr>
          <w:i/>
        </w:rPr>
        <w:t xml:space="preserve">session,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47" w:name="_Toc531976670"/>
      <w:r w:rsidRPr="009841B5">
        <w:t>Verificação de session</w:t>
      </w:r>
      <w:bookmarkEnd w:id="147"/>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48" w:name="_Toc531976671"/>
      <w:r>
        <w:t>Apresentação inicial após um acesso</w:t>
      </w:r>
      <w:bookmarkEnd w:id="148"/>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49" w:name="_Toc529744023"/>
      <w:bookmarkStart w:id="150" w:name="_Toc529744166"/>
      <w:bookmarkStart w:id="151" w:name="_Toc529744242"/>
      <w:bookmarkStart w:id="152" w:name="_Toc529810399"/>
      <w:bookmarkStart w:id="153" w:name="_Toc529810498"/>
      <w:bookmarkStart w:id="154" w:name="_Toc529812774"/>
      <w:bookmarkStart w:id="155" w:name="_Toc529812948"/>
      <w:bookmarkStart w:id="156" w:name="_Toc529813070"/>
      <w:bookmarkStart w:id="157" w:name="_Toc529813191"/>
      <w:bookmarkStart w:id="158" w:name="_Toc529813265"/>
      <w:bookmarkStart w:id="159" w:name="_Toc529813339"/>
      <w:bookmarkStart w:id="160" w:name="_Toc529813411"/>
      <w:bookmarkStart w:id="161" w:name="_Toc529813483"/>
      <w:bookmarkStart w:id="162" w:name="_Toc529813555"/>
      <w:bookmarkStart w:id="163" w:name="_Toc529813626"/>
      <w:bookmarkStart w:id="164" w:name="_Toc529813697"/>
      <w:bookmarkStart w:id="165" w:name="_Toc531976672"/>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Verificação de acesso do nível de usuário</w:t>
      </w:r>
      <w:bookmarkEnd w:id="165"/>
    </w:p>
    <w:p w14:paraId="0DA50F94" w14:textId="771ADD70" w:rsidR="00D80AD7" w:rsidRPr="00D80AD7" w:rsidRDefault="00D80AD7">
      <w:pPr>
        <w:pStyle w:val="TE-LegendaFigura"/>
        <w:numPr>
          <w:ilvl w:val="0"/>
          <w:numId w:val="0"/>
        </w:numPr>
        <w:jc w:val="left"/>
      </w:pPr>
      <w:bookmarkStart w:id="166" w:name="_Ref529652402"/>
    </w:p>
    <w:bookmarkEnd w:id="166"/>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67" w:name="_Ref529699156"/>
      <w:r>
        <w:t>Nível coordenador</w:t>
      </w:r>
      <w:bookmarkEnd w:id="167"/>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68" w:name="_Toc531976673"/>
      <w:r>
        <w:t>Tela gerenciamento de usuários</w:t>
      </w:r>
      <w:bookmarkEnd w:id="168"/>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69" w:name="_Toc531976674"/>
      <w:commentRangeStart w:id="170"/>
      <w:r>
        <w:t>Mensagem de sucesso ao cadastrar um novo usuário</w:t>
      </w:r>
      <w:bookmarkEnd w:id="169"/>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71" w:name="_Toc531976675"/>
      <w:r>
        <w:t>Mensagem de sucesso ao editar um novo usuário</w:t>
      </w:r>
      <w:bookmarkEnd w:id="171"/>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72" w:name="_Toc531976676"/>
      <w:r>
        <w:t>Alerta de confirmação de exclusão de um usuário</w:t>
      </w:r>
      <w:bookmarkEnd w:id="172"/>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73" w:name="_Toc531976677"/>
      <w:r w:rsidRPr="009B037D">
        <w:t>Mensagem de sucesso ao confirmar a exclusão um usuário</w:t>
      </w:r>
      <w:bookmarkEnd w:id="173"/>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74" w:name="_Toc529744032"/>
      <w:bookmarkStart w:id="175" w:name="_Toc529744175"/>
      <w:bookmarkStart w:id="176" w:name="_Toc529744251"/>
      <w:bookmarkStart w:id="177" w:name="_Toc529810408"/>
      <w:bookmarkStart w:id="178" w:name="_Toc529810507"/>
      <w:bookmarkStart w:id="179" w:name="_Toc529812783"/>
      <w:bookmarkStart w:id="180" w:name="_Toc529812957"/>
      <w:bookmarkStart w:id="181" w:name="_Toc529813079"/>
      <w:bookmarkStart w:id="182" w:name="_Toc529813200"/>
      <w:bookmarkStart w:id="183" w:name="_Toc529813274"/>
      <w:bookmarkStart w:id="184" w:name="_Toc529813348"/>
      <w:bookmarkStart w:id="185" w:name="_Toc529813420"/>
      <w:bookmarkStart w:id="186" w:name="_Toc529813492"/>
      <w:bookmarkStart w:id="187" w:name="_Toc529813564"/>
      <w:bookmarkStart w:id="188" w:name="_Toc529813635"/>
      <w:bookmarkStart w:id="189" w:name="_Toc529813706"/>
      <w:bookmarkStart w:id="190" w:name="_Toc529813775"/>
      <w:bookmarkStart w:id="191" w:name="_Toc529813843"/>
      <w:bookmarkStart w:id="192" w:name="_Toc531976678"/>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Pr>
          <w:noProof/>
        </w:rPr>
        <w:lastRenderedPageBreak/>
        <w:t>Tela gerenciamento de turmas</w:t>
      </w:r>
      <w:bookmarkEnd w:id="192"/>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193" w:name="_Toc531976679"/>
      <w:r>
        <w:t>Tela gerenciamento de alunos</w:t>
      </w:r>
      <w:bookmarkEnd w:id="193"/>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194" w:name="_Toc531976680"/>
      <w:r>
        <w:lastRenderedPageBreak/>
        <w:t>Tela gerenciamento de disciplinas</w:t>
      </w:r>
      <w:bookmarkEnd w:id="194"/>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0"/>
      <w:r w:rsidR="00333EDF">
        <w:rPr>
          <w:rStyle w:val="Refdecomentrio"/>
          <w:snapToGrid/>
        </w:rPr>
        <w:commentReference w:id="170"/>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195" w:name="_Toc531976681"/>
      <w:r>
        <w:t>Tela gerenciamento de avaliações</w:t>
      </w:r>
      <w:bookmarkEnd w:id="195"/>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196" w:name="_Toc531976682"/>
      <w:r>
        <w:t>Previa tela de cadastro de uma nova avaliação</w:t>
      </w:r>
      <w:bookmarkEnd w:id="196"/>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197" w:name="_Toc531976683"/>
      <w:r>
        <w:rPr>
          <w:noProof/>
        </w:rPr>
        <w:t>Tela gerenciamento de avaliações respondidas - turmas</w:t>
      </w:r>
      <w:bookmarkEnd w:id="197"/>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198" w:name="_Toc531976684"/>
      <w:r>
        <w:t>Tela gerenciamento de avaliações respondidas - disciplinas</w:t>
      </w:r>
      <w:bookmarkEnd w:id="198"/>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199" w:name="_Toc531976685"/>
      <w:r>
        <w:t>Tela gerenciamento de avaliações respondidas - avaliações</w:t>
      </w:r>
      <w:bookmarkEnd w:id="199"/>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200" w:name="_Toc531976686"/>
      <w:r>
        <w:t>Previa tela de correção de uma avaliação</w:t>
      </w:r>
      <w:bookmarkEnd w:id="200"/>
    </w:p>
    <w:p w14:paraId="5770D474" w14:textId="056E8FA9" w:rsidR="00D62CC1" w:rsidRPr="00D62CC1" w:rsidRDefault="00D62CC1" w:rsidP="00C318EC">
      <w:pPr>
        <w:pStyle w:val="TE-Figura"/>
      </w:pPr>
      <w:commentRangeStart w:id="201"/>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01"/>
      <w:r w:rsidR="00497A01">
        <w:rPr>
          <w:rStyle w:val="Refdecomentrio"/>
          <w:snapToGrid/>
        </w:rPr>
        <w:commentReference w:id="201"/>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202" w:name="_Toc531976687"/>
      <w:r>
        <w:t>Tela gerenciamento de avaliações respondidas - alunos</w:t>
      </w:r>
      <w:bookmarkEnd w:id="202"/>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03" w:name="_Toc531976688"/>
      <w:r>
        <w:t>Previa avaliação corrigida em PDF</w:t>
      </w:r>
      <w:bookmarkEnd w:id="203"/>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04" w:name="_Toc531976689"/>
      <w:r>
        <w:t>Fragmento de código classe FPDF</w:t>
      </w:r>
      <w:bookmarkEnd w:id="204"/>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r w:rsidR="0067063D">
        <w:t>login</w:t>
      </w:r>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05" w:name="_Toc531976690"/>
      <w:r>
        <w:rPr>
          <w:noProof/>
        </w:rPr>
        <w:t>Verificação de alunos bloqueados</w:t>
      </w:r>
      <w:bookmarkEnd w:id="205"/>
    </w:p>
    <w:p w14:paraId="2B32A0B6" w14:textId="77777777" w:rsidR="005018C1" w:rsidRDefault="005018C1" w:rsidP="007478E3">
      <w:pPr>
        <w:pStyle w:val="TE-LegendaFigura"/>
        <w:numPr>
          <w:ilvl w:val="0"/>
          <w:numId w:val="0"/>
        </w:numPr>
        <w:ind w:left="1304" w:hanging="1304"/>
        <w:jc w:val="left"/>
      </w:pPr>
      <w:bookmarkStart w:id="206" w:name="_Toc531970177"/>
      <w:bookmarkStart w:id="207" w:name="_Toc531975873"/>
      <w:bookmarkStart w:id="208" w:name="_Toc531975947"/>
      <w:bookmarkStart w:id="209" w:name="_Toc531976022"/>
      <w:bookmarkEnd w:id="206"/>
      <w:bookmarkEnd w:id="207"/>
      <w:bookmarkEnd w:id="208"/>
      <w:bookmarkEnd w:id="209"/>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foi implementado na linguagem JavaS</w:t>
      </w:r>
      <w:r w:rsidRPr="00757DB3">
        <w:t>cript</w:t>
      </w:r>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10" w:name="_Toc531976691"/>
      <w:r>
        <w:t>Código atualização página de alunos bloqueados</w:t>
      </w:r>
      <w:bookmarkEnd w:id="210"/>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a condição seja satisfeita, a página irá apresentar na tela os nomes dos respectivos alunos e chamar a função play do JavaScript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11" w:name="_Toc531976692"/>
      <w:r>
        <w:t>Código verificação de alunos bloqueados</w:t>
      </w:r>
      <w:bookmarkEnd w:id="211"/>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12" w:name="_Toc531976693"/>
      <w:r>
        <w:t>Cadastro de novos alunos</w:t>
      </w:r>
      <w:bookmarkEnd w:id="212"/>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13" w:name="_Ref529657080"/>
      <w:bookmarkStart w:id="214" w:name="_Toc531976694"/>
      <w:r>
        <w:t>Gerenciamento de alunos por turma</w:t>
      </w:r>
      <w:bookmarkEnd w:id="213"/>
      <w:bookmarkEnd w:id="214"/>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15" w:name="_Toc531976695"/>
      <w:r>
        <w:t>Gerenciamento de alunos por turma</w:t>
      </w:r>
      <w:bookmarkEnd w:id="215"/>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r w:rsidR="00E844B2">
        <w:t>porem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16" w:name="_Ref529659114"/>
      <w:bookmarkStart w:id="217" w:name="_Toc531976696"/>
      <w:r>
        <w:t>Gerenciamento de avaliações</w:t>
      </w:r>
      <w:bookmarkEnd w:id="216"/>
      <w:bookmarkEnd w:id="217"/>
    </w:p>
    <w:p w14:paraId="0D2F95C6" w14:textId="50DA58ED" w:rsidR="009E4369" w:rsidRDefault="00977C9D" w:rsidP="007478E3">
      <w:pPr>
        <w:pStyle w:val="Figure"/>
        <w:jc w:val="left"/>
      </w:pPr>
      <w:commentRangeStart w:id="218"/>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19"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20" w:name="_Toc531976697"/>
      <w:r>
        <w:t>Gerenciamento de avaliações respondidas</w:t>
      </w:r>
      <w:bookmarkEnd w:id="219"/>
      <w:bookmarkEnd w:id="220"/>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18"/>
      <w:r w:rsidR="00497A01">
        <w:rPr>
          <w:rStyle w:val="Refdecomentrio"/>
          <w:rFonts w:ascii="Times New Roman" w:hAnsi="Times New Roman"/>
          <w:noProof w:val="0"/>
          <w:lang w:val="pt-BR"/>
        </w:rPr>
        <w:commentReference w:id="218"/>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21" w:name="_Toc531976698"/>
      <w:r>
        <w:t>Acesso nível professor</w:t>
      </w:r>
      <w:bookmarkEnd w:id="221"/>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22" w:name="_Toc531976699"/>
      <w:r>
        <w:t>Avaliações disponíveis</w:t>
      </w:r>
      <w:bookmarkEnd w:id="222"/>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23" w:name="_Ref529657095"/>
      <w:bookmarkStart w:id="224" w:name="_Toc531976700"/>
      <w:r w:rsidRPr="009B037D">
        <w:lastRenderedPageBreak/>
        <w:t>Nível aluno – avaliações disponíveis, seleção de avaliação</w:t>
      </w:r>
      <w:bookmarkEnd w:id="223"/>
      <w:bookmarkEnd w:id="224"/>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25" w:name="_Toc531976701"/>
      <w:r>
        <w:t>Confirmação início de avaliação</w:t>
      </w:r>
      <w:bookmarkEnd w:id="225"/>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JavaScript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r w:rsidRPr="00836B38">
        <w:rPr>
          <w:i/>
        </w:rPr>
        <w:t>location</w:t>
      </w:r>
      <w:r>
        <w:t>.</w:t>
      </w:r>
    </w:p>
    <w:p w14:paraId="2F63B369" w14:textId="77777777" w:rsidR="005F3438" w:rsidRDefault="005F3438" w:rsidP="007478E3"/>
    <w:p w14:paraId="4E5A21FB" w14:textId="7157DFF7" w:rsidR="005F3438" w:rsidRPr="005F3438" w:rsidRDefault="005F3438" w:rsidP="005F3438">
      <w:pPr>
        <w:pStyle w:val="TE-LegendaFigura"/>
      </w:pPr>
      <w:bookmarkStart w:id="226" w:name="_Toc531976702"/>
      <w:r>
        <w:t>Código fonte verificação de tecla pressionada</w:t>
      </w:r>
      <w:bookmarkEnd w:id="226"/>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27" w:name="_Toc531976703"/>
      <w:r>
        <w:t>Tela com avaliação já iniciada</w:t>
      </w:r>
      <w:bookmarkEnd w:id="227"/>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28" w:name="_Toc531976704"/>
      <w:r>
        <w:t>Alerta de tecla indevida pressionada</w:t>
      </w:r>
      <w:bookmarkEnd w:id="228"/>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r w:rsidR="00AF5592">
        <w:t>A</w:t>
      </w:r>
      <w:r>
        <w:t>lt+</w:t>
      </w:r>
      <w:r w:rsidR="00AF5592">
        <w:t>T</w:t>
      </w:r>
      <w:r>
        <w:t>ab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29" w:name="_Toc531976705"/>
      <w:r>
        <w:t>Código fonte alteração na resolução da tela</w:t>
      </w:r>
      <w:bookmarkEnd w:id="229"/>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30" w:name="_Toc531976706"/>
      <w:r>
        <w:t>Aviso de usuário bloqueado</w:t>
      </w:r>
      <w:bookmarkEnd w:id="230"/>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31" w:name="_Toc531976707"/>
      <w:r>
        <w:lastRenderedPageBreak/>
        <w:t>Código fonte SQL UPDATE tabela alunos</w:t>
      </w:r>
      <w:bookmarkEnd w:id="231"/>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32" w:name="_Toc531976708"/>
      <w:r>
        <w:t>Dados da tabela alunos</w:t>
      </w:r>
      <w:bookmarkEnd w:id="232"/>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33" w:name="_Toc531976709"/>
      <w:r>
        <w:t>Tentativa de acesso usuário bloqueado</w:t>
      </w:r>
      <w:bookmarkEnd w:id="233"/>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34" w:name="_Toc531976710"/>
      <w:r>
        <w:t>Código fonte SQL SELECT tabela alunos</w:t>
      </w:r>
      <w:bookmarkEnd w:id="234"/>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35" w:name="_Ref529730766"/>
      <w:bookmarkStart w:id="236" w:name="_Toc531976711"/>
      <w:r>
        <w:rPr>
          <w:noProof/>
        </w:rPr>
        <w:t>Ale</w:t>
      </w:r>
      <w:r w:rsidR="002A6F7C">
        <w:rPr>
          <w:noProof/>
        </w:rPr>
        <w:t>rta de confirmação de entrega</w:t>
      </w:r>
      <w:r>
        <w:rPr>
          <w:noProof/>
        </w:rPr>
        <w:t xml:space="preserve"> avaliação</w:t>
      </w:r>
      <w:bookmarkEnd w:id="235"/>
      <w:bookmarkEnd w:id="236"/>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37" w:name="_Ref529730770"/>
      <w:bookmarkStart w:id="238" w:name="_Toc531976712"/>
      <w:r>
        <w:t>Aviso de avaliação enviada com sucesso</w:t>
      </w:r>
      <w:bookmarkEnd w:id="237"/>
      <w:bookmarkEnd w:id="238"/>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39" w:name="_Toc531976713"/>
      <w:r>
        <w:lastRenderedPageBreak/>
        <w:t>Tela de avaliações corrigidas - disciplinas</w:t>
      </w:r>
      <w:bookmarkEnd w:id="239"/>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40" w:name="_Toc531976714"/>
      <w:r>
        <w:t>Tela de avaliações corrigidas</w:t>
      </w:r>
      <w:bookmarkEnd w:id="240"/>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41" w:name="_Toc531976715"/>
      <w:r>
        <w:t>Aviso de avaliação sem resposta</w:t>
      </w:r>
      <w:bookmarkEnd w:id="241"/>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42" w:name="_Toc531976716"/>
      <w:r>
        <w:t>Aviso de avaliação sem correção</w:t>
      </w:r>
      <w:bookmarkEnd w:id="242"/>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43" w:name="_Toc531976717"/>
      <w:r>
        <w:t>Avaliação corrigida</w:t>
      </w:r>
      <w:bookmarkEnd w:id="243"/>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44" w:name="_Toc531976658"/>
      <w:r>
        <w:t>Conclusão</w:t>
      </w:r>
      <w:bookmarkEnd w:id="244"/>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45" w:name="_Toc531976659"/>
      <w:r>
        <w:t>Validação</w:t>
      </w:r>
      <w:bookmarkEnd w:id="245"/>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46" w:name="_Toc531976660"/>
      <w:r>
        <w:t>Teste do sistema</w:t>
      </w:r>
      <w:bookmarkEnd w:id="246"/>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r>
        <w:t>(  ) SIM</w:t>
      </w:r>
    </w:p>
    <w:p w14:paraId="3B367F17" w14:textId="762DB57D" w:rsidR="00362A9D" w:rsidRDefault="00362A9D" w:rsidP="007478E3">
      <w:pPr>
        <w:pStyle w:val="TE-Normal"/>
        <w:ind w:left="360"/>
      </w:pPr>
      <w:r>
        <w:t>(  )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r>
        <w:t>(  ) De forma manual</w:t>
      </w:r>
    </w:p>
    <w:p w14:paraId="2C63077D" w14:textId="0E5CBB21" w:rsidR="00362A9D" w:rsidRDefault="00362A9D" w:rsidP="007478E3">
      <w:pPr>
        <w:pStyle w:val="TE-Normal"/>
        <w:ind w:left="360"/>
      </w:pPr>
      <w:r>
        <w:t>(  )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r>
        <w:t>(  ) De 1 à 3 dias</w:t>
      </w:r>
    </w:p>
    <w:p w14:paraId="74C21603" w14:textId="533C2FDF" w:rsidR="00362A9D" w:rsidRDefault="00362A9D" w:rsidP="007478E3">
      <w:pPr>
        <w:pStyle w:val="TE-Normal"/>
        <w:ind w:left="360"/>
      </w:pPr>
      <w:r>
        <w:t>(  ) De 4 à 5 dias</w:t>
      </w:r>
    </w:p>
    <w:p w14:paraId="54D3726A" w14:textId="361E944E" w:rsidR="00362A9D" w:rsidRDefault="00362A9D" w:rsidP="007478E3">
      <w:pPr>
        <w:pStyle w:val="TE-Normal"/>
        <w:ind w:left="360"/>
      </w:pPr>
      <w:r>
        <w:t>(  ) Mais de 5 dias</w:t>
      </w:r>
    </w:p>
    <w:p w14:paraId="4ED93A21" w14:textId="4E2C38F8" w:rsidR="00362A9D" w:rsidRDefault="00362A9D" w:rsidP="007478E3">
      <w:pPr>
        <w:pStyle w:val="TE-Normal"/>
        <w:ind w:left="360"/>
      </w:pPr>
      <w:r>
        <w:t>(  ) De uma a duas semanas</w:t>
      </w:r>
    </w:p>
    <w:p w14:paraId="7E97D3DC" w14:textId="11926A9F" w:rsidR="00362A9D" w:rsidRDefault="00362A9D" w:rsidP="007478E3">
      <w:pPr>
        <w:pStyle w:val="TE-Normal"/>
        <w:ind w:left="360"/>
      </w:pPr>
      <w:r>
        <w:t>(  )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r>
        <w:t>(  ) SIM</w:t>
      </w:r>
    </w:p>
    <w:p w14:paraId="15C73A98" w14:textId="28CF3B12" w:rsidR="00362A9D" w:rsidRDefault="00362A9D" w:rsidP="007478E3">
      <w:pPr>
        <w:pStyle w:val="TE-Normal"/>
        <w:ind w:left="360"/>
      </w:pPr>
      <w:r>
        <w:t>(  )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r>
        <w:lastRenderedPageBreak/>
        <w:t xml:space="preserve">(  ) SIM </w:t>
      </w:r>
    </w:p>
    <w:p w14:paraId="4C2E33CB" w14:textId="6D80B002" w:rsidR="007C7A07" w:rsidRDefault="007C7A07" w:rsidP="007478E3">
      <w:pPr>
        <w:pStyle w:val="TE-Normal"/>
        <w:ind w:left="360"/>
      </w:pPr>
      <w:r>
        <w:t>(  ) NÃO</w:t>
      </w:r>
    </w:p>
    <w:p w14:paraId="2385D355" w14:textId="2FE07AE8" w:rsidR="007C7A07" w:rsidRDefault="007C7A07" w:rsidP="007478E3">
      <w:pPr>
        <w:pStyle w:val="TE-Normal"/>
        <w:ind w:left="360"/>
      </w:pPr>
      <w:r>
        <w:t xml:space="preserve">(  )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r>
        <w:t>(  ) Menos de um minuto</w:t>
      </w:r>
    </w:p>
    <w:p w14:paraId="60159CC7" w14:textId="2349726F" w:rsidR="007C7A07" w:rsidRDefault="007C7A07" w:rsidP="007478E3">
      <w:pPr>
        <w:pStyle w:val="TE-Normal"/>
        <w:ind w:left="360"/>
      </w:pPr>
      <w:r>
        <w:t>(  ) De 1 à 2 minutos</w:t>
      </w:r>
    </w:p>
    <w:p w14:paraId="382C665F" w14:textId="4FAF9A52" w:rsidR="007C7A07" w:rsidRDefault="007C7A07" w:rsidP="007478E3">
      <w:pPr>
        <w:pStyle w:val="TE-Normal"/>
        <w:ind w:left="360"/>
      </w:pPr>
      <w:r>
        <w:t>(  ) De 3 à 4 minutos</w:t>
      </w:r>
    </w:p>
    <w:p w14:paraId="1A600974" w14:textId="48BA424B" w:rsidR="007C7A07" w:rsidRDefault="007C7A07" w:rsidP="007478E3">
      <w:pPr>
        <w:pStyle w:val="TE-Normal"/>
        <w:ind w:left="360"/>
      </w:pPr>
      <w:r>
        <w:t>(  )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r>
        <w:t>(  ) Menos de um minuto</w:t>
      </w:r>
    </w:p>
    <w:p w14:paraId="049DC8B8" w14:textId="2DE79B65" w:rsidR="007C7A07" w:rsidRDefault="007C7A07" w:rsidP="007478E3">
      <w:pPr>
        <w:pStyle w:val="TE-Normal"/>
        <w:ind w:left="360"/>
      </w:pPr>
      <w:r>
        <w:t>(  ) De 1 minuto a 2</w:t>
      </w:r>
    </w:p>
    <w:p w14:paraId="3429EC73" w14:textId="4477E611" w:rsidR="007C7A07" w:rsidRDefault="007C7A07" w:rsidP="007478E3">
      <w:pPr>
        <w:pStyle w:val="TE-Normal"/>
        <w:ind w:left="360"/>
      </w:pPr>
      <w:r>
        <w:t>(  ) De 2 minutos a 3</w:t>
      </w:r>
    </w:p>
    <w:p w14:paraId="4760B4B2" w14:textId="1AB803BF" w:rsidR="007C7A07" w:rsidRDefault="007C7A07" w:rsidP="007478E3">
      <w:pPr>
        <w:pStyle w:val="TE-Normal"/>
        <w:ind w:left="360"/>
      </w:pPr>
      <w:r>
        <w:t>(  ) De 3 minutos a 4</w:t>
      </w:r>
    </w:p>
    <w:p w14:paraId="6400DDFD" w14:textId="3021B186" w:rsidR="007C7A07" w:rsidRDefault="007C7A07" w:rsidP="007478E3">
      <w:pPr>
        <w:pStyle w:val="TE-Normal"/>
        <w:ind w:left="360"/>
      </w:pPr>
      <w:r>
        <w:t>(  )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r>
        <w:t xml:space="preserve">(  ) </w:t>
      </w:r>
      <w:r w:rsidR="007C7A07">
        <w:t>Menos de um minuto</w:t>
      </w:r>
    </w:p>
    <w:p w14:paraId="2EF14642" w14:textId="061ED9FA" w:rsidR="007C7A07" w:rsidRDefault="00085592" w:rsidP="007478E3">
      <w:pPr>
        <w:pStyle w:val="TE-Normal"/>
        <w:ind w:left="360"/>
      </w:pPr>
      <w:r>
        <w:t xml:space="preserve">(  ) </w:t>
      </w:r>
      <w:r w:rsidR="007C7A07">
        <w:t>De 1 minuto a 2</w:t>
      </w:r>
    </w:p>
    <w:p w14:paraId="79212A64" w14:textId="68D5A578" w:rsidR="007C7A07" w:rsidRDefault="00085592" w:rsidP="007478E3">
      <w:pPr>
        <w:pStyle w:val="TE-Normal"/>
        <w:ind w:left="360"/>
      </w:pPr>
      <w:r>
        <w:t xml:space="preserve">(  ) </w:t>
      </w:r>
      <w:r w:rsidR="007C7A07">
        <w:t>De 2 minutos a 3</w:t>
      </w:r>
    </w:p>
    <w:p w14:paraId="0864250F" w14:textId="33EDA367" w:rsidR="007C7A07" w:rsidRDefault="00085592" w:rsidP="007478E3">
      <w:pPr>
        <w:pStyle w:val="TE-Normal"/>
        <w:ind w:left="360"/>
      </w:pPr>
      <w:r>
        <w:t xml:space="preserve">(  ) </w:t>
      </w:r>
      <w:r w:rsidR="007C7A07">
        <w:t>De 3 minutos a 4</w:t>
      </w:r>
    </w:p>
    <w:p w14:paraId="04EE6521" w14:textId="7B1975E7" w:rsidR="007C7A07" w:rsidRDefault="00085592" w:rsidP="007478E3">
      <w:pPr>
        <w:pStyle w:val="TE-Normal"/>
        <w:ind w:left="360"/>
      </w:pPr>
      <w:r>
        <w:t xml:space="preserve">(  )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r>
        <w:t xml:space="preserve">(  ) </w:t>
      </w:r>
      <w:r w:rsidR="007C7A07">
        <w:t>SIM</w:t>
      </w:r>
    </w:p>
    <w:p w14:paraId="7D1FAEED" w14:textId="03547D1A" w:rsidR="007C7A07" w:rsidRDefault="00A924F6" w:rsidP="007478E3">
      <w:pPr>
        <w:pStyle w:val="TE-Normal"/>
        <w:ind w:left="360"/>
      </w:pPr>
      <w:r>
        <w:t xml:space="preserve">(  ) </w:t>
      </w:r>
      <w:r w:rsidR="007C7A07">
        <w:t>NÃO</w:t>
      </w:r>
    </w:p>
    <w:p w14:paraId="4386C4A4" w14:textId="263E79BB" w:rsidR="007C7A07" w:rsidRDefault="00A924F6" w:rsidP="007478E3">
      <w:pPr>
        <w:pStyle w:val="TE-Normal"/>
        <w:ind w:left="360"/>
      </w:pPr>
      <w:r>
        <w:t xml:space="preserve">(  )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r>
        <w:t xml:space="preserve">(  ) </w:t>
      </w:r>
      <w:r w:rsidR="00545318">
        <w:t>De 1 à</w:t>
      </w:r>
      <w:r w:rsidR="007C7A07">
        <w:t xml:space="preserve"> 2 avaliações</w:t>
      </w:r>
    </w:p>
    <w:p w14:paraId="483BACFA" w14:textId="400CD443" w:rsidR="007C7A07" w:rsidRDefault="00A924F6" w:rsidP="007478E3">
      <w:pPr>
        <w:pStyle w:val="TE-Normal"/>
        <w:ind w:left="360"/>
      </w:pPr>
      <w:r>
        <w:t xml:space="preserve">(  ) </w:t>
      </w:r>
      <w:r w:rsidR="00545318">
        <w:t>De 2 à</w:t>
      </w:r>
      <w:r w:rsidR="007C7A07">
        <w:t xml:space="preserve"> 3 avaliações</w:t>
      </w:r>
    </w:p>
    <w:p w14:paraId="3467CBB0" w14:textId="3D1C4A56" w:rsidR="007C7A07" w:rsidRDefault="00A924F6" w:rsidP="007478E3">
      <w:pPr>
        <w:pStyle w:val="TE-Normal"/>
        <w:ind w:left="360"/>
      </w:pPr>
      <w:r>
        <w:t xml:space="preserve">(  ) </w:t>
      </w:r>
      <w:r w:rsidR="00545318">
        <w:t>De 3 à</w:t>
      </w:r>
      <w:r w:rsidR="007C7A07">
        <w:t xml:space="preserve"> 4 avaliações</w:t>
      </w:r>
    </w:p>
    <w:p w14:paraId="0CFDE2C0" w14:textId="57B23CDA" w:rsidR="007C7A07" w:rsidRDefault="00A924F6" w:rsidP="007478E3">
      <w:pPr>
        <w:pStyle w:val="TE-Normal"/>
        <w:ind w:left="360"/>
      </w:pPr>
      <w:r>
        <w:t xml:space="preserve">(  )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r>
        <w:t xml:space="preserve">(  ) </w:t>
      </w:r>
      <w:r w:rsidR="007C7A07">
        <w:t>SIM</w:t>
      </w:r>
    </w:p>
    <w:p w14:paraId="17DF73E1" w14:textId="2D761C95" w:rsidR="007C7A07" w:rsidRDefault="00545318" w:rsidP="007478E3">
      <w:pPr>
        <w:pStyle w:val="TE-Normal"/>
        <w:ind w:left="360"/>
      </w:pPr>
      <w:r>
        <w:t xml:space="preserve">(  )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47" w:name="_Toc531976661"/>
      <w:r>
        <w:t>Resultado da pesquisa de avaliação</w:t>
      </w:r>
      <w:bookmarkEnd w:id="247"/>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48" w:name="_Toc531976718"/>
      <w:r>
        <w:lastRenderedPageBreak/>
        <w:t>Primeira pergunta – Avaliação discente</w:t>
      </w:r>
      <w:bookmarkEnd w:id="248"/>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49" w:name="_Toc531976719"/>
      <w:r>
        <w:lastRenderedPageBreak/>
        <w:t>Segunda pergunta – Avaliação discente</w:t>
      </w:r>
      <w:bookmarkEnd w:id="249"/>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50" w:name="_Toc531976720"/>
      <w:r>
        <w:t>Terceira pergunta – Avaliação discente</w:t>
      </w:r>
      <w:bookmarkEnd w:id="250"/>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51" w:name="_Toc531976721"/>
      <w:r>
        <w:lastRenderedPageBreak/>
        <w:t>Quarta pergunta – Avaliação discente</w:t>
      </w:r>
      <w:bookmarkEnd w:id="251"/>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52" w:name="_Toc531976722"/>
      <w:r>
        <w:t>Quinta pergunta – Avaliação discente</w:t>
      </w:r>
      <w:bookmarkEnd w:id="252"/>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53" w:name="_Toc531976723"/>
      <w:r>
        <w:lastRenderedPageBreak/>
        <w:t>Primeira pergunta – Avaliação docente</w:t>
      </w:r>
      <w:bookmarkEnd w:id="253"/>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54" w:name="_Toc531976724"/>
      <w:r>
        <w:t>Segunda pergunta – Avaliação docente</w:t>
      </w:r>
      <w:bookmarkEnd w:id="254"/>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55" w:name="_Toc531976725"/>
      <w:r>
        <w:t>Terceira pergunta – Avaliação docente</w:t>
      </w:r>
      <w:bookmarkEnd w:id="255"/>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56" w:name="_Toc531976726"/>
      <w:r>
        <w:t>Quarta pergunta – Avaliação docente</w:t>
      </w:r>
      <w:bookmarkEnd w:id="256"/>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57" w:name="_Toc531976727"/>
      <w:r>
        <w:lastRenderedPageBreak/>
        <w:t>Quinta pergunta – Avaliação docente</w:t>
      </w:r>
      <w:bookmarkEnd w:id="257"/>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58" w:name="_Toc531976728"/>
      <w:r>
        <w:t>Sexta pergunta – Avaliação docente</w:t>
      </w:r>
      <w:bookmarkEnd w:id="258"/>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59" w:name="_Toc531976729"/>
      <w:r>
        <w:lastRenderedPageBreak/>
        <w:t>Sétima pergunta – Avaliação docente</w:t>
      </w:r>
      <w:bookmarkEnd w:id="259"/>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60" w:name="_Toc531976730"/>
      <w:r>
        <w:t>Oitava pergunta – Avaliação docente</w:t>
      </w:r>
      <w:bookmarkEnd w:id="260"/>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61" w:name="_Toc531976731"/>
      <w:r>
        <w:lastRenderedPageBreak/>
        <w:t>Nona pergunta – Avaliação docente</w:t>
      </w:r>
      <w:bookmarkEnd w:id="261"/>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62" w:name="_Toc531976732"/>
      <w:r>
        <w:t>Décima pergunta – Avaliação docente</w:t>
      </w:r>
      <w:bookmarkEnd w:id="262"/>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63" w:name="_Toc529811234"/>
      <w:bookmarkStart w:id="264" w:name="_Toc529815476"/>
      <w:bookmarkStart w:id="265" w:name="_Toc529815988"/>
      <w:bookmarkStart w:id="266" w:name="_Toc529825469"/>
      <w:bookmarkStart w:id="267" w:name="_Toc531976662"/>
      <w:bookmarkEnd w:id="263"/>
      <w:bookmarkEnd w:id="264"/>
      <w:bookmarkEnd w:id="265"/>
      <w:bookmarkEnd w:id="266"/>
      <w:r w:rsidRPr="006E5045">
        <w:lastRenderedPageBreak/>
        <w:t>Considerações</w:t>
      </w:r>
      <w:r>
        <w:t xml:space="preserve"> finais</w:t>
      </w:r>
      <w:bookmarkEnd w:id="267"/>
    </w:p>
    <w:p w14:paraId="270B9E6D" w14:textId="509D80E1" w:rsidR="00D027B8" w:rsidRDefault="00C46821" w:rsidP="00683392">
      <w:pPr>
        <w:pStyle w:val="TE-Normal"/>
      </w:pPr>
      <w:bookmarkStart w:id="268" w:name="_Toc527721628"/>
      <w:bookmarkStart w:id="269" w:name="_Toc527793681"/>
      <w:bookmarkStart w:id="270" w:name="_Toc527795414"/>
      <w:bookmarkStart w:id="271" w:name="_Toc527798510"/>
      <w:bookmarkEnd w:id="22"/>
      <w:bookmarkEnd w:id="23"/>
      <w:bookmarkEnd w:id="24"/>
      <w:bookmarkEnd w:id="25"/>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r w:rsidR="00D027B8">
        <w:rPr>
          <w:i/>
        </w:rPr>
        <w:t>sessions,</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AngularJS, que fazem requisições em </w:t>
      </w:r>
      <w:r w:rsidR="0029417C" w:rsidRPr="007478E3">
        <w:rPr>
          <w:i/>
        </w:rPr>
        <w:t>client-side</w:t>
      </w:r>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77777777" w:rsidR="00203EC6" w:rsidRDefault="00203EC6" w:rsidP="00D62CC1">
      <w:pPr>
        <w:pStyle w:val="TP-TituloCentralizadoPos"/>
        <w:numPr>
          <w:ilvl w:val="0"/>
          <w:numId w:val="0"/>
        </w:numPr>
      </w:pPr>
      <w:bookmarkStart w:id="272" w:name="_Toc531976663"/>
      <w:commentRangeStart w:id="273"/>
      <w:r>
        <w:lastRenderedPageBreak/>
        <w:t>Referências</w:t>
      </w:r>
      <w:bookmarkEnd w:id="268"/>
      <w:bookmarkEnd w:id="269"/>
      <w:bookmarkEnd w:id="270"/>
      <w:bookmarkEnd w:id="271"/>
      <w:r>
        <w:t xml:space="preserve"> Bibliográficas</w:t>
      </w:r>
      <w:bookmarkEnd w:id="272"/>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polato.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Amelia.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KRUG, Dircema Franceschetto.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(Document Object Model).</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A4?.</w:t>
      </w:r>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 xml:space="preserve">PROCENGE (Sc).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Briquet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SOARES, Walace.</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Ltda, 2009. </w:t>
      </w:r>
      <w:commentRangeEnd w:id="273"/>
      <w:r w:rsidR="00432609">
        <w:rPr>
          <w:rStyle w:val="Refdecomentrio"/>
          <w:snapToGrid/>
        </w:rPr>
        <w:commentReference w:id="273"/>
      </w:r>
    </w:p>
    <w:sectPr w:rsidR="00A5785A" w:rsidRPr="009C47D4" w:rsidSect="00316E4D">
      <w:headerReference w:type="even" r:id="rId84"/>
      <w:headerReference w:type="default" r:id="rId85"/>
      <w:footerReference w:type="even" r:id="rId86"/>
      <w:footerReference w:type="first" r:id="rId87"/>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Thiago Ribeiro Bona Sartor" w:date="2019-03-21T10:47:00Z" w:initials="TRBS">
    <w:p w14:paraId="2592D91E" w14:textId="026F211D" w:rsidR="00D97F7C" w:rsidRDefault="00D97F7C">
      <w:pPr>
        <w:pStyle w:val="Textodecomentrio"/>
      </w:pPr>
      <w:r>
        <w:rPr>
          <w:rStyle w:val="Refdecomentrio"/>
        </w:rPr>
        <w:annotationRef/>
      </w:r>
      <w:r>
        <w:t>Está bom, porem eu reorganizaria toda essa estrutura.</w:t>
      </w:r>
    </w:p>
    <w:p w14:paraId="7C56070F" w14:textId="5FACCA0A" w:rsidR="00D97F7C" w:rsidRDefault="00D97F7C">
      <w:pPr>
        <w:pStyle w:val="Textodecomentrio"/>
      </w:pPr>
      <w:r>
        <w:t>Ex:</w:t>
      </w:r>
    </w:p>
    <w:p w14:paraId="02CFCEF5" w14:textId="77777777" w:rsidR="00D97F7C" w:rsidRDefault="00D97F7C">
      <w:pPr>
        <w:pStyle w:val="Textodecomentrio"/>
      </w:pPr>
    </w:p>
    <w:p w14:paraId="3CF62E85" w14:textId="23BBC81A" w:rsidR="00D97F7C" w:rsidRDefault="00D97F7C" w:rsidP="00E120F0">
      <w:pPr>
        <w:pStyle w:val="TE-Normal"/>
      </w:pPr>
      <w:r>
        <w:t>Após a fase de estudo do tema proposto...</w:t>
      </w:r>
    </w:p>
    <w:p w14:paraId="75F85107" w14:textId="77777777" w:rsidR="00D97F7C" w:rsidRDefault="00D97F7C" w:rsidP="00E120F0">
      <w:pPr>
        <w:pStyle w:val="TE-Normal"/>
      </w:pPr>
    </w:p>
    <w:p w14:paraId="4B6368A7" w14:textId="692D599C" w:rsidR="00D97F7C" w:rsidRDefault="00D97F7C" w:rsidP="00E120F0">
      <w:pPr>
        <w:pStyle w:val="TE-Normal"/>
      </w:pPr>
      <w:r>
        <w:t>Com base nessas fontes ...</w:t>
      </w:r>
    </w:p>
    <w:p w14:paraId="0BD3B32E" w14:textId="77777777" w:rsidR="00D97F7C" w:rsidRDefault="00D97F7C" w:rsidP="00E120F0">
      <w:pPr>
        <w:pStyle w:val="TE-Normal"/>
      </w:pPr>
    </w:p>
    <w:p w14:paraId="3FB29B52" w14:textId="621ABC8E" w:rsidR="00D97F7C" w:rsidRDefault="00D97F7C" w:rsidP="00E120F0">
      <w:pPr>
        <w:pStyle w:val="TE-Normal"/>
      </w:pPr>
      <w:r>
        <w:t>Na próxima etapa...</w:t>
      </w:r>
    </w:p>
    <w:p w14:paraId="36C07D03" w14:textId="77777777" w:rsidR="00D97F7C" w:rsidRDefault="00D97F7C" w:rsidP="00E120F0">
      <w:pPr>
        <w:pStyle w:val="TE-Normal"/>
      </w:pPr>
    </w:p>
    <w:p w14:paraId="41FD6BA9" w14:textId="4FEF1113" w:rsidR="00D97F7C" w:rsidRDefault="00D97F7C" w:rsidP="00E120F0">
      <w:pPr>
        <w:pStyle w:val="TE-Normal"/>
      </w:pPr>
      <w:r>
        <w:t>Após essas definições, iniciar-se-á o processo de desenvolvimento...</w:t>
      </w:r>
    </w:p>
    <w:p w14:paraId="216EE7E9" w14:textId="77777777" w:rsidR="00D97F7C" w:rsidRDefault="00D97F7C" w:rsidP="00E120F0">
      <w:pPr>
        <w:pStyle w:val="TE-Normal"/>
      </w:pPr>
    </w:p>
    <w:p w14:paraId="32180830" w14:textId="77777777" w:rsidR="00D97F7C" w:rsidRDefault="00D97F7C" w:rsidP="00E120F0">
      <w:pPr>
        <w:pStyle w:val="TE-Normal"/>
      </w:pPr>
      <w:r>
        <w:t>Por fim....</w:t>
      </w:r>
    </w:p>
    <w:p w14:paraId="13DD8259" w14:textId="77777777" w:rsidR="00D97F7C" w:rsidRDefault="00D97F7C">
      <w:pPr>
        <w:pStyle w:val="Textodecomentrio"/>
      </w:pPr>
    </w:p>
  </w:comment>
  <w:comment w:id="54" w:author="Dienisson Chinelatto" w:date="2019-03-23T16:55:00Z" w:initials="DC">
    <w:p w14:paraId="5441C307" w14:textId="79E3C64C" w:rsidR="00D97F7C" w:rsidRDefault="00D97F7C">
      <w:pPr>
        <w:pStyle w:val="Textodecomentrio"/>
      </w:pPr>
      <w:r>
        <w:rPr>
          <w:rStyle w:val="Refdecomentrio"/>
        </w:rPr>
        <w:annotationRef/>
      </w:r>
    </w:p>
  </w:comment>
  <w:comment w:id="55" w:author="Dienisson Chinelatto" w:date="2019-03-21T20:58:00Z" w:initials="DC">
    <w:p w14:paraId="0B37A0C9" w14:textId="17334674" w:rsidR="00D97F7C" w:rsidRDefault="00D97F7C">
      <w:pPr>
        <w:pStyle w:val="Textodecomentrio"/>
      </w:pPr>
      <w:r>
        <w:rPr>
          <w:rStyle w:val="Refdecomentrio"/>
        </w:rPr>
        <w:annotationRef/>
      </w:r>
      <w:r>
        <w:t xml:space="preserve">O sistema irá ser construído em uma arquitetura </w:t>
      </w:r>
      <w:r w:rsidRPr="00D825D2">
        <w:rPr>
          <w:i/>
        </w:rPr>
        <w:t>Client/Server</w:t>
      </w:r>
      <w:r>
        <w:t xml:space="preserve"> na qual o </w:t>
      </w:r>
      <w:r w:rsidRPr="00D825D2">
        <w:rPr>
          <w:i/>
        </w:rPr>
        <w:t>Client</w:t>
      </w:r>
      <w:r>
        <w:rPr>
          <w:i/>
        </w:rPr>
        <w:t xml:space="preserve"> </w:t>
      </w:r>
      <w:r w:rsidRPr="00D825D2">
        <w:t xml:space="preserve">será utilizado o </w:t>
      </w:r>
      <w:r w:rsidRPr="00D825D2">
        <w:rPr>
          <w:i/>
        </w:rPr>
        <w:t>framework Angular</w:t>
      </w:r>
      <w:r>
        <w:rPr>
          <w:i/>
        </w:rPr>
        <w:t xml:space="preserve"> </w:t>
      </w:r>
      <w:r w:rsidRPr="008D23AE">
        <w:t>para</w:t>
      </w:r>
      <w:r>
        <w:t xml:space="preserve"> o desenvolvimento e no </w:t>
      </w:r>
      <w:r w:rsidRPr="00D825D2">
        <w:rPr>
          <w:i/>
        </w:rPr>
        <w:t>Server</w:t>
      </w:r>
      <w:r>
        <w:t xml:space="preserve"> será utilizado o .</w:t>
      </w:r>
      <w:r w:rsidRPr="008D23AE">
        <w:rPr>
          <w:i/>
        </w:rPr>
        <w:t>NET Core</w:t>
      </w:r>
      <w:r>
        <w:t xml:space="preserve"> como plataforma, C# como linguagem de programação, SQL Server como sistema gerenciador de banco de dados(SGBD) e </w:t>
      </w:r>
      <w:r w:rsidRPr="008D23AE">
        <w:rPr>
          <w:i/>
        </w:rPr>
        <w:t>Visual Studio</w:t>
      </w:r>
      <w:r>
        <w:t xml:space="preserve"> como </w:t>
      </w:r>
      <w:r w:rsidRPr="008D23AE">
        <w:rPr>
          <w:i/>
        </w:rPr>
        <w:t xml:space="preserve">Integrated Development Environment </w:t>
      </w:r>
      <w:r w:rsidRPr="008D23AE">
        <w:t>(IDE).</w:t>
      </w:r>
    </w:p>
  </w:comment>
  <w:comment w:id="56" w:author="Dienisson Chinelatto" w:date="2019-03-21T20:58:00Z" w:initials="DC">
    <w:p w14:paraId="4B3FC409" w14:textId="5630DB46" w:rsidR="00D97F7C" w:rsidRDefault="00D97F7C">
      <w:pPr>
        <w:pStyle w:val="Textodecomentrio"/>
      </w:pPr>
      <w:r>
        <w:rPr>
          <w:rStyle w:val="Refdecomentrio"/>
        </w:rPr>
        <w:annotationRef/>
      </w:r>
      <w:r>
        <w:t>Posteriormente vai ser adicionado.</w:t>
      </w:r>
    </w:p>
  </w:comment>
  <w:comment w:id="57" w:author="Dienisson Chinelatto" w:date="2019-03-23T16:54:00Z" w:initials="DC">
    <w:p w14:paraId="752BD2A7" w14:textId="2D3D53CB" w:rsidR="00D97F7C" w:rsidRDefault="00D97F7C">
      <w:pPr>
        <w:pStyle w:val="Textodecomentrio"/>
      </w:pPr>
      <w:r>
        <w:rPr>
          <w:rStyle w:val="Refdecomentrio"/>
        </w:rPr>
        <w:annotationRef/>
      </w:r>
    </w:p>
  </w:comment>
  <w:comment w:id="58" w:author="Dienisson Chinelatto" w:date="2019-03-23T16:54:00Z" w:initials="DC">
    <w:p w14:paraId="24C467CB" w14:textId="1DCE9071" w:rsidR="00D97F7C" w:rsidRDefault="00D97F7C">
      <w:pPr>
        <w:pStyle w:val="Textodecomentrio"/>
      </w:pPr>
      <w:r>
        <w:rPr>
          <w:rStyle w:val="Refdecomentrio"/>
        </w:rPr>
        <w:annotationRef/>
      </w:r>
    </w:p>
  </w:comment>
  <w:comment w:id="59" w:author="Dienisson Chinelatto" w:date="2019-03-23T16:54:00Z" w:initials="DC">
    <w:p w14:paraId="188813A6" w14:textId="37667D8E" w:rsidR="00D97F7C" w:rsidRDefault="00D97F7C">
      <w:pPr>
        <w:pStyle w:val="Textodecomentrio"/>
      </w:pPr>
      <w:r>
        <w:rPr>
          <w:rStyle w:val="Refdecomentrio"/>
        </w:rPr>
        <w:annotationRef/>
      </w:r>
    </w:p>
  </w:comment>
  <w:comment w:id="60" w:author="Dienisson Chinelatto" w:date="2019-03-23T16:54:00Z" w:initials="DC">
    <w:p w14:paraId="71EB778A" w14:textId="7155E9DB" w:rsidR="00D97F7C" w:rsidRDefault="00D97F7C">
      <w:pPr>
        <w:pStyle w:val="Textodecomentrio"/>
      </w:pPr>
      <w:r>
        <w:rPr>
          <w:rStyle w:val="Refdecomentrio"/>
        </w:rPr>
        <w:annotationRef/>
      </w:r>
    </w:p>
  </w:comment>
  <w:comment w:id="61" w:author="Dienisson Chinelatto" w:date="2019-03-23T16:54:00Z" w:initials="DC">
    <w:p w14:paraId="07F9792A" w14:textId="08A9E474" w:rsidR="00D97F7C" w:rsidRDefault="00D97F7C">
      <w:pPr>
        <w:pStyle w:val="Textodecomentrio"/>
      </w:pPr>
      <w:r>
        <w:rPr>
          <w:rStyle w:val="Refdecomentrio"/>
        </w:rPr>
        <w:annotationRef/>
      </w:r>
    </w:p>
  </w:comment>
  <w:comment w:id="62" w:author="Dienisson Chinelatto" w:date="2019-03-23T16:54:00Z" w:initials="DC">
    <w:p w14:paraId="78ADDF59" w14:textId="415E55CA" w:rsidR="00D97F7C" w:rsidRDefault="00D97F7C">
      <w:pPr>
        <w:pStyle w:val="Textodecomentrio"/>
      </w:pPr>
      <w:r>
        <w:rPr>
          <w:rStyle w:val="Refdecomentrio"/>
        </w:rPr>
        <w:annotationRef/>
      </w:r>
    </w:p>
  </w:comment>
  <w:comment w:id="63" w:author="Dienisson Chinelatto" w:date="2019-03-23T16:54:00Z" w:initials="DC">
    <w:p w14:paraId="5B0DF4FB" w14:textId="417C2FC7" w:rsidR="00D97F7C" w:rsidRDefault="00D97F7C">
      <w:pPr>
        <w:pStyle w:val="Textodecomentrio"/>
      </w:pPr>
      <w:r>
        <w:rPr>
          <w:rStyle w:val="Refdecomentrio"/>
        </w:rPr>
        <w:annotationRef/>
      </w:r>
    </w:p>
  </w:comment>
  <w:comment w:id="64" w:author="Dienisson Chinelatto" w:date="2019-03-23T16:53:00Z" w:initials="DC">
    <w:p w14:paraId="448B2155" w14:textId="68F298C3" w:rsidR="00D97F7C" w:rsidRDefault="00D97F7C">
      <w:pPr>
        <w:pStyle w:val="Textodecomentrio"/>
        <w:rPr>
          <w:i/>
        </w:rPr>
      </w:pPr>
      <w:r>
        <w:rPr>
          <w:rStyle w:val="Refdecomentrio"/>
        </w:rPr>
        <w:annotationRef/>
      </w:r>
      <w:r>
        <w:t xml:space="preserve">Os testes unitários e funcionais serão implementados com o framework nativo do </w:t>
      </w:r>
      <w:r w:rsidRPr="008D23AE">
        <w:rPr>
          <w:i/>
        </w:rPr>
        <w:t>Visual Studio</w:t>
      </w:r>
      <w:r>
        <w:t xml:space="preserve"> para .</w:t>
      </w:r>
      <w:r w:rsidRPr="008D23AE">
        <w:rPr>
          <w:i/>
        </w:rPr>
        <w:t xml:space="preserve">NET Core, </w:t>
      </w:r>
      <w:r>
        <w:t xml:space="preserve">o </w:t>
      </w:r>
      <w:r w:rsidRPr="008D23AE">
        <w:rPr>
          <w:i/>
        </w:rPr>
        <w:t>MSTest</w:t>
      </w:r>
      <w:r>
        <w:rPr>
          <w:rStyle w:val="Refdecomentrio"/>
        </w:rPr>
        <w:annotationRef/>
      </w:r>
      <w:r>
        <w:rPr>
          <w:rStyle w:val="Refdecomentrio"/>
        </w:rPr>
        <w:annotationRef/>
      </w:r>
      <w:r>
        <w:rPr>
          <w:i/>
        </w:rPr>
        <w:t xml:space="preserve">. </w:t>
      </w:r>
      <w:r w:rsidRPr="008D23AE">
        <w:t>Para os testes de</w:t>
      </w:r>
      <w:r>
        <w:rPr>
          <w:i/>
        </w:rPr>
        <w:t xml:space="preserve"> User Interface </w:t>
      </w:r>
      <w:r w:rsidRPr="008D23AE">
        <w:t>(UI)</w:t>
      </w:r>
      <w:r>
        <w:t xml:space="preserve"> será utilizado o framework para </w:t>
      </w:r>
      <w:r w:rsidRPr="007A32D4">
        <w:rPr>
          <w:i/>
        </w:rPr>
        <w:t>.NET</w:t>
      </w:r>
      <w:r>
        <w:t xml:space="preserve"> </w:t>
      </w:r>
      <w:r w:rsidRPr="008D23AE">
        <w:rPr>
          <w:i/>
        </w:rPr>
        <w:t>Selenium.WebDriver</w:t>
      </w:r>
      <w:r>
        <w:rPr>
          <w:i/>
        </w:rPr>
        <w:t>.</w:t>
      </w:r>
    </w:p>
    <w:p w14:paraId="3DDB5A7D" w14:textId="77777777" w:rsidR="00D97F7C" w:rsidRDefault="00D97F7C">
      <w:pPr>
        <w:pStyle w:val="Textodecomentrio"/>
      </w:pPr>
    </w:p>
  </w:comment>
  <w:comment w:id="90" w:author="Dienisson Chinelatto" w:date="2019-02-11T22:33:00Z" w:initials="DC">
    <w:p w14:paraId="0F449392" w14:textId="5B74BD5D" w:rsidR="00D97F7C" w:rsidRDefault="00D97F7C">
      <w:pPr>
        <w:pStyle w:val="Textodecomentrio"/>
      </w:pPr>
      <w:r>
        <w:rPr>
          <w:rStyle w:val="Refdecomentrio"/>
        </w:rPr>
        <w:annotationRef/>
      </w:r>
      <w:r>
        <w:t>Pag 29, Pressman. Engenharia de Software.</w:t>
      </w:r>
    </w:p>
  </w:comment>
  <w:comment w:id="91" w:author="Dienisson Chinelatto" w:date="2019-02-04T22:25:00Z" w:initials="DC">
    <w:p w14:paraId="17D16AC4" w14:textId="7DB4AF54" w:rsidR="00D97F7C" w:rsidRDefault="00D97F7C">
      <w:pPr>
        <w:pStyle w:val="Textodecomentrio"/>
      </w:pPr>
      <w:r>
        <w:rPr>
          <w:rStyle w:val="Refdecomentrio"/>
        </w:rPr>
        <w:annotationRef/>
      </w:r>
      <w:r>
        <w:t>Referenciar</w:t>
      </w:r>
    </w:p>
    <w:p w14:paraId="36B2A019" w14:textId="77777777" w:rsidR="00D97F7C" w:rsidRDefault="00D97F7C">
      <w:pPr>
        <w:pStyle w:val="Textodecomentrio"/>
      </w:pPr>
    </w:p>
  </w:comment>
  <w:comment w:id="92" w:author="Dienisson Chinelatto" w:date="2019-02-04T22:31:00Z" w:initials="DC">
    <w:p w14:paraId="6E268CCE" w14:textId="5ECA2DA4" w:rsidR="00D97F7C" w:rsidRDefault="00D97F7C">
      <w:pPr>
        <w:pStyle w:val="Textodecomentrio"/>
      </w:pPr>
      <w:r>
        <w:rPr>
          <w:rStyle w:val="Refdecomentrio"/>
        </w:rPr>
        <w:annotationRef/>
      </w:r>
      <w:r>
        <w:t>referenciar</w:t>
      </w:r>
    </w:p>
  </w:comment>
  <w:comment w:id="93" w:author="Dienisson Chinelatto" w:date="2019-04-15T22:38:00Z" w:initials="DC">
    <w:p w14:paraId="5889F9A6" w14:textId="49BE119A" w:rsidR="00D97F7C" w:rsidRDefault="00D97F7C">
      <w:pPr>
        <w:pStyle w:val="Textodecomentrio"/>
      </w:pPr>
      <w:r>
        <w:rPr>
          <w:rStyle w:val="Refdecomentrio"/>
        </w:rPr>
        <w:annotationRef/>
      </w:r>
      <w:r>
        <w:t>Referenciar</w:t>
      </w:r>
    </w:p>
    <w:p w14:paraId="3B04FF2C" w14:textId="77777777" w:rsidR="00D97F7C" w:rsidRDefault="00D97F7C">
      <w:pPr>
        <w:pStyle w:val="Textodecomentrio"/>
      </w:pPr>
    </w:p>
  </w:comment>
  <w:comment w:id="94" w:author="Dienisson Chinelatto" w:date="2019-04-15T22:25:00Z" w:initials="DC">
    <w:p w14:paraId="7D77A8CF" w14:textId="5F701992" w:rsidR="00D97F7C" w:rsidRDefault="00D97F7C">
      <w:pPr>
        <w:pStyle w:val="Textodecomentrio"/>
      </w:pPr>
      <w:r>
        <w:rPr>
          <w:rStyle w:val="Refdecomentrio"/>
        </w:rPr>
        <w:annotationRef/>
      </w:r>
      <w:r>
        <w:t>Formatar</w:t>
      </w:r>
    </w:p>
    <w:p w14:paraId="36E3E25F" w14:textId="77777777" w:rsidR="00D97F7C" w:rsidRDefault="00D97F7C">
      <w:pPr>
        <w:pStyle w:val="Textodecomentrio"/>
      </w:pPr>
    </w:p>
  </w:comment>
  <w:comment w:id="126" w:author="MPS" w:date="2018-11-26T15:09:00Z" w:initials="MPS">
    <w:p w14:paraId="54EAF36F" w14:textId="4F8C4FC6" w:rsidR="00D97F7C" w:rsidRDefault="00D97F7C">
      <w:pPr>
        <w:pStyle w:val="Textodecomentrio"/>
      </w:pPr>
      <w:r>
        <w:rPr>
          <w:rStyle w:val="Refdecomentrio"/>
        </w:rPr>
        <w:annotationRef/>
      </w:r>
      <w:r>
        <w:t>Incluir a validação no final do capítulo.</w:t>
      </w:r>
    </w:p>
  </w:comment>
  <w:comment w:id="170" w:author="MPS" w:date="2018-11-26T14:36:00Z" w:initials="MPS">
    <w:p w14:paraId="5B13CD43" w14:textId="4A0C3311" w:rsidR="00D97F7C" w:rsidRDefault="00D97F7C">
      <w:pPr>
        <w:pStyle w:val="Textodecomentrio"/>
      </w:pPr>
      <w:r>
        <w:rPr>
          <w:rStyle w:val="Refdecomentrio"/>
        </w:rPr>
        <w:annotationRef/>
      </w:r>
      <w:r>
        <w:t>deve explicar as funcionalidades de cada Tela do sistema.</w:t>
      </w:r>
    </w:p>
  </w:comment>
  <w:comment w:id="201" w:author="MPS" w:date="2018-11-26T14:44:00Z" w:initials="MPS">
    <w:p w14:paraId="3B199C49" w14:textId="0C3F12B8" w:rsidR="00D97F7C" w:rsidRDefault="00D97F7C">
      <w:pPr>
        <w:pStyle w:val="Textodecomentrio"/>
      </w:pPr>
      <w:r>
        <w:rPr>
          <w:rStyle w:val="Refdecomentrio"/>
        </w:rPr>
        <w:annotationRef/>
      </w:r>
      <w:r>
        <w:t>ver a viabilidade de incluir um campo para o professor fazer uma descrição da correção da questão, em especial se a questão estiver incorreta.</w:t>
      </w:r>
    </w:p>
  </w:comment>
  <w:comment w:id="218" w:author="MPS" w:date="2018-11-26T14:47:00Z" w:initials="MPS">
    <w:p w14:paraId="1AE1AB30" w14:textId="335EFAC6" w:rsidR="00D97F7C" w:rsidRDefault="00D97F7C">
      <w:pPr>
        <w:pStyle w:val="Textodecomentrio"/>
      </w:pPr>
      <w:r>
        <w:rPr>
          <w:rStyle w:val="Refdecomentrio"/>
        </w:rPr>
        <w:annotationRef/>
      </w:r>
      <w:r>
        <w:t>explicar figuras</w:t>
      </w:r>
    </w:p>
  </w:comment>
  <w:comment w:id="273" w:author="MPS" w:date="2018-11-26T14:57:00Z" w:initials="MPS">
    <w:p w14:paraId="63C951E3" w14:textId="4C013936" w:rsidR="00D97F7C" w:rsidRDefault="00D97F7C">
      <w:pPr>
        <w:pStyle w:val="Textodecomentrio"/>
      </w:pPr>
      <w:r>
        <w:rPr>
          <w:rStyle w:val="Refdecomentrio"/>
        </w:rPr>
        <w:annotationRef/>
      </w:r>
      <w:r>
        <w:t>Tem como incluir novas referências?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D8259" w15:done="0"/>
  <w15:commentEx w15:paraId="5441C307" w15:paraIdParent="13DD8259" w15:done="0"/>
  <w15:commentEx w15:paraId="0B37A0C9" w15:done="0"/>
  <w15:commentEx w15:paraId="4B3FC409" w15:paraIdParent="0B37A0C9" w15:done="0"/>
  <w15:commentEx w15:paraId="752BD2A7" w15:done="0"/>
  <w15:commentEx w15:paraId="24C467CB" w15:paraIdParent="752BD2A7" w15:done="0"/>
  <w15:commentEx w15:paraId="188813A6" w15:paraIdParent="752BD2A7" w15:done="0"/>
  <w15:commentEx w15:paraId="71EB778A" w15:paraIdParent="752BD2A7" w15:done="0"/>
  <w15:commentEx w15:paraId="07F9792A" w15:paraIdParent="752BD2A7" w15:done="0"/>
  <w15:commentEx w15:paraId="78ADDF59" w15:paraIdParent="752BD2A7" w15:done="0"/>
  <w15:commentEx w15:paraId="5B0DF4FB" w15:paraIdParent="752BD2A7" w15:done="0"/>
  <w15:commentEx w15:paraId="3DDB5A7D" w15:done="0"/>
  <w15:commentEx w15:paraId="0F449392" w15:done="0"/>
  <w15:commentEx w15:paraId="36B2A019" w15:done="0"/>
  <w15:commentEx w15:paraId="6E268CCE" w15:done="0"/>
  <w15:commentEx w15:paraId="3B04FF2C" w15:done="0"/>
  <w15:commentEx w15:paraId="36E3E25F" w15:done="0"/>
  <w15:commentEx w15:paraId="54EAF36F" w15:done="0"/>
  <w15:commentEx w15:paraId="5B13CD43" w15:done="0"/>
  <w15:commentEx w15:paraId="3B199C49" w15:done="0"/>
  <w15:commentEx w15:paraId="1AE1AB30" w15:done="0"/>
  <w15:commentEx w15:paraId="63C95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303883" w14:textId="77777777" w:rsidR="00982B79" w:rsidRDefault="00982B79">
      <w:r>
        <w:separator/>
      </w:r>
    </w:p>
  </w:endnote>
  <w:endnote w:type="continuationSeparator" w:id="0">
    <w:p w14:paraId="44F0DEBD" w14:textId="77777777" w:rsidR="00982B79" w:rsidRDefault="00982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74B8" w14:textId="77777777" w:rsidR="00D97F7C" w:rsidRPr="00501926" w:rsidRDefault="00D97F7C">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119F" w14:textId="77777777" w:rsidR="00D97F7C" w:rsidRPr="00501926" w:rsidRDefault="00D97F7C">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F08F86" w14:textId="77777777" w:rsidR="00982B79" w:rsidRDefault="00982B79">
      <w:r>
        <w:separator/>
      </w:r>
    </w:p>
  </w:footnote>
  <w:footnote w:type="continuationSeparator" w:id="0">
    <w:p w14:paraId="010FDD53" w14:textId="77777777" w:rsidR="00982B79" w:rsidRDefault="00982B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5FE0" w14:textId="77777777" w:rsidR="00D97F7C" w:rsidRDefault="00D97F7C">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D97F7C" w:rsidRDefault="00D97F7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34BC5" w14:textId="77777777" w:rsidR="00D97F7C" w:rsidRDefault="00D97F7C">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14048" w14:textId="77777777" w:rsidR="00D97F7C" w:rsidRPr="00EC49FE" w:rsidRDefault="00D97F7C">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D97F7C" w:rsidRPr="00EC49FE" w:rsidRDefault="00D97F7C">
    <w:pPr>
      <w:jc w:val="right"/>
    </w:pPr>
    <w:r w:rsidRPr="00EC49FE">
      <w:t>S. Sandri, J. Stolfi, L.Velho</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61882"/>
      <w:docPartObj>
        <w:docPartGallery w:val="Page Numbers (Top of Page)"/>
        <w:docPartUnique/>
      </w:docPartObj>
    </w:sdtPr>
    <w:sdtContent>
      <w:p w14:paraId="7A0BF4FD" w14:textId="60005A01" w:rsidR="00D97F7C" w:rsidRDefault="00D97F7C">
        <w:pPr>
          <w:pStyle w:val="Cabealho"/>
        </w:pPr>
        <w:r>
          <w:fldChar w:fldCharType="begin"/>
        </w:r>
        <w:r>
          <w:instrText>PAGE   \* MERGEFORMAT</w:instrText>
        </w:r>
        <w:r>
          <w:fldChar w:fldCharType="separate"/>
        </w:r>
        <w:r w:rsidR="00A55692">
          <w:rPr>
            <w:noProof/>
          </w:rPr>
          <w:t>31</w:t>
        </w:r>
        <w:r>
          <w:fldChar w:fldCharType="end"/>
        </w:r>
      </w:p>
    </w:sdtContent>
  </w:sdt>
  <w:p w14:paraId="7D7BD1D8" w14:textId="77777777" w:rsidR="00D97F7C" w:rsidRDefault="00D97F7C">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77C3A6A"/>
    <w:lvl w:ilvl="0">
      <w:start w:val="1"/>
      <w:numFmt w:val="decimal"/>
      <w:lvlText w:val="%1."/>
      <w:lvlJc w:val="left"/>
      <w:pPr>
        <w:tabs>
          <w:tab w:val="num" w:pos="1492"/>
        </w:tabs>
        <w:ind w:left="1492" w:hanging="360"/>
      </w:pPr>
    </w:lvl>
  </w:abstractNum>
  <w:abstractNum w:abstractNumId="1">
    <w:nsid w:val="FFFFFF7D"/>
    <w:multiLevelType w:val="singleLevel"/>
    <w:tmpl w:val="FFFAE512"/>
    <w:lvl w:ilvl="0">
      <w:start w:val="1"/>
      <w:numFmt w:val="decimal"/>
      <w:lvlText w:val="%1."/>
      <w:lvlJc w:val="left"/>
      <w:pPr>
        <w:tabs>
          <w:tab w:val="num" w:pos="1209"/>
        </w:tabs>
        <w:ind w:left="1209" w:hanging="360"/>
      </w:pPr>
    </w:lvl>
  </w:abstractNum>
  <w:abstractNum w:abstractNumId="2">
    <w:nsid w:val="FFFFFF7E"/>
    <w:multiLevelType w:val="singleLevel"/>
    <w:tmpl w:val="0972B9A2"/>
    <w:lvl w:ilvl="0">
      <w:start w:val="1"/>
      <w:numFmt w:val="decimal"/>
      <w:lvlText w:val="%1."/>
      <w:lvlJc w:val="left"/>
      <w:pPr>
        <w:tabs>
          <w:tab w:val="num" w:pos="926"/>
        </w:tabs>
        <w:ind w:left="926" w:hanging="360"/>
      </w:pPr>
    </w:lvl>
  </w:abstractNum>
  <w:abstractNum w:abstractNumId="3">
    <w:nsid w:val="FFFFFF7F"/>
    <w:multiLevelType w:val="singleLevel"/>
    <w:tmpl w:val="2C96F0CA"/>
    <w:lvl w:ilvl="0">
      <w:start w:val="1"/>
      <w:numFmt w:val="decimal"/>
      <w:lvlText w:val="%1."/>
      <w:lvlJc w:val="left"/>
      <w:pPr>
        <w:tabs>
          <w:tab w:val="num" w:pos="643"/>
        </w:tabs>
        <w:ind w:left="643" w:hanging="360"/>
      </w:pPr>
    </w:lvl>
  </w:abstractNum>
  <w:abstractNum w:abstractNumId="4">
    <w:nsid w:val="FFFFFF80"/>
    <w:multiLevelType w:val="singleLevel"/>
    <w:tmpl w:val="74A2F60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350D9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8D82C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B64F9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8B0114E"/>
    <w:lvl w:ilvl="0">
      <w:start w:val="1"/>
      <w:numFmt w:val="decimal"/>
      <w:lvlText w:val="%1."/>
      <w:lvlJc w:val="left"/>
      <w:pPr>
        <w:tabs>
          <w:tab w:val="num" w:pos="360"/>
        </w:tabs>
        <w:ind w:left="360" w:hanging="360"/>
      </w:pPr>
    </w:lvl>
  </w:abstractNum>
  <w:abstractNum w:abstractNumId="9">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nsid w:val="19CA0EE0"/>
    <w:multiLevelType w:val="multilevel"/>
    <w:tmpl w:val="2E7CCB2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23EE12E6"/>
    <w:multiLevelType w:val="hybridMultilevel"/>
    <w:tmpl w:val="6EA87E10"/>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3">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AB05A63"/>
    <w:multiLevelType w:val="hybridMultilevel"/>
    <w:tmpl w:val="C84232AA"/>
    <w:lvl w:ilvl="0" w:tplc="EA4AB2B0">
      <w:start w:val="1"/>
      <w:numFmt w:val="lowerLetter"/>
      <w:lvlText w:val="%1)"/>
      <w:lvlJc w:val="left"/>
      <w:pPr>
        <w:ind w:left="720" w:hanging="360"/>
      </w:pPr>
    </w:lvl>
    <w:lvl w:ilvl="1" w:tplc="9490C2F2">
      <w:start w:val="1"/>
      <w:numFmt w:val="lowerLetter"/>
      <w:lvlText w:val="%2."/>
      <w:lvlJc w:val="left"/>
      <w:pPr>
        <w:ind w:left="1440" w:hanging="360"/>
      </w:pPr>
    </w:lvl>
    <w:lvl w:ilvl="2" w:tplc="381E6268">
      <w:start w:val="1"/>
      <w:numFmt w:val="lowerRoman"/>
      <w:lvlText w:val="%3."/>
      <w:lvlJc w:val="right"/>
      <w:pPr>
        <w:ind w:left="2160" w:hanging="180"/>
      </w:pPr>
    </w:lvl>
    <w:lvl w:ilvl="3" w:tplc="AE068E70">
      <w:start w:val="1"/>
      <w:numFmt w:val="decimal"/>
      <w:lvlText w:val="%4."/>
      <w:lvlJc w:val="left"/>
      <w:pPr>
        <w:ind w:left="2880" w:hanging="360"/>
      </w:pPr>
    </w:lvl>
    <w:lvl w:ilvl="4" w:tplc="DB468E58">
      <w:start w:val="1"/>
      <w:numFmt w:val="lowerLetter"/>
      <w:lvlText w:val="%5."/>
      <w:lvlJc w:val="left"/>
      <w:pPr>
        <w:ind w:left="3600" w:hanging="360"/>
      </w:pPr>
    </w:lvl>
    <w:lvl w:ilvl="5" w:tplc="5A3E972E">
      <w:start w:val="1"/>
      <w:numFmt w:val="lowerRoman"/>
      <w:lvlText w:val="%6."/>
      <w:lvlJc w:val="right"/>
      <w:pPr>
        <w:ind w:left="4320" w:hanging="180"/>
      </w:pPr>
    </w:lvl>
    <w:lvl w:ilvl="6" w:tplc="521EC22C">
      <w:start w:val="1"/>
      <w:numFmt w:val="decimal"/>
      <w:lvlText w:val="%7."/>
      <w:lvlJc w:val="left"/>
      <w:pPr>
        <w:ind w:left="5040" w:hanging="360"/>
      </w:pPr>
    </w:lvl>
    <w:lvl w:ilvl="7" w:tplc="A574C50E">
      <w:start w:val="1"/>
      <w:numFmt w:val="lowerLetter"/>
      <w:lvlText w:val="%8."/>
      <w:lvlJc w:val="left"/>
      <w:pPr>
        <w:ind w:left="5760" w:hanging="360"/>
      </w:pPr>
    </w:lvl>
    <w:lvl w:ilvl="8" w:tplc="4B602CDC">
      <w:start w:val="1"/>
      <w:numFmt w:val="lowerRoman"/>
      <w:lvlText w:val="%9."/>
      <w:lvlJc w:val="right"/>
      <w:pPr>
        <w:ind w:left="6480" w:hanging="180"/>
      </w:pPr>
    </w:lvl>
  </w:abstractNum>
  <w:abstractNum w:abstractNumId="26">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4DA1DD7"/>
    <w:multiLevelType w:val="hybridMultilevel"/>
    <w:tmpl w:val="D04A290C"/>
    <w:lvl w:ilvl="0" w:tplc="6D48D804">
      <w:numFmt w:val="bullet"/>
      <w:lvlText w:val="·"/>
      <w:lvlJc w:val="left"/>
      <w:pPr>
        <w:ind w:left="1369" w:hanging="360"/>
      </w:pPr>
      <w:rPr>
        <w:rFonts w:ascii="Times New Roman" w:eastAsia="Times New Roman" w:hAnsi="Times New Roman" w:cs="Times New Roman" w:hint="default"/>
      </w:rPr>
    </w:lvl>
    <w:lvl w:ilvl="1" w:tplc="04160003" w:tentative="1">
      <w:start w:val="1"/>
      <w:numFmt w:val="bullet"/>
      <w:lvlText w:val="o"/>
      <w:lvlJc w:val="left"/>
      <w:pPr>
        <w:ind w:left="2089" w:hanging="360"/>
      </w:pPr>
      <w:rPr>
        <w:rFonts w:ascii="Courier New" w:hAnsi="Courier New" w:cs="Courier New" w:hint="default"/>
      </w:rPr>
    </w:lvl>
    <w:lvl w:ilvl="2" w:tplc="04160005" w:tentative="1">
      <w:start w:val="1"/>
      <w:numFmt w:val="bullet"/>
      <w:lvlText w:val=""/>
      <w:lvlJc w:val="left"/>
      <w:pPr>
        <w:ind w:left="2809" w:hanging="360"/>
      </w:pPr>
      <w:rPr>
        <w:rFonts w:ascii="Wingdings" w:hAnsi="Wingdings" w:hint="default"/>
      </w:rPr>
    </w:lvl>
    <w:lvl w:ilvl="3" w:tplc="04160001" w:tentative="1">
      <w:start w:val="1"/>
      <w:numFmt w:val="bullet"/>
      <w:lvlText w:val=""/>
      <w:lvlJc w:val="left"/>
      <w:pPr>
        <w:ind w:left="3529" w:hanging="360"/>
      </w:pPr>
      <w:rPr>
        <w:rFonts w:ascii="Symbol" w:hAnsi="Symbol" w:hint="default"/>
      </w:rPr>
    </w:lvl>
    <w:lvl w:ilvl="4" w:tplc="04160003" w:tentative="1">
      <w:start w:val="1"/>
      <w:numFmt w:val="bullet"/>
      <w:lvlText w:val="o"/>
      <w:lvlJc w:val="left"/>
      <w:pPr>
        <w:ind w:left="4249" w:hanging="360"/>
      </w:pPr>
      <w:rPr>
        <w:rFonts w:ascii="Courier New" w:hAnsi="Courier New" w:cs="Courier New" w:hint="default"/>
      </w:rPr>
    </w:lvl>
    <w:lvl w:ilvl="5" w:tplc="04160005" w:tentative="1">
      <w:start w:val="1"/>
      <w:numFmt w:val="bullet"/>
      <w:lvlText w:val=""/>
      <w:lvlJc w:val="left"/>
      <w:pPr>
        <w:ind w:left="4969" w:hanging="360"/>
      </w:pPr>
      <w:rPr>
        <w:rFonts w:ascii="Wingdings" w:hAnsi="Wingdings" w:hint="default"/>
      </w:rPr>
    </w:lvl>
    <w:lvl w:ilvl="6" w:tplc="04160001" w:tentative="1">
      <w:start w:val="1"/>
      <w:numFmt w:val="bullet"/>
      <w:lvlText w:val=""/>
      <w:lvlJc w:val="left"/>
      <w:pPr>
        <w:ind w:left="5689" w:hanging="360"/>
      </w:pPr>
      <w:rPr>
        <w:rFonts w:ascii="Symbol" w:hAnsi="Symbol" w:hint="default"/>
      </w:rPr>
    </w:lvl>
    <w:lvl w:ilvl="7" w:tplc="04160003" w:tentative="1">
      <w:start w:val="1"/>
      <w:numFmt w:val="bullet"/>
      <w:lvlText w:val="o"/>
      <w:lvlJc w:val="left"/>
      <w:pPr>
        <w:ind w:left="6409" w:hanging="360"/>
      </w:pPr>
      <w:rPr>
        <w:rFonts w:ascii="Courier New" w:hAnsi="Courier New" w:cs="Courier New" w:hint="default"/>
      </w:rPr>
    </w:lvl>
    <w:lvl w:ilvl="8" w:tplc="04160005" w:tentative="1">
      <w:start w:val="1"/>
      <w:numFmt w:val="bullet"/>
      <w:lvlText w:val=""/>
      <w:lvlJc w:val="left"/>
      <w:pPr>
        <w:ind w:left="7129" w:hanging="360"/>
      </w:pPr>
      <w:rPr>
        <w:rFonts w:ascii="Wingdings" w:hAnsi="Wingdings" w:hint="default"/>
      </w:rPr>
    </w:lvl>
  </w:abstractNum>
  <w:abstractNum w:abstractNumId="29">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31">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3">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4">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7">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8">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9">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30"/>
  </w:num>
  <w:num w:numId="2">
    <w:abstractNumId w:val="12"/>
  </w:num>
  <w:num w:numId="3">
    <w:abstractNumId w:val="33"/>
  </w:num>
  <w:num w:numId="4">
    <w:abstractNumId w:val="13"/>
  </w:num>
  <w:num w:numId="5">
    <w:abstractNumId w:val="30"/>
    <w:lvlOverride w:ilvl="0">
      <w:startOverride w:val="1"/>
    </w:lvlOverride>
  </w:num>
  <w:num w:numId="6">
    <w:abstractNumId w:val="30"/>
    <w:lvlOverride w:ilvl="0">
      <w:startOverride w:val="1"/>
    </w:lvlOverride>
  </w:num>
  <w:num w:numId="7">
    <w:abstractNumId w:val="30"/>
    <w:lvlOverride w:ilvl="0">
      <w:startOverride w:val="1"/>
    </w:lvlOverride>
  </w:num>
  <w:num w:numId="8">
    <w:abstractNumId w:val="30"/>
  </w:num>
  <w:num w:numId="9">
    <w:abstractNumId w:val="20"/>
  </w:num>
  <w:num w:numId="10">
    <w:abstractNumId w:val="30"/>
    <w:lvlOverride w:ilvl="0">
      <w:startOverride w:val="1"/>
    </w:lvlOverride>
  </w:num>
  <w:num w:numId="11">
    <w:abstractNumId w:val="37"/>
  </w:num>
  <w:num w:numId="12">
    <w:abstractNumId w:val="38"/>
  </w:num>
  <w:num w:numId="13">
    <w:abstractNumId w:val="21"/>
  </w:num>
  <w:num w:numId="14">
    <w:abstractNumId w:val="30"/>
    <w:lvlOverride w:ilvl="0">
      <w:startOverride w:val="1"/>
    </w:lvlOverride>
  </w:num>
  <w:num w:numId="15">
    <w:abstractNumId w:val="30"/>
    <w:lvlOverride w:ilvl="0">
      <w:startOverride w:val="1"/>
    </w:lvlOverride>
  </w:num>
  <w:num w:numId="16">
    <w:abstractNumId w:val="30"/>
    <w:lvlOverride w:ilvl="0">
      <w:startOverride w:val="1"/>
    </w:lvlOverride>
  </w:num>
  <w:num w:numId="17">
    <w:abstractNumId w:val="30"/>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6"/>
  </w:num>
  <w:num w:numId="29">
    <w:abstractNumId w:val="24"/>
  </w:num>
  <w:num w:numId="30">
    <w:abstractNumId w:val="31"/>
  </w:num>
  <w:num w:numId="31">
    <w:abstractNumId w:val="27"/>
  </w:num>
  <w:num w:numId="32">
    <w:abstractNumId w:val="29"/>
  </w:num>
  <w:num w:numId="33">
    <w:abstractNumId w:val="23"/>
  </w:num>
  <w:num w:numId="34">
    <w:abstractNumId w:val="14"/>
  </w:num>
  <w:num w:numId="35">
    <w:abstractNumId w:val="39"/>
  </w:num>
  <w:num w:numId="36">
    <w:abstractNumId w:val="17"/>
  </w:num>
  <w:num w:numId="37">
    <w:abstractNumId w:val="35"/>
  </w:num>
  <w:num w:numId="38">
    <w:abstractNumId w:val="19"/>
  </w:num>
  <w:num w:numId="39">
    <w:abstractNumId w:val="15"/>
  </w:num>
  <w:num w:numId="40">
    <w:abstractNumId w:val="36"/>
  </w:num>
  <w:num w:numId="41">
    <w:abstractNumId w:val="34"/>
  </w:num>
  <w:num w:numId="42">
    <w:abstractNumId w:val="18"/>
  </w:num>
  <w:num w:numId="43">
    <w:abstractNumId w:val="16"/>
  </w:num>
  <w:num w:numId="44">
    <w:abstractNumId w:val="32"/>
  </w:num>
  <w:num w:numId="45">
    <w:abstractNumId w:val="25"/>
  </w:num>
  <w:num w:numId="46">
    <w:abstractNumId w:val="20"/>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num>
  <w:num w:numId="48">
    <w:abstractNumId w:val="28"/>
  </w:num>
  <w:num w:numId="49">
    <w:abstractNumId w:val="20"/>
  </w:num>
  <w:num w:numId="50">
    <w:abstractNumId w:val="20"/>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Ribeiro Bona Sartor">
    <w15:presenceInfo w15:providerId="AD" w15:userId="S-1-5-21-606747145-1844237615-1801674531-32860"/>
  </w15:person>
  <w15:person w15:author="Dienisson Chinelatto">
    <w15:presenceInfo w15:providerId="Windows Live" w15:userId="ffd1ecd985ccb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2E3"/>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5110"/>
    <w:rsid w:val="000F710D"/>
    <w:rsid w:val="001032B6"/>
    <w:rsid w:val="0010481C"/>
    <w:rsid w:val="00106D1B"/>
    <w:rsid w:val="0012104B"/>
    <w:rsid w:val="00121492"/>
    <w:rsid w:val="0012173F"/>
    <w:rsid w:val="00121893"/>
    <w:rsid w:val="0012284D"/>
    <w:rsid w:val="00123083"/>
    <w:rsid w:val="001237E5"/>
    <w:rsid w:val="00126488"/>
    <w:rsid w:val="001303F8"/>
    <w:rsid w:val="00131131"/>
    <w:rsid w:val="001351CB"/>
    <w:rsid w:val="00140F77"/>
    <w:rsid w:val="00141545"/>
    <w:rsid w:val="00141FD8"/>
    <w:rsid w:val="00145FC5"/>
    <w:rsid w:val="00146189"/>
    <w:rsid w:val="00150410"/>
    <w:rsid w:val="00151917"/>
    <w:rsid w:val="00152BB3"/>
    <w:rsid w:val="001532FE"/>
    <w:rsid w:val="0015533E"/>
    <w:rsid w:val="00157BEC"/>
    <w:rsid w:val="00161907"/>
    <w:rsid w:val="00165272"/>
    <w:rsid w:val="00165AF5"/>
    <w:rsid w:val="00166760"/>
    <w:rsid w:val="001677BB"/>
    <w:rsid w:val="00170C4F"/>
    <w:rsid w:val="00172462"/>
    <w:rsid w:val="00173FC8"/>
    <w:rsid w:val="0017516D"/>
    <w:rsid w:val="00176045"/>
    <w:rsid w:val="0017743D"/>
    <w:rsid w:val="001778C2"/>
    <w:rsid w:val="00180007"/>
    <w:rsid w:val="001809F6"/>
    <w:rsid w:val="00181F5F"/>
    <w:rsid w:val="0018435D"/>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7191"/>
    <w:rsid w:val="00203EC6"/>
    <w:rsid w:val="00207096"/>
    <w:rsid w:val="00212E82"/>
    <w:rsid w:val="002131E6"/>
    <w:rsid w:val="00215AA9"/>
    <w:rsid w:val="00217DD7"/>
    <w:rsid w:val="002203DA"/>
    <w:rsid w:val="00222249"/>
    <w:rsid w:val="00223C89"/>
    <w:rsid w:val="00223D6A"/>
    <w:rsid w:val="00224FEC"/>
    <w:rsid w:val="0022563A"/>
    <w:rsid w:val="00225843"/>
    <w:rsid w:val="00225D11"/>
    <w:rsid w:val="00230B0A"/>
    <w:rsid w:val="00231E23"/>
    <w:rsid w:val="002327C8"/>
    <w:rsid w:val="00232BEB"/>
    <w:rsid w:val="00232C88"/>
    <w:rsid w:val="00235FA0"/>
    <w:rsid w:val="00241587"/>
    <w:rsid w:val="002465EA"/>
    <w:rsid w:val="00250371"/>
    <w:rsid w:val="002508F4"/>
    <w:rsid w:val="0025141E"/>
    <w:rsid w:val="002524E2"/>
    <w:rsid w:val="00252675"/>
    <w:rsid w:val="002526B9"/>
    <w:rsid w:val="002554C8"/>
    <w:rsid w:val="00256065"/>
    <w:rsid w:val="00257DD5"/>
    <w:rsid w:val="00261A75"/>
    <w:rsid w:val="00261D9B"/>
    <w:rsid w:val="0026558E"/>
    <w:rsid w:val="00271164"/>
    <w:rsid w:val="00272E45"/>
    <w:rsid w:val="002749F0"/>
    <w:rsid w:val="00274A19"/>
    <w:rsid w:val="00284AA9"/>
    <w:rsid w:val="002904D6"/>
    <w:rsid w:val="0029417C"/>
    <w:rsid w:val="00294B5D"/>
    <w:rsid w:val="00294CC5"/>
    <w:rsid w:val="002A0552"/>
    <w:rsid w:val="002A0AEB"/>
    <w:rsid w:val="002A12FC"/>
    <w:rsid w:val="002A2C7A"/>
    <w:rsid w:val="002A30E4"/>
    <w:rsid w:val="002A49ED"/>
    <w:rsid w:val="002A66DC"/>
    <w:rsid w:val="002A6F7C"/>
    <w:rsid w:val="002B60C0"/>
    <w:rsid w:val="002B692E"/>
    <w:rsid w:val="002C334B"/>
    <w:rsid w:val="002C3843"/>
    <w:rsid w:val="002C4120"/>
    <w:rsid w:val="002C5DF3"/>
    <w:rsid w:val="002C6306"/>
    <w:rsid w:val="002C6B64"/>
    <w:rsid w:val="002D04CF"/>
    <w:rsid w:val="002D1596"/>
    <w:rsid w:val="002D21B8"/>
    <w:rsid w:val="002D2ADE"/>
    <w:rsid w:val="002D2AF4"/>
    <w:rsid w:val="002E0348"/>
    <w:rsid w:val="002E1E4D"/>
    <w:rsid w:val="002E3EC5"/>
    <w:rsid w:val="002E4467"/>
    <w:rsid w:val="002E7C92"/>
    <w:rsid w:val="002F1C66"/>
    <w:rsid w:val="002F52CA"/>
    <w:rsid w:val="002F7E63"/>
    <w:rsid w:val="00301142"/>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EDF"/>
    <w:rsid w:val="00341DDB"/>
    <w:rsid w:val="00344D08"/>
    <w:rsid w:val="003454C8"/>
    <w:rsid w:val="00346BFD"/>
    <w:rsid w:val="0034761D"/>
    <w:rsid w:val="003478D1"/>
    <w:rsid w:val="00354CB4"/>
    <w:rsid w:val="00356EBB"/>
    <w:rsid w:val="00357253"/>
    <w:rsid w:val="00360558"/>
    <w:rsid w:val="003608B3"/>
    <w:rsid w:val="003619FE"/>
    <w:rsid w:val="00362A9D"/>
    <w:rsid w:val="00364341"/>
    <w:rsid w:val="00370321"/>
    <w:rsid w:val="00370720"/>
    <w:rsid w:val="00372D62"/>
    <w:rsid w:val="00375EF6"/>
    <w:rsid w:val="0037688E"/>
    <w:rsid w:val="003825DD"/>
    <w:rsid w:val="0038332F"/>
    <w:rsid w:val="00384400"/>
    <w:rsid w:val="003901D7"/>
    <w:rsid w:val="003905A4"/>
    <w:rsid w:val="0039121C"/>
    <w:rsid w:val="0039148C"/>
    <w:rsid w:val="00391885"/>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1D41"/>
    <w:rsid w:val="00425B05"/>
    <w:rsid w:val="004264CF"/>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095E"/>
    <w:rsid w:val="004A3E2C"/>
    <w:rsid w:val="004A7C58"/>
    <w:rsid w:val="004A7FAB"/>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E657B"/>
    <w:rsid w:val="004F0D6F"/>
    <w:rsid w:val="004F15C8"/>
    <w:rsid w:val="004F1B7B"/>
    <w:rsid w:val="004F7178"/>
    <w:rsid w:val="0050030B"/>
    <w:rsid w:val="00500C72"/>
    <w:rsid w:val="005018C1"/>
    <w:rsid w:val="00501926"/>
    <w:rsid w:val="00502469"/>
    <w:rsid w:val="00504F4A"/>
    <w:rsid w:val="0050548F"/>
    <w:rsid w:val="00507087"/>
    <w:rsid w:val="0051396C"/>
    <w:rsid w:val="005147DE"/>
    <w:rsid w:val="00514F8F"/>
    <w:rsid w:val="005237D7"/>
    <w:rsid w:val="00530363"/>
    <w:rsid w:val="00531007"/>
    <w:rsid w:val="00532E3D"/>
    <w:rsid w:val="00537A59"/>
    <w:rsid w:val="005402ED"/>
    <w:rsid w:val="0054146F"/>
    <w:rsid w:val="00544261"/>
    <w:rsid w:val="005451F8"/>
    <w:rsid w:val="00545318"/>
    <w:rsid w:val="00551138"/>
    <w:rsid w:val="0055172F"/>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320"/>
    <w:rsid w:val="005837F1"/>
    <w:rsid w:val="005838D4"/>
    <w:rsid w:val="00583A90"/>
    <w:rsid w:val="00583EA8"/>
    <w:rsid w:val="0059005A"/>
    <w:rsid w:val="00590379"/>
    <w:rsid w:val="00594F42"/>
    <w:rsid w:val="005956BE"/>
    <w:rsid w:val="00596179"/>
    <w:rsid w:val="005963E4"/>
    <w:rsid w:val="00597636"/>
    <w:rsid w:val="005B3E86"/>
    <w:rsid w:val="005B477D"/>
    <w:rsid w:val="005B6758"/>
    <w:rsid w:val="005B7462"/>
    <w:rsid w:val="005C0AC4"/>
    <w:rsid w:val="005C0CBE"/>
    <w:rsid w:val="005C1E19"/>
    <w:rsid w:val="005C2024"/>
    <w:rsid w:val="005C2972"/>
    <w:rsid w:val="005C36A7"/>
    <w:rsid w:val="005C515C"/>
    <w:rsid w:val="005C7AD6"/>
    <w:rsid w:val="005D2862"/>
    <w:rsid w:val="005D4263"/>
    <w:rsid w:val="005D5D6C"/>
    <w:rsid w:val="005E2049"/>
    <w:rsid w:val="005E2916"/>
    <w:rsid w:val="005E3E05"/>
    <w:rsid w:val="005E3FDF"/>
    <w:rsid w:val="005E6F84"/>
    <w:rsid w:val="005F05F3"/>
    <w:rsid w:val="005F0DD2"/>
    <w:rsid w:val="005F144B"/>
    <w:rsid w:val="005F1EF5"/>
    <w:rsid w:val="005F2EE3"/>
    <w:rsid w:val="005F3438"/>
    <w:rsid w:val="005F3E65"/>
    <w:rsid w:val="005F44DC"/>
    <w:rsid w:val="006058AA"/>
    <w:rsid w:val="006064FC"/>
    <w:rsid w:val="00607580"/>
    <w:rsid w:val="00611CEF"/>
    <w:rsid w:val="00614E9B"/>
    <w:rsid w:val="00617F35"/>
    <w:rsid w:val="00620CBB"/>
    <w:rsid w:val="00621EFA"/>
    <w:rsid w:val="00622402"/>
    <w:rsid w:val="00623093"/>
    <w:rsid w:val="00625E84"/>
    <w:rsid w:val="00625F1B"/>
    <w:rsid w:val="006265C6"/>
    <w:rsid w:val="00626C55"/>
    <w:rsid w:val="00630A39"/>
    <w:rsid w:val="00630EB4"/>
    <w:rsid w:val="006313E7"/>
    <w:rsid w:val="0063176C"/>
    <w:rsid w:val="00631BC9"/>
    <w:rsid w:val="00631CD4"/>
    <w:rsid w:val="00631D04"/>
    <w:rsid w:val="00632500"/>
    <w:rsid w:val="006344F7"/>
    <w:rsid w:val="00635B3E"/>
    <w:rsid w:val="00636F88"/>
    <w:rsid w:val="006378C7"/>
    <w:rsid w:val="00642418"/>
    <w:rsid w:val="00650B4A"/>
    <w:rsid w:val="00651909"/>
    <w:rsid w:val="00651D5D"/>
    <w:rsid w:val="00655B7D"/>
    <w:rsid w:val="0066053C"/>
    <w:rsid w:val="006641F9"/>
    <w:rsid w:val="00664C79"/>
    <w:rsid w:val="00665841"/>
    <w:rsid w:val="0066728D"/>
    <w:rsid w:val="0067054A"/>
    <w:rsid w:val="0067063D"/>
    <w:rsid w:val="006713F4"/>
    <w:rsid w:val="006759C5"/>
    <w:rsid w:val="00677C99"/>
    <w:rsid w:val="006807A4"/>
    <w:rsid w:val="006818F8"/>
    <w:rsid w:val="00683392"/>
    <w:rsid w:val="006835C0"/>
    <w:rsid w:val="006841AB"/>
    <w:rsid w:val="00685A82"/>
    <w:rsid w:val="006909A1"/>
    <w:rsid w:val="00691560"/>
    <w:rsid w:val="00693086"/>
    <w:rsid w:val="006A0541"/>
    <w:rsid w:val="006A0772"/>
    <w:rsid w:val="006A4562"/>
    <w:rsid w:val="006A66E3"/>
    <w:rsid w:val="006B0978"/>
    <w:rsid w:val="006B22CD"/>
    <w:rsid w:val="006B6F5D"/>
    <w:rsid w:val="006B7152"/>
    <w:rsid w:val="006B7705"/>
    <w:rsid w:val="006C0586"/>
    <w:rsid w:val="006C32DB"/>
    <w:rsid w:val="006C3564"/>
    <w:rsid w:val="006C3B94"/>
    <w:rsid w:val="006C6E2C"/>
    <w:rsid w:val="006C794A"/>
    <w:rsid w:val="006D3DF4"/>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1CB"/>
    <w:rsid w:val="006F05DD"/>
    <w:rsid w:val="006F2F34"/>
    <w:rsid w:val="006F435D"/>
    <w:rsid w:val="006F4488"/>
    <w:rsid w:val="006F5CF1"/>
    <w:rsid w:val="006F6927"/>
    <w:rsid w:val="00700189"/>
    <w:rsid w:val="0070037E"/>
    <w:rsid w:val="00700EA7"/>
    <w:rsid w:val="0070296D"/>
    <w:rsid w:val="00703114"/>
    <w:rsid w:val="00704023"/>
    <w:rsid w:val="007044D0"/>
    <w:rsid w:val="00704866"/>
    <w:rsid w:val="007069BA"/>
    <w:rsid w:val="00706F41"/>
    <w:rsid w:val="007076C3"/>
    <w:rsid w:val="00707D6F"/>
    <w:rsid w:val="00707E87"/>
    <w:rsid w:val="00711AD4"/>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659C7"/>
    <w:rsid w:val="007712C1"/>
    <w:rsid w:val="00772C4C"/>
    <w:rsid w:val="00777449"/>
    <w:rsid w:val="00782592"/>
    <w:rsid w:val="007825B9"/>
    <w:rsid w:val="00782D33"/>
    <w:rsid w:val="00783CB3"/>
    <w:rsid w:val="00783FA6"/>
    <w:rsid w:val="00785CAC"/>
    <w:rsid w:val="00785E99"/>
    <w:rsid w:val="00787ED6"/>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6BCE"/>
    <w:rsid w:val="007C7A07"/>
    <w:rsid w:val="007D3530"/>
    <w:rsid w:val="007D4DF7"/>
    <w:rsid w:val="007D5A7B"/>
    <w:rsid w:val="007D64EC"/>
    <w:rsid w:val="007D666B"/>
    <w:rsid w:val="007D7707"/>
    <w:rsid w:val="007D7974"/>
    <w:rsid w:val="007E057A"/>
    <w:rsid w:val="007E2294"/>
    <w:rsid w:val="007E356C"/>
    <w:rsid w:val="007E3A87"/>
    <w:rsid w:val="007E3F67"/>
    <w:rsid w:val="007E3F9D"/>
    <w:rsid w:val="007F065F"/>
    <w:rsid w:val="007F1749"/>
    <w:rsid w:val="007F1F81"/>
    <w:rsid w:val="007F3930"/>
    <w:rsid w:val="007F4E01"/>
    <w:rsid w:val="007F5956"/>
    <w:rsid w:val="007F64A8"/>
    <w:rsid w:val="007F6C08"/>
    <w:rsid w:val="007F7D3F"/>
    <w:rsid w:val="008012B8"/>
    <w:rsid w:val="008014A8"/>
    <w:rsid w:val="008130E4"/>
    <w:rsid w:val="008208F4"/>
    <w:rsid w:val="008215E3"/>
    <w:rsid w:val="00821904"/>
    <w:rsid w:val="008242D7"/>
    <w:rsid w:val="008242E4"/>
    <w:rsid w:val="0083073E"/>
    <w:rsid w:val="00832599"/>
    <w:rsid w:val="0083265C"/>
    <w:rsid w:val="00836B38"/>
    <w:rsid w:val="00837298"/>
    <w:rsid w:val="00840A53"/>
    <w:rsid w:val="0084588F"/>
    <w:rsid w:val="008521CF"/>
    <w:rsid w:val="0085272B"/>
    <w:rsid w:val="00853AB3"/>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0AA3"/>
    <w:rsid w:val="008A34B1"/>
    <w:rsid w:val="008A45AC"/>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5645"/>
    <w:rsid w:val="008F0C11"/>
    <w:rsid w:val="008F3C0E"/>
    <w:rsid w:val="008F3CE9"/>
    <w:rsid w:val="008F585B"/>
    <w:rsid w:val="008F6572"/>
    <w:rsid w:val="008F6C4E"/>
    <w:rsid w:val="00901355"/>
    <w:rsid w:val="00906DC7"/>
    <w:rsid w:val="00910801"/>
    <w:rsid w:val="00911DD0"/>
    <w:rsid w:val="00912D87"/>
    <w:rsid w:val="00913A7F"/>
    <w:rsid w:val="009140AF"/>
    <w:rsid w:val="00914654"/>
    <w:rsid w:val="009164B9"/>
    <w:rsid w:val="00916FCF"/>
    <w:rsid w:val="0091718C"/>
    <w:rsid w:val="00922902"/>
    <w:rsid w:val="00923D91"/>
    <w:rsid w:val="00926795"/>
    <w:rsid w:val="009317FC"/>
    <w:rsid w:val="0093181A"/>
    <w:rsid w:val="00931939"/>
    <w:rsid w:val="00932062"/>
    <w:rsid w:val="009346B9"/>
    <w:rsid w:val="009366A4"/>
    <w:rsid w:val="0094150C"/>
    <w:rsid w:val="00941A0F"/>
    <w:rsid w:val="0094280A"/>
    <w:rsid w:val="00943554"/>
    <w:rsid w:val="00947D65"/>
    <w:rsid w:val="00950817"/>
    <w:rsid w:val="00951EE8"/>
    <w:rsid w:val="00952401"/>
    <w:rsid w:val="00957E7E"/>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2B79"/>
    <w:rsid w:val="00983E2C"/>
    <w:rsid w:val="009841B5"/>
    <w:rsid w:val="00984413"/>
    <w:rsid w:val="0098471E"/>
    <w:rsid w:val="00985F79"/>
    <w:rsid w:val="00986DBF"/>
    <w:rsid w:val="0099089B"/>
    <w:rsid w:val="00990FAF"/>
    <w:rsid w:val="00991C90"/>
    <w:rsid w:val="00991D74"/>
    <w:rsid w:val="009932A1"/>
    <w:rsid w:val="00994668"/>
    <w:rsid w:val="00994670"/>
    <w:rsid w:val="009A2606"/>
    <w:rsid w:val="009B037D"/>
    <w:rsid w:val="009B0D12"/>
    <w:rsid w:val="009B2F69"/>
    <w:rsid w:val="009B3D32"/>
    <w:rsid w:val="009B7332"/>
    <w:rsid w:val="009C146A"/>
    <w:rsid w:val="009C2B3C"/>
    <w:rsid w:val="009C306D"/>
    <w:rsid w:val="009C3A33"/>
    <w:rsid w:val="009C47D4"/>
    <w:rsid w:val="009C5844"/>
    <w:rsid w:val="009C5B48"/>
    <w:rsid w:val="009C6D5A"/>
    <w:rsid w:val="009D44BC"/>
    <w:rsid w:val="009D4913"/>
    <w:rsid w:val="009D7677"/>
    <w:rsid w:val="009D77E6"/>
    <w:rsid w:val="009E4369"/>
    <w:rsid w:val="009E5181"/>
    <w:rsid w:val="009F06E6"/>
    <w:rsid w:val="009F1B2C"/>
    <w:rsid w:val="009F21B4"/>
    <w:rsid w:val="009F4F77"/>
    <w:rsid w:val="009F51FC"/>
    <w:rsid w:val="009F529D"/>
    <w:rsid w:val="009F672F"/>
    <w:rsid w:val="009F7681"/>
    <w:rsid w:val="00A015EA"/>
    <w:rsid w:val="00A03541"/>
    <w:rsid w:val="00A06CA5"/>
    <w:rsid w:val="00A101B7"/>
    <w:rsid w:val="00A11706"/>
    <w:rsid w:val="00A20039"/>
    <w:rsid w:val="00A244DF"/>
    <w:rsid w:val="00A255BC"/>
    <w:rsid w:val="00A25D74"/>
    <w:rsid w:val="00A25DFF"/>
    <w:rsid w:val="00A30758"/>
    <w:rsid w:val="00A31283"/>
    <w:rsid w:val="00A31717"/>
    <w:rsid w:val="00A31AD4"/>
    <w:rsid w:val="00A3230C"/>
    <w:rsid w:val="00A370C1"/>
    <w:rsid w:val="00A4156D"/>
    <w:rsid w:val="00A42599"/>
    <w:rsid w:val="00A42CF5"/>
    <w:rsid w:val="00A43947"/>
    <w:rsid w:val="00A51960"/>
    <w:rsid w:val="00A54FC2"/>
    <w:rsid w:val="00A55692"/>
    <w:rsid w:val="00A56437"/>
    <w:rsid w:val="00A5785A"/>
    <w:rsid w:val="00A61F40"/>
    <w:rsid w:val="00A66D0A"/>
    <w:rsid w:val="00A67CEA"/>
    <w:rsid w:val="00A67FA6"/>
    <w:rsid w:val="00A70957"/>
    <w:rsid w:val="00A7561A"/>
    <w:rsid w:val="00A75847"/>
    <w:rsid w:val="00A776B9"/>
    <w:rsid w:val="00A80C6F"/>
    <w:rsid w:val="00A852FB"/>
    <w:rsid w:val="00A857DE"/>
    <w:rsid w:val="00A85940"/>
    <w:rsid w:val="00A85D5A"/>
    <w:rsid w:val="00A8669C"/>
    <w:rsid w:val="00A924F6"/>
    <w:rsid w:val="00A93164"/>
    <w:rsid w:val="00AA1EDA"/>
    <w:rsid w:val="00AA3DF7"/>
    <w:rsid w:val="00AA3FA4"/>
    <w:rsid w:val="00AA4D92"/>
    <w:rsid w:val="00AA4DD7"/>
    <w:rsid w:val="00AA5CE5"/>
    <w:rsid w:val="00AA7F43"/>
    <w:rsid w:val="00AB0224"/>
    <w:rsid w:val="00AB26B3"/>
    <w:rsid w:val="00AB3BA4"/>
    <w:rsid w:val="00AB41D8"/>
    <w:rsid w:val="00AB5876"/>
    <w:rsid w:val="00AB6E0F"/>
    <w:rsid w:val="00AB7337"/>
    <w:rsid w:val="00AB7873"/>
    <w:rsid w:val="00AC2D4B"/>
    <w:rsid w:val="00AC48C4"/>
    <w:rsid w:val="00AC4C73"/>
    <w:rsid w:val="00AC58FE"/>
    <w:rsid w:val="00AC68C9"/>
    <w:rsid w:val="00AD1554"/>
    <w:rsid w:val="00AD1FEA"/>
    <w:rsid w:val="00AD2264"/>
    <w:rsid w:val="00AD2EF0"/>
    <w:rsid w:val="00AD340B"/>
    <w:rsid w:val="00AD38E9"/>
    <w:rsid w:val="00AD6953"/>
    <w:rsid w:val="00AE11D7"/>
    <w:rsid w:val="00AE28CA"/>
    <w:rsid w:val="00AE590C"/>
    <w:rsid w:val="00AF1C88"/>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D43"/>
    <w:rsid w:val="00B14E2A"/>
    <w:rsid w:val="00B16F11"/>
    <w:rsid w:val="00B20B32"/>
    <w:rsid w:val="00B2169C"/>
    <w:rsid w:val="00B23706"/>
    <w:rsid w:val="00B2492B"/>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3951"/>
    <w:rsid w:val="00B640F9"/>
    <w:rsid w:val="00B65E72"/>
    <w:rsid w:val="00B70D14"/>
    <w:rsid w:val="00B70E28"/>
    <w:rsid w:val="00B73AA2"/>
    <w:rsid w:val="00B750FF"/>
    <w:rsid w:val="00B7561F"/>
    <w:rsid w:val="00B818B3"/>
    <w:rsid w:val="00B833DD"/>
    <w:rsid w:val="00B83533"/>
    <w:rsid w:val="00B83DD1"/>
    <w:rsid w:val="00B84CCF"/>
    <w:rsid w:val="00B85947"/>
    <w:rsid w:val="00B8752F"/>
    <w:rsid w:val="00BA1204"/>
    <w:rsid w:val="00BA2CDA"/>
    <w:rsid w:val="00BA42C3"/>
    <w:rsid w:val="00BB043A"/>
    <w:rsid w:val="00BB0EB2"/>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E73E3"/>
    <w:rsid w:val="00BF2B74"/>
    <w:rsid w:val="00BF4333"/>
    <w:rsid w:val="00BF5463"/>
    <w:rsid w:val="00C022C1"/>
    <w:rsid w:val="00C06932"/>
    <w:rsid w:val="00C06F9F"/>
    <w:rsid w:val="00C11657"/>
    <w:rsid w:val="00C15789"/>
    <w:rsid w:val="00C165BF"/>
    <w:rsid w:val="00C1757D"/>
    <w:rsid w:val="00C220E9"/>
    <w:rsid w:val="00C2672D"/>
    <w:rsid w:val="00C318EC"/>
    <w:rsid w:val="00C33DF7"/>
    <w:rsid w:val="00C35135"/>
    <w:rsid w:val="00C40A91"/>
    <w:rsid w:val="00C418BE"/>
    <w:rsid w:val="00C4277D"/>
    <w:rsid w:val="00C456BC"/>
    <w:rsid w:val="00C46821"/>
    <w:rsid w:val="00C46BB8"/>
    <w:rsid w:val="00C46E8D"/>
    <w:rsid w:val="00C47CF5"/>
    <w:rsid w:val="00C52E8C"/>
    <w:rsid w:val="00C55B81"/>
    <w:rsid w:val="00C55C1E"/>
    <w:rsid w:val="00C56901"/>
    <w:rsid w:val="00C56F1B"/>
    <w:rsid w:val="00C6126D"/>
    <w:rsid w:val="00C61993"/>
    <w:rsid w:val="00C630B8"/>
    <w:rsid w:val="00C63AAF"/>
    <w:rsid w:val="00C66178"/>
    <w:rsid w:val="00C710B4"/>
    <w:rsid w:val="00C71561"/>
    <w:rsid w:val="00C7294C"/>
    <w:rsid w:val="00C73FC0"/>
    <w:rsid w:val="00C76E6F"/>
    <w:rsid w:val="00C77E84"/>
    <w:rsid w:val="00C80105"/>
    <w:rsid w:val="00C8090F"/>
    <w:rsid w:val="00C817C6"/>
    <w:rsid w:val="00C81B33"/>
    <w:rsid w:val="00C85EB7"/>
    <w:rsid w:val="00C86B70"/>
    <w:rsid w:val="00C903E1"/>
    <w:rsid w:val="00C93118"/>
    <w:rsid w:val="00C974DA"/>
    <w:rsid w:val="00C974F1"/>
    <w:rsid w:val="00CA01B1"/>
    <w:rsid w:val="00CA04EA"/>
    <w:rsid w:val="00CA10B1"/>
    <w:rsid w:val="00CA32A7"/>
    <w:rsid w:val="00CA3899"/>
    <w:rsid w:val="00CA3E20"/>
    <w:rsid w:val="00CA7532"/>
    <w:rsid w:val="00CA78BC"/>
    <w:rsid w:val="00CB1279"/>
    <w:rsid w:val="00CB38D7"/>
    <w:rsid w:val="00CB5F4E"/>
    <w:rsid w:val="00CB76D8"/>
    <w:rsid w:val="00CC16C3"/>
    <w:rsid w:val="00CC29E4"/>
    <w:rsid w:val="00CC3902"/>
    <w:rsid w:val="00CC4ADA"/>
    <w:rsid w:val="00CC5685"/>
    <w:rsid w:val="00CC6CD1"/>
    <w:rsid w:val="00CD0103"/>
    <w:rsid w:val="00CD1657"/>
    <w:rsid w:val="00CD19AD"/>
    <w:rsid w:val="00CD1A7D"/>
    <w:rsid w:val="00CD261F"/>
    <w:rsid w:val="00CD2BC1"/>
    <w:rsid w:val="00CD49B4"/>
    <w:rsid w:val="00CD6369"/>
    <w:rsid w:val="00CE1161"/>
    <w:rsid w:val="00CE16E0"/>
    <w:rsid w:val="00CE2CF2"/>
    <w:rsid w:val="00CE3E88"/>
    <w:rsid w:val="00CE450D"/>
    <w:rsid w:val="00CF003C"/>
    <w:rsid w:val="00CF0D3F"/>
    <w:rsid w:val="00CF1F3A"/>
    <w:rsid w:val="00CF2705"/>
    <w:rsid w:val="00CF3432"/>
    <w:rsid w:val="00CF6430"/>
    <w:rsid w:val="00CF6F90"/>
    <w:rsid w:val="00D00969"/>
    <w:rsid w:val="00D027B8"/>
    <w:rsid w:val="00D02A59"/>
    <w:rsid w:val="00D07259"/>
    <w:rsid w:val="00D07C5F"/>
    <w:rsid w:val="00D10242"/>
    <w:rsid w:val="00D14916"/>
    <w:rsid w:val="00D14D2E"/>
    <w:rsid w:val="00D15FBD"/>
    <w:rsid w:val="00D16620"/>
    <w:rsid w:val="00D17A55"/>
    <w:rsid w:val="00D17CC6"/>
    <w:rsid w:val="00D22028"/>
    <w:rsid w:val="00D25FF3"/>
    <w:rsid w:val="00D26202"/>
    <w:rsid w:val="00D278C5"/>
    <w:rsid w:val="00D333D5"/>
    <w:rsid w:val="00D33E08"/>
    <w:rsid w:val="00D40BF0"/>
    <w:rsid w:val="00D40E07"/>
    <w:rsid w:val="00D45E6A"/>
    <w:rsid w:val="00D5058E"/>
    <w:rsid w:val="00D5148D"/>
    <w:rsid w:val="00D553E8"/>
    <w:rsid w:val="00D55BED"/>
    <w:rsid w:val="00D5650B"/>
    <w:rsid w:val="00D57F91"/>
    <w:rsid w:val="00D6047E"/>
    <w:rsid w:val="00D619EE"/>
    <w:rsid w:val="00D61C27"/>
    <w:rsid w:val="00D62CC1"/>
    <w:rsid w:val="00D66082"/>
    <w:rsid w:val="00D6675E"/>
    <w:rsid w:val="00D71827"/>
    <w:rsid w:val="00D72632"/>
    <w:rsid w:val="00D758B5"/>
    <w:rsid w:val="00D77F06"/>
    <w:rsid w:val="00D80AD7"/>
    <w:rsid w:val="00D80FFE"/>
    <w:rsid w:val="00D81BD5"/>
    <w:rsid w:val="00D82518"/>
    <w:rsid w:val="00D82CD6"/>
    <w:rsid w:val="00D83CDD"/>
    <w:rsid w:val="00D90993"/>
    <w:rsid w:val="00D912F4"/>
    <w:rsid w:val="00D91FB2"/>
    <w:rsid w:val="00D924FC"/>
    <w:rsid w:val="00D94180"/>
    <w:rsid w:val="00D94B63"/>
    <w:rsid w:val="00D9667F"/>
    <w:rsid w:val="00D97F7C"/>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2974"/>
    <w:rsid w:val="00E031CC"/>
    <w:rsid w:val="00E04907"/>
    <w:rsid w:val="00E04D8F"/>
    <w:rsid w:val="00E063BD"/>
    <w:rsid w:val="00E12009"/>
    <w:rsid w:val="00E120F0"/>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28E8"/>
    <w:rsid w:val="00E33D7E"/>
    <w:rsid w:val="00E342A4"/>
    <w:rsid w:val="00E34F35"/>
    <w:rsid w:val="00E373C9"/>
    <w:rsid w:val="00E37AAE"/>
    <w:rsid w:val="00E404F4"/>
    <w:rsid w:val="00E40F6A"/>
    <w:rsid w:val="00E41AE6"/>
    <w:rsid w:val="00E44E52"/>
    <w:rsid w:val="00E47201"/>
    <w:rsid w:val="00E476A2"/>
    <w:rsid w:val="00E505DB"/>
    <w:rsid w:val="00E51624"/>
    <w:rsid w:val="00E51D09"/>
    <w:rsid w:val="00E534F9"/>
    <w:rsid w:val="00E53772"/>
    <w:rsid w:val="00E56FF3"/>
    <w:rsid w:val="00E57205"/>
    <w:rsid w:val="00E60858"/>
    <w:rsid w:val="00E61C8A"/>
    <w:rsid w:val="00E6668B"/>
    <w:rsid w:val="00E67E2E"/>
    <w:rsid w:val="00E67E73"/>
    <w:rsid w:val="00E71AD5"/>
    <w:rsid w:val="00E72F62"/>
    <w:rsid w:val="00E81AD7"/>
    <w:rsid w:val="00E83250"/>
    <w:rsid w:val="00E844B2"/>
    <w:rsid w:val="00E8716B"/>
    <w:rsid w:val="00E90A1D"/>
    <w:rsid w:val="00E91880"/>
    <w:rsid w:val="00E91D03"/>
    <w:rsid w:val="00E9255F"/>
    <w:rsid w:val="00E92ACA"/>
    <w:rsid w:val="00E92D10"/>
    <w:rsid w:val="00E930A4"/>
    <w:rsid w:val="00E93BF8"/>
    <w:rsid w:val="00EA2214"/>
    <w:rsid w:val="00EA3314"/>
    <w:rsid w:val="00EA4ACA"/>
    <w:rsid w:val="00EA76C0"/>
    <w:rsid w:val="00EB13C5"/>
    <w:rsid w:val="00EB2277"/>
    <w:rsid w:val="00EB46DA"/>
    <w:rsid w:val="00EB681B"/>
    <w:rsid w:val="00EC5F5C"/>
    <w:rsid w:val="00EC6511"/>
    <w:rsid w:val="00EC726E"/>
    <w:rsid w:val="00EC73A4"/>
    <w:rsid w:val="00ED0D4E"/>
    <w:rsid w:val="00ED47C8"/>
    <w:rsid w:val="00ED6173"/>
    <w:rsid w:val="00ED6F5D"/>
    <w:rsid w:val="00ED7F1D"/>
    <w:rsid w:val="00EE3663"/>
    <w:rsid w:val="00EE4240"/>
    <w:rsid w:val="00EE5A6E"/>
    <w:rsid w:val="00EF2913"/>
    <w:rsid w:val="00EF2977"/>
    <w:rsid w:val="00EF645A"/>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D3F"/>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78D"/>
    <w:rsid w:val="00FD7107"/>
    <w:rsid w:val="00FE084E"/>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4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4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4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4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4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 w:type="paragraph" w:customStyle="1" w:styleId="Default">
    <w:name w:val="Default"/>
    <w:rsid w:val="00157BEC"/>
    <w:pPr>
      <w:autoSpaceDE w:val="0"/>
      <w:autoSpaceDN w:val="0"/>
      <w:adjustRightInd w:val="0"/>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3.xml"/><Relationship Id="rId89" Type="http://schemas.microsoft.com/office/2011/relationships/people" Target="people.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4.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oter" Target="foot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8EC20-9B27-4C1E-B51D-C4A3B484E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3599</TotalTime>
  <Pages>85</Pages>
  <Words>15554</Words>
  <Characters>83993</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99349</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Chinelatto</cp:lastModifiedBy>
  <cp:revision>107</cp:revision>
  <cp:lastPrinted>2018-12-07T23:16:00Z</cp:lastPrinted>
  <dcterms:created xsi:type="dcterms:W3CDTF">2018-11-26T17:10:00Z</dcterms:created>
  <dcterms:modified xsi:type="dcterms:W3CDTF">2019-04-23T10:51:00Z</dcterms:modified>
</cp:coreProperties>
</file>