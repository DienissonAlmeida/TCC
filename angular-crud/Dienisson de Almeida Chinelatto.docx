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307D3124" w:rsidR="00203EC6" w:rsidRPr="0066053C" w:rsidRDefault="0066053C" w:rsidP="000212FC">
      <w:pPr>
        <w:pStyle w:val="CP-CapaTitulo"/>
        <w:rPr>
          <w:u w:val="single"/>
        </w:rPr>
      </w:pPr>
      <w:r>
        <w:t>análise comparativa entre as diferentes abordagens da automação de testes</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00AEF429" w:rsidR="00D17CC6" w:rsidRPr="000212FC" w:rsidRDefault="00C55C1E" w:rsidP="000212FC">
      <w:pPr>
        <w:pStyle w:val="CP-CapaTitulo"/>
      </w:pPr>
      <w:r>
        <w:t>análise comparativa entre as diferenes abordagens de automação de testes</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398986C" w:rsidR="00203EC6" w:rsidRDefault="00203EC6" w:rsidP="0049697E">
      <w:pPr>
        <w:pStyle w:val="CP-CapaOrientador"/>
      </w:pPr>
      <w:r>
        <w:t>Orienta</w:t>
      </w:r>
      <w:r w:rsidR="004B33F0">
        <w:t>ção</w:t>
      </w:r>
      <w:r>
        <w:t xml:space="preserve">: </w:t>
      </w:r>
      <w:r w:rsidR="0049697E">
        <w:tab/>
      </w:r>
      <w:r w:rsidR="005C2024">
        <w:t>Prof.ª</w:t>
      </w:r>
      <w:r>
        <w:t xml:space="preserve"> </w:t>
      </w:r>
      <w:r w:rsidR="003901D7">
        <w:t xml:space="preserve">Thiago </w:t>
      </w:r>
      <w:proofErr w:type="spellStart"/>
      <w:r w:rsidR="003901D7">
        <w:t>Sartor</w:t>
      </w:r>
      <w:proofErr w:type="spellEnd"/>
      <w:r w:rsidR="00B70E28">
        <w:t xml:space="preserve">, </w:t>
      </w:r>
      <w:proofErr w:type="spellStart"/>
      <w:r w:rsidR="003A4241">
        <w:t>M.Sc</w:t>
      </w:r>
      <w:proofErr w:type="spellEnd"/>
      <w:r w:rsidR="003A4241">
        <w:t>.</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28250431" w:rsidR="00BE0F20" w:rsidRDefault="00C55C1E" w:rsidP="00BE0F20">
      <w:pPr>
        <w:pStyle w:val="AP-AprovacaoTitulo"/>
      </w:pPr>
      <w:r>
        <w:t>anál</w:t>
      </w:r>
      <w:r w:rsidR="00B872C4">
        <w:t>is</w:t>
      </w:r>
      <w:r>
        <w:t>e comparativa entre as diferentes abordagens da automação de testes</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56A7C78E" w:rsidR="00BE0F20" w:rsidRDefault="00BE0F20" w:rsidP="00257DD5">
            <w:pPr>
              <w:pStyle w:val="AP-AprovacaoBanca"/>
            </w:pPr>
            <w:r>
              <w:t xml:space="preserve">Prof. </w:t>
            </w:r>
            <w:r w:rsidR="003901D7">
              <w:t xml:space="preserve">Thiago </w:t>
            </w:r>
            <w:proofErr w:type="spellStart"/>
            <w:r w:rsidR="003901D7">
              <w:t>Sartor</w:t>
            </w:r>
            <w:proofErr w:type="spellEnd"/>
            <w:r w:rsidR="00A42599">
              <w:t xml:space="preserve">, </w:t>
            </w:r>
            <w:proofErr w:type="spellStart"/>
            <w:r w:rsidR="00A42599">
              <w:t>M.Sc</w:t>
            </w:r>
            <w:proofErr w:type="spellEnd"/>
            <w:r w:rsidR="00A42599">
              <w:t>.</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 xml:space="preserve">Sabrina </w:t>
            </w:r>
            <w:proofErr w:type="spellStart"/>
            <w:r w:rsidR="00A42599">
              <w:rPr>
                <w:lang w:val="es-ES_tradnl"/>
              </w:rPr>
              <w:t>Bet</w:t>
            </w:r>
            <w:proofErr w:type="spellEnd"/>
            <w:r w:rsidR="00A42599">
              <w:rPr>
                <w:lang w:val="es-ES_tradnl"/>
              </w:rPr>
              <w:t xml:space="preserve"> Sagaz </w:t>
            </w:r>
            <w:proofErr w:type="spellStart"/>
            <w:r w:rsidR="00A42599">
              <w:rPr>
                <w:lang w:val="es-ES_tradnl"/>
              </w:rPr>
              <w:t>Koerich</w:t>
            </w:r>
            <w:proofErr w:type="spellEnd"/>
            <w:r w:rsidR="00A42599">
              <w:rPr>
                <w:lang w:val="es-ES_tradnl"/>
              </w:rPr>
              <w:t xml:space="preserve">, </w:t>
            </w:r>
            <w:proofErr w:type="spellStart"/>
            <w:r w:rsidR="00A42599">
              <w:rPr>
                <w:lang w:val="es-ES_tradnl"/>
              </w:rPr>
              <w:t>M.Sc</w:t>
            </w:r>
            <w:proofErr w:type="spellEnd"/>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 xml:space="preserve">Sabrina </w:t>
            </w:r>
            <w:proofErr w:type="spellStart"/>
            <w:r>
              <w:rPr>
                <w:lang w:val="es-ES_tradnl"/>
              </w:rPr>
              <w:t>Bet</w:t>
            </w:r>
            <w:proofErr w:type="spellEnd"/>
            <w:r>
              <w:rPr>
                <w:lang w:val="es-ES_tradnl"/>
              </w:rPr>
              <w:t xml:space="preserve"> Sagaz </w:t>
            </w:r>
            <w:proofErr w:type="spellStart"/>
            <w:r>
              <w:rPr>
                <w:lang w:val="es-ES_tradnl"/>
              </w:rPr>
              <w:t>Koerich</w:t>
            </w:r>
            <w:proofErr w:type="spellEnd"/>
            <w:r>
              <w:rPr>
                <w:lang w:val="es-ES_tradnl"/>
              </w:rPr>
              <w:t xml:space="preserve">, </w:t>
            </w:r>
            <w:proofErr w:type="spellStart"/>
            <w:r>
              <w:rPr>
                <w:lang w:val="es-ES_tradnl"/>
              </w:rPr>
              <w:t>M.Sc</w:t>
            </w:r>
            <w:proofErr w:type="spellEnd"/>
            <w:r>
              <w:rPr>
                <w:lang w:val="es-ES_tradnl"/>
              </w:rPr>
              <w:t xml:space="preserve">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9377193"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C6303A">
        <w:rPr>
          <w:noProof/>
        </w:rPr>
        <w:t>Black Box Testing Approach</w:t>
      </w:r>
      <w:r w:rsidR="00984413">
        <w:rPr>
          <w:noProof/>
        </w:rPr>
        <w:tab/>
      </w:r>
      <w:r w:rsidR="00C6303A">
        <w:rPr>
          <w:noProof/>
        </w:rPr>
        <w:t>22</w:t>
      </w:r>
    </w:p>
    <w:p w14:paraId="7A019380" w14:textId="409B0158" w:rsidR="00984413" w:rsidRDefault="00984413">
      <w:pPr>
        <w:pStyle w:val="Sumrio9"/>
        <w:tabs>
          <w:tab w:val="left" w:pos="1534"/>
          <w:tab w:val="right" w:leader="dot" w:pos="9061"/>
        </w:tabs>
        <w:rPr>
          <w:noProof/>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sidR="005B7516">
        <w:rPr>
          <w:noProof/>
        </w:rPr>
        <w:t>White Box Testing Approach</w:t>
      </w:r>
      <w:r>
        <w:rPr>
          <w:noProof/>
        </w:rPr>
        <w:tab/>
      </w:r>
      <w:r w:rsidR="005B7516">
        <w:rPr>
          <w:noProof/>
        </w:rPr>
        <w:t>23</w:t>
      </w:r>
    </w:p>
    <w:p w14:paraId="5B5E8B40" w14:textId="77777777" w:rsidR="005B7516" w:rsidRPr="005B7516" w:rsidRDefault="005B7516" w:rsidP="005B7516">
      <w:pPr>
        <w:rPr>
          <w:rFonts w:eastAsiaTheme="minorEastAsia"/>
        </w:rPr>
      </w:pPr>
    </w:p>
    <w:p w14:paraId="0D42ABD8" w14:textId="77777777" w:rsidR="001A035C" w:rsidRDefault="00583320" w:rsidP="005B7516">
      <w:pPr>
        <w:pStyle w:val="TE-Normal"/>
        <w:ind w:firstLine="0"/>
        <w:rPr>
          <w:b/>
          <w:caps/>
          <w:noProof/>
          <w:szCs w:val="26"/>
        </w:rPr>
      </w:pPr>
      <w:r>
        <w:rPr>
          <w:b/>
          <w:caps/>
          <w:noProof/>
          <w:szCs w:val="26"/>
        </w:rPr>
        <w:fldChar w:fldCharType="end"/>
      </w:r>
    </w:p>
    <w:p w14:paraId="7C620E75" w14:textId="1E591D33" w:rsidR="006E6FC4" w:rsidRDefault="00583320" w:rsidP="005B7516">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03E2B461" w:rsidR="00FE084E" w:rsidRPr="007478E3" w:rsidRDefault="005B7516" w:rsidP="008208F4">
      <w:pPr>
        <w:pStyle w:val="LI-ListaItem"/>
        <w:rPr>
          <w:i/>
        </w:rPr>
      </w:pPr>
      <w:r>
        <w:t>QA</w:t>
      </w:r>
      <w:r w:rsidR="00FE084E" w:rsidRPr="007478E3">
        <w:tab/>
        <w:t xml:space="preserve">- </w:t>
      </w:r>
      <w:proofErr w:type="spellStart"/>
      <w:r>
        <w:rPr>
          <w:i/>
        </w:rPr>
        <w:t>Quality</w:t>
      </w:r>
      <w:proofErr w:type="spellEnd"/>
      <w:r>
        <w:rPr>
          <w:i/>
        </w:rPr>
        <w:t xml:space="preserve"> </w:t>
      </w:r>
      <w:proofErr w:type="spellStart"/>
      <w:r>
        <w:rPr>
          <w:i/>
        </w:rPr>
        <w:t>Assurance</w:t>
      </w:r>
      <w:proofErr w:type="spellEnd"/>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55645BD4" w:rsidR="00891CBC" w:rsidRPr="00A11706" w:rsidRDefault="005B7516">
      <w:pPr>
        <w:rPr>
          <w:sz w:val="26"/>
          <w:szCs w:val="26"/>
        </w:rPr>
      </w:pPr>
      <w:r>
        <w:rPr>
          <w:sz w:val="26"/>
          <w:szCs w:val="26"/>
        </w:rPr>
        <w:t>Testes de Software</w:t>
      </w:r>
      <w:r w:rsidR="00567693" w:rsidRPr="00A11706">
        <w:rPr>
          <w:sz w:val="26"/>
          <w:szCs w:val="26"/>
        </w:rPr>
        <w:t xml:space="preserve">; </w:t>
      </w:r>
      <w:r>
        <w:rPr>
          <w:sz w:val="26"/>
          <w:szCs w:val="26"/>
        </w:rPr>
        <w:t>Qualidade de Software</w:t>
      </w:r>
      <w:r w:rsidR="00567693" w:rsidRPr="00A11706">
        <w:rPr>
          <w:sz w:val="26"/>
          <w:szCs w:val="26"/>
        </w:rPr>
        <w:t xml:space="preserve">; </w:t>
      </w:r>
      <w:r>
        <w:rPr>
          <w:sz w:val="26"/>
          <w:szCs w:val="26"/>
        </w:rPr>
        <w:t>Automação.</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300F4B23" w:rsidR="00A42599" w:rsidRDefault="00A42599" w:rsidP="007478E3">
      <w:pPr>
        <w:pStyle w:val="TE-Normal"/>
        <w:ind w:firstLine="0"/>
        <w:rPr>
          <w:lang w:val="en-US"/>
        </w:rPr>
      </w:pP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E8AB9B5" w:rsidR="00891CBC" w:rsidRPr="007478E3" w:rsidRDefault="005B7516" w:rsidP="00891CBC">
      <w:pPr>
        <w:pStyle w:val="TE-Resumo"/>
        <w:rPr>
          <w:lang w:val="en-US"/>
        </w:rPr>
      </w:pPr>
      <w:r>
        <w:rPr>
          <w:lang w:val="en-US"/>
        </w:rPr>
        <w:t>Software Testing, Software Quality, Automation.</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6A1775AC" w14:textId="77777777" w:rsidR="00D0423A"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D0423A">
        <w:rPr>
          <w:noProof/>
        </w:rPr>
        <w:t>1 INTRODUÇÃO</w:t>
      </w:r>
      <w:r w:rsidR="00D0423A">
        <w:rPr>
          <w:noProof/>
        </w:rPr>
        <w:tab/>
      </w:r>
      <w:r w:rsidR="00D0423A">
        <w:rPr>
          <w:noProof/>
        </w:rPr>
        <w:fldChar w:fldCharType="begin"/>
      </w:r>
      <w:r w:rsidR="00D0423A">
        <w:rPr>
          <w:noProof/>
        </w:rPr>
        <w:instrText xml:space="preserve"> PAGEREF _Toc7636005 \h </w:instrText>
      </w:r>
      <w:r w:rsidR="00D0423A">
        <w:rPr>
          <w:noProof/>
        </w:rPr>
      </w:r>
      <w:r w:rsidR="00D0423A">
        <w:rPr>
          <w:noProof/>
        </w:rPr>
        <w:fldChar w:fldCharType="separate"/>
      </w:r>
      <w:r w:rsidR="00D0423A">
        <w:rPr>
          <w:noProof/>
        </w:rPr>
        <w:t>10</w:t>
      </w:r>
      <w:r w:rsidR="00D0423A">
        <w:rPr>
          <w:noProof/>
        </w:rPr>
        <w:fldChar w:fldCharType="end"/>
      </w:r>
    </w:p>
    <w:p w14:paraId="210A2EAA"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_Toc7636006 \h </w:instrText>
      </w:r>
      <w:r>
        <w:rPr>
          <w:noProof/>
        </w:rPr>
      </w:r>
      <w:r>
        <w:rPr>
          <w:noProof/>
        </w:rPr>
        <w:fldChar w:fldCharType="separate"/>
      </w:r>
      <w:r>
        <w:rPr>
          <w:noProof/>
        </w:rPr>
        <w:t>10</w:t>
      </w:r>
      <w:r>
        <w:rPr>
          <w:noProof/>
        </w:rPr>
        <w:fldChar w:fldCharType="end"/>
      </w:r>
    </w:p>
    <w:p w14:paraId="1EACE7CE"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_Toc7636007 \h </w:instrText>
      </w:r>
      <w:r>
        <w:rPr>
          <w:noProof/>
        </w:rPr>
      </w:r>
      <w:r>
        <w:rPr>
          <w:noProof/>
        </w:rPr>
        <w:fldChar w:fldCharType="separate"/>
      </w:r>
      <w:r>
        <w:rPr>
          <w:noProof/>
        </w:rPr>
        <w:t>11</w:t>
      </w:r>
      <w:r>
        <w:rPr>
          <w:noProof/>
        </w:rPr>
        <w:fldChar w:fldCharType="end"/>
      </w:r>
    </w:p>
    <w:p w14:paraId="6A459E94"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_Toc7636008 \h </w:instrText>
      </w:r>
      <w:r>
        <w:rPr>
          <w:noProof/>
        </w:rPr>
      </w:r>
      <w:r>
        <w:rPr>
          <w:noProof/>
        </w:rPr>
        <w:fldChar w:fldCharType="separate"/>
      </w:r>
      <w:r>
        <w:rPr>
          <w:noProof/>
        </w:rPr>
        <w:t>12</w:t>
      </w:r>
      <w:r>
        <w:rPr>
          <w:noProof/>
        </w:rPr>
        <w:fldChar w:fldCharType="end"/>
      </w:r>
    </w:p>
    <w:p w14:paraId="0BE17E51"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_Toc7636009 \h </w:instrText>
      </w:r>
      <w:r>
        <w:rPr>
          <w:noProof/>
        </w:rPr>
      </w:r>
      <w:r>
        <w:rPr>
          <w:noProof/>
        </w:rPr>
        <w:fldChar w:fldCharType="separate"/>
      </w:r>
      <w:r>
        <w:rPr>
          <w:noProof/>
        </w:rPr>
        <w:t>13</w:t>
      </w:r>
      <w:r>
        <w:rPr>
          <w:noProof/>
        </w:rPr>
        <w:fldChar w:fldCharType="end"/>
      </w:r>
    </w:p>
    <w:p w14:paraId="64B7A824"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_Toc7636010 \h </w:instrText>
      </w:r>
      <w:r>
        <w:rPr>
          <w:noProof/>
        </w:rPr>
      </w:r>
      <w:r>
        <w:rPr>
          <w:noProof/>
        </w:rPr>
        <w:fldChar w:fldCharType="separate"/>
      </w:r>
      <w:r>
        <w:rPr>
          <w:noProof/>
        </w:rPr>
        <w:t>13</w:t>
      </w:r>
      <w:r>
        <w:rPr>
          <w:noProof/>
        </w:rPr>
        <w:fldChar w:fldCharType="end"/>
      </w:r>
    </w:p>
    <w:p w14:paraId="74BA4830"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_Toc7636011 \h </w:instrText>
      </w:r>
      <w:r>
        <w:rPr>
          <w:noProof/>
        </w:rPr>
      </w:r>
      <w:r>
        <w:rPr>
          <w:noProof/>
        </w:rPr>
        <w:fldChar w:fldCharType="separate"/>
      </w:r>
      <w:r>
        <w:rPr>
          <w:noProof/>
        </w:rPr>
        <w:t>14</w:t>
      </w:r>
      <w:r>
        <w:rPr>
          <w:noProof/>
        </w:rPr>
        <w:fldChar w:fldCharType="end"/>
      </w:r>
    </w:p>
    <w:p w14:paraId="297054D9" w14:textId="77777777" w:rsidR="00D0423A" w:rsidRDefault="00D0423A">
      <w:pPr>
        <w:pStyle w:val="Sumrio2"/>
        <w:tabs>
          <w:tab w:val="right" w:leader="dot" w:pos="9061"/>
        </w:tabs>
        <w:rPr>
          <w:rFonts w:asciiTheme="minorHAnsi" w:eastAsiaTheme="minorEastAsia" w:hAnsiTheme="minorHAnsi" w:cstheme="minorBidi"/>
          <w:b w:val="0"/>
          <w:caps w:val="0"/>
          <w:noProof/>
          <w:sz w:val="22"/>
          <w:szCs w:val="22"/>
        </w:rPr>
      </w:pPr>
      <w:r>
        <w:rPr>
          <w:noProof/>
        </w:rPr>
        <w:t>2 REFERENCIAL TEÓRICO</w:t>
      </w:r>
      <w:r>
        <w:rPr>
          <w:noProof/>
        </w:rPr>
        <w:tab/>
      </w:r>
      <w:r>
        <w:rPr>
          <w:noProof/>
        </w:rPr>
        <w:fldChar w:fldCharType="begin"/>
      </w:r>
      <w:r>
        <w:rPr>
          <w:noProof/>
        </w:rPr>
        <w:instrText xml:space="preserve"> PAGEREF _Toc7636012 \h </w:instrText>
      </w:r>
      <w:r>
        <w:rPr>
          <w:noProof/>
        </w:rPr>
      </w:r>
      <w:r>
        <w:rPr>
          <w:noProof/>
        </w:rPr>
        <w:fldChar w:fldCharType="separate"/>
      </w:r>
      <w:r>
        <w:rPr>
          <w:noProof/>
        </w:rPr>
        <w:t>15</w:t>
      </w:r>
      <w:r>
        <w:rPr>
          <w:noProof/>
        </w:rPr>
        <w:fldChar w:fldCharType="end"/>
      </w:r>
    </w:p>
    <w:p w14:paraId="5573C29A"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2.1 Testes e qualidade de software</w:t>
      </w:r>
      <w:r>
        <w:rPr>
          <w:noProof/>
        </w:rPr>
        <w:tab/>
      </w:r>
      <w:r>
        <w:rPr>
          <w:noProof/>
        </w:rPr>
        <w:fldChar w:fldCharType="begin"/>
      </w:r>
      <w:r>
        <w:rPr>
          <w:noProof/>
        </w:rPr>
        <w:instrText xml:space="preserve"> PAGEREF _Toc7636013 \h </w:instrText>
      </w:r>
      <w:r>
        <w:rPr>
          <w:noProof/>
        </w:rPr>
      </w:r>
      <w:r>
        <w:rPr>
          <w:noProof/>
        </w:rPr>
        <w:fldChar w:fldCharType="separate"/>
      </w:r>
      <w:r>
        <w:rPr>
          <w:noProof/>
        </w:rPr>
        <w:t>15</w:t>
      </w:r>
      <w:r>
        <w:rPr>
          <w:noProof/>
        </w:rPr>
        <w:fldChar w:fldCharType="end"/>
      </w:r>
    </w:p>
    <w:p w14:paraId="54FD6982"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2.1.1 A necessidade do teste de software</w:t>
      </w:r>
      <w:r>
        <w:rPr>
          <w:noProof/>
        </w:rPr>
        <w:tab/>
      </w:r>
      <w:r>
        <w:rPr>
          <w:noProof/>
        </w:rPr>
        <w:fldChar w:fldCharType="begin"/>
      </w:r>
      <w:r>
        <w:rPr>
          <w:noProof/>
        </w:rPr>
        <w:instrText xml:space="preserve"> PAGEREF _Toc7636014 \h </w:instrText>
      </w:r>
      <w:r>
        <w:rPr>
          <w:noProof/>
        </w:rPr>
      </w:r>
      <w:r>
        <w:rPr>
          <w:noProof/>
        </w:rPr>
        <w:fldChar w:fldCharType="separate"/>
      </w:r>
      <w:r>
        <w:rPr>
          <w:noProof/>
        </w:rPr>
        <w:t>15</w:t>
      </w:r>
      <w:r>
        <w:rPr>
          <w:noProof/>
        </w:rPr>
        <w:fldChar w:fldCharType="end"/>
      </w:r>
    </w:p>
    <w:p w14:paraId="18C578B8"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2.1.2 A importância da QA nas Organizações</w:t>
      </w:r>
      <w:r>
        <w:rPr>
          <w:noProof/>
        </w:rPr>
        <w:tab/>
      </w:r>
      <w:r>
        <w:rPr>
          <w:noProof/>
        </w:rPr>
        <w:fldChar w:fldCharType="begin"/>
      </w:r>
      <w:r>
        <w:rPr>
          <w:noProof/>
        </w:rPr>
        <w:instrText xml:space="preserve"> PAGEREF _Toc7636015 \h </w:instrText>
      </w:r>
      <w:r>
        <w:rPr>
          <w:noProof/>
        </w:rPr>
      </w:r>
      <w:r>
        <w:rPr>
          <w:noProof/>
        </w:rPr>
        <w:fldChar w:fldCharType="separate"/>
      </w:r>
      <w:r>
        <w:rPr>
          <w:noProof/>
        </w:rPr>
        <w:t>17</w:t>
      </w:r>
      <w:r>
        <w:rPr>
          <w:noProof/>
        </w:rPr>
        <w:fldChar w:fldCharType="end"/>
      </w:r>
    </w:p>
    <w:p w14:paraId="6AB4F22C"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2.1.3 Definição de Teste</w:t>
      </w:r>
      <w:r>
        <w:rPr>
          <w:noProof/>
        </w:rPr>
        <w:tab/>
      </w:r>
      <w:r>
        <w:rPr>
          <w:noProof/>
        </w:rPr>
        <w:fldChar w:fldCharType="begin"/>
      </w:r>
      <w:r>
        <w:rPr>
          <w:noProof/>
        </w:rPr>
        <w:instrText xml:space="preserve"> PAGEREF _Toc7636016 \h </w:instrText>
      </w:r>
      <w:r>
        <w:rPr>
          <w:noProof/>
        </w:rPr>
      </w:r>
      <w:r>
        <w:rPr>
          <w:noProof/>
        </w:rPr>
        <w:fldChar w:fldCharType="separate"/>
      </w:r>
      <w:r>
        <w:rPr>
          <w:noProof/>
        </w:rPr>
        <w:t>18</w:t>
      </w:r>
      <w:r>
        <w:rPr>
          <w:noProof/>
        </w:rPr>
        <w:fldChar w:fldCharType="end"/>
      </w:r>
    </w:p>
    <w:p w14:paraId="3ABB7F31"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2.2 Técnicas de Teste de Software</w:t>
      </w:r>
      <w:r>
        <w:rPr>
          <w:noProof/>
        </w:rPr>
        <w:tab/>
      </w:r>
      <w:r>
        <w:rPr>
          <w:noProof/>
        </w:rPr>
        <w:fldChar w:fldCharType="begin"/>
      </w:r>
      <w:r>
        <w:rPr>
          <w:noProof/>
        </w:rPr>
        <w:instrText xml:space="preserve"> PAGEREF _Toc7636017 \h </w:instrText>
      </w:r>
      <w:r>
        <w:rPr>
          <w:noProof/>
        </w:rPr>
      </w:r>
      <w:r>
        <w:rPr>
          <w:noProof/>
        </w:rPr>
        <w:fldChar w:fldCharType="separate"/>
      </w:r>
      <w:r>
        <w:rPr>
          <w:noProof/>
        </w:rPr>
        <w:t>20</w:t>
      </w:r>
      <w:r>
        <w:rPr>
          <w:noProof/>
        </w:rPr>
        <w:fldChar w:fldCharType="end"/>
      </w:r>
    </w:p>
    <w:p w14:paraId="460B4248"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2.2.1 Modelo Caixa-Preta</w:t>
      </w:r>
      <w:r>
        <w:rPr>
          <w:noProof/>
        </w:rPr>
        <w:tab/>
      </w:r>
      <w:r>
        <w:rPr>
          <w:noProof/>
        </w:rPr>
        <w:fldChar w:fldCharType="begin"/>
      </w:r>
      <w:r>
        <w:rPr>
          <w:noProof/>
        </w:rPr>
        <w:instrText xml:space="preserve"> PAGEREF _Toc7636018 \h </w:instrText>
      </w:r>
      <w:r>
        <w:rPr>
          <w:noProof/>
        </w:rPr>
      </w:r>
      <w:r>
        <w:rPr>
          <w:noProof/>
        </w:rPr>
        <w:fldChar w:fldCharType="separate"/>
      </w:r>
      <w:r>
        <w:rPr>
          <w:noProof/>
        </w:rPr>
        <w:t>21</w:t>
      </w:r>
      <w:r>
        <w:rPr>
          <w:noProof/>
        </w:rPr>
        <w:fldChar w:fldCharType="end"/>
      </w:r>
    </w:p>
    <w:p w14:paraId="38FAA8F0"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2.2.2 Modelo Caixa-Branca</w:t>
      </w:r>
      <w:r>
        <w:rPr>
          <w:noProof/>
        </w:rPr>
        <w:tab/>
      </w:r>
      <w:r>
        <w:rPr>
          <w:noProof/>
        </w:rPr>
        <w:fldChar w:fldCharType="begin"/>
      </w:r>
      <w:r>
        <w:rPr>
          <w:noProof/>
        </w:rPr>
        <w:instrText xml:space="preserve"> PAGEREF _Toc7636019 \h </w:instrText>
      </w:r>
      <w:r>
        <w:rPr>
          <w:noProof/>
        </w:rPr>
      </w:r>
      <w:r>
        <w:rPr>
          <w:noProof/>
        </w:rPr>
        <w:fldChar w:fldCharType="separate"/>
      </w:r>
      <w:r>
        <w:rPr>
          <w:noProof/>
        </w:rPr>
        <w:t>22</w:t>
      </w:r>
      <w:r>
        <w:rPr>
          <w:noProof/>
        </w:rPr>
        <w:fldChar w:fldCharType="end"/>
      </w:r>
    </w:p>
    <w:p w14:paraId="032FBE6E"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2.3 Fases de teste de Software</w:t>
      </w:r>
      <w:r>
        <w:rPr>
          <w:noProof/>
        </w:rPr>
        <w:tab/>
      </w:r>
      <w:r>
        <w:rPr>
          <w:noProof/>
        </w:rPr>
        <w:fldChar w:fldCharType="begin"/>
      </w:r>
      <w:r>
        <w:rPr>
          <w:noProof/>
        </w:rPr>
        <w:instrText xml:space="preserve"> PAGEREF _Toc7636020 \h </w:instrText>
      </w:r>
      <w:r>
        <w:rPr>
          <w:noProof/>
        </w:rPr>
      </w:r>
      <w:r>
        <w:rPr>
          <w:noProof/>
        </w:rPr>
        <w:fldChar w:fldCharType="separate"/>
      </w:r>
      <w:r>
        <w:rPr>
          <w:noProof/>
        </w:rPr>
        <w:t>23</w:t>
      </w:r>
      <w:r>
        <w:rPr>
          <w:noProof/>
        </w:rPr>
        <w:fldChar w:fldCharType="end"/>
      </w:r>
    </w:p>
    <w:p w14:paraId="59A94120"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2.3.1 Teste de Unidade</w:t>
      </w:r>
      <w:r>
        <w:rPr>
          <w:noProof/>
        </w:rPr>
        <w:tab/>
      </w:r>
      <w:r>
        <w:rPr>
          <w:noProof/>
        </w:rPr>
        <w:fldChar w:fldCharType="begin"/>
      </w:r>
      <w:r>
        <w:rPr>
          <w:noProof/>
        </w:rPr>
        <w:instrText xml:space="preserve"> PAGEREF _Toc7636021 \h </w:instrText>
      </w:r>
      <w:r>
        <w:rPr>
          <w:noProof/>
        </w:rPr>
      </w:r>
      <w:r>
        <w:rPr>
          <w:noProof/>
        </w:rPr>
        <w:fldChar w:fldCharType="separate"/>
      </w:r>
      <w:r>
        <w:rPr>
          <w:noProof/>
        </w:rPr>
        <w:t>24</w:t>
      </w:r>
      <w:r>
        <w:rPr>
          <w:noProof/>
        </w:rPr>
        <w:fldChar w:fldCharType="end"/>
      </w:r>
    </w:p>
    <w:p w14:paraId="4D344730"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2.3.2 Teste de Integração</w:t>
      </w:r>
      <w:r>
        <w:rPr>
          <w:noProof/>
        </w:rPr>
        <w:tab/>
      </w:r>
      <w:r>
        <w:rPr>
          <w:noProof/>
        </w:rPr>
        <w:fldChar w:fldCharType="begin"/>
      </w:r>
      <w:r>
        <w:rPr>
          <w:noProof/>
        </w:rPr>
        <w:instrText xml:space="preserve"> PAGEREF _Toc7636022 \h </w:instrText>
      </w:r>
      <w:r>
        <w:rPr>
          <w:noProof/>
        </w:rPr>
      </w:r>
      <w:r>
        <w:rPr>
          <w:noProof/>
        </w:rPr>
        <w:fldChar w:fldCharType="separate"/>
      </w:r>
      <w:r>
        <w:rPr>
          <w:noProof/>
        </w:rPr>
        <w:t>25</w:t>
      </w:r>
      <w:r>
        <w:rPr>
          <w:noProof/>
        </w:rPr>
        <w:fldChar w:fldCharType="end"/>
      </w:r>
    </w:p>
    <w:p w14:paraId="699BCFC1"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2.3.3 Testes de Sistema</w:t>
      </w:r>
      <w:r>
        <w:rPr>
          <w:noProof/>
        </w:rPr>
        <w:tab/>
      </w:r>
      <w:r>
        <w:rPr>
          <w:noProof/>
        </w:rPr>
        <w:fldChar w:fldCharType="begin"/>
      </w:r>
      <w:r>
        <w:rPr>
          <w:noProof/>
        </w:rPr>
        <w:instrText xml:space="preserve"> PAGEREF _Toc7636023 \h </w:instrText>
      </w:r>
      <w:r>
        <w:rPr>
          <w:noProof/>
        </w:rPr>
      </w:r>
      <w:r>
        <w:rPr>
          <w:noProof/>
        </w:rPr>
        <w:fldChar w:fldCharType="separate"/>
      </w:r>
      <w:r>
        <w:rPr>
          <w:noProof/>
        </w:rPr>
        <w:t>26</w:t>
      </w:r>
      <w:r>
        <w:rPr>
          <w:noProof/>
        </w:rPr>
        <w:fldChar w:fldCharType="end"/>
      </w:r>
    </w:p>
    <w:p w14:paraId="197E1EB8"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2.3.4 Testes de Aceitação</w:t>
      </w:r>
      <w:r>
        <w:rPr>
          <w:noProof/>
        </w:rPr>
        <w:tab/>
      </w:r>
      <w:r>
        <w:rPr>
          <w:noProof/>
        </w:rPr>
        <w:fldChar w:fldCharType="begin"/>
      </w:r>
      <w:r>
        <w:rPr>
          <w:noProof/>
        </w:rPr>
        <w:instrText xml:space="preserve"> PAGEREF _Toc7636024 \h </w:instrText>
      </w:r>
      <w:r>
        <w:rPr>
          <w:noProof/>
        </w:rPr>
      </w:r>
      <w:r>
        <w:rPr>
          <w:noProof/>
        </w:rPr>
        <w:fldChar w:fldCharType="separate"/>
      </w:r>
      <w:r>
        <w:rPr>
          <w:noProof/>
        </w:rPr>
        <w:t>27</w:t>
      </w:r>
      <w:r>
        <w:rPr>
          <w:noProof/>
        </w:rPr>
        <w:fldChar w:fldCharType="end"/>
      </w:r>
    </w:p>
    <w:p w14:paraId="166D3923"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2.3.5 Testes de Regressão</w:t>
      </w:r>
      <w:r>
        <w:rPr>
          <w:noProof/>
        </w:rPr>
        <w:tab/>
      </w:r>
      <w:r>
        <w:rPr>
          <w:noProof/>
        </w:rPr>
        <w:fldChar w:fldCharType="begin"/>
      </w:r>
      <w:r>
        <w:rPr>
          <w:noProof/>
        </w:rPr>
        <w:instrText xml:space="preserve"> PAGEREF _Toc7636025 \h </w:instrText>
      </w:r>
      <w:r>
        <w:rPr>
          <w:noProof/>
        </w:rPr>
      </w:r>
      <w:r>
        <w:rPr>
          <w:noProof/>
        </w:rPr>
        <w:fldChar w:fldCharType="separate"/>
      </w:r>
      <w:r>
        <w:rPr>
          <w:noProof/>
        </w:rPr>
        <w:t>27</w:t>
      </w:r>
      <w:r>
        <w:rPr>
          <w:noProof/>
        </w:rPr>
        <w:fldChar w:fldCharType="end"/>
      </w:r>
    </w:p>
    <w:p w14:paraId="7735A158"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2.4 Outros tipos de teste de software</w:t>
      </w:r>
      <w:r>
        <w:rPr>
          <w:noProof/>
        </w:rPr>
        <w:tab/>
      </w:r>
      <w:r>
        <w:rPr>
          <w:noProof/>
        </w:rPr>
        <w:fldChar w:fldCharType="begin"/>
      </w:r>
      <w:r>
        <w:rPr>
          <w:noProof/>
        </w:rPr>
        <w:instrText xml:space="preserve"> PAGEREF _Toc7636026 \h </w:instrText>
      </w:r>
      <w:r>
        <w:rPr>
          <w:noProof/>
        </w:rPr>
      </w:r>
      <w:r>
        <w:rPr>
          <w:noProof/>
        </w:rPr>
        <w:fldChar w:fldCharType="separate"/>
      </w:r>
      <w:r>
        <w:rPr>
          <w:noProof/>
        </w:rPr>
        <w:t>28</w:t>
      </w:r>
      <w:r>
        <w:rPr>
          <w:noProof/>
        </w:rPr>
        <w:fldChar w:fldCharType="end"/>
      </w:r>
    </w:p>
    <w:p w14:paraId="5F7B9E8F"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2.4.1 Testes de Desempenho</w:t>
      </w:r>
      <w:r>
        <w:rPr>
          <w:noProof/>
        </w:rPr>
        <w:tab/>
      </w:r>
      <w:r>
        <w:rPr>
          <w:noProof/>
        </w:rPr>
        <w:fldChar w:fldCharType="begin"/>
      </w:r>
      <w:r>
        <w:rPr>
          <w:noProof/>
        </w:rPr>
        <w:instrText xml:space="preserve"> PAGEREF _Toc7636027 \h </w:instrText>
      </w:r>
      <w:r>
        <w:rPr>
          <w:noProof/>
        </w:rPr>
      </w:r>
      <w:r>
        <w:rPr>
          <w:noProof/>
        </w:rPr>
        <w:fldChar w:fldCharType="separate"/>
      </w:r>
      <w:r>
        <w:rPr>
          <w:noProof/>
        </w:rPr>
        <w:t>28</w:t>
      </w:r>
      <w:r>
        <w:rPr>
          <w:noProof/>
        </w:rPr>
        <w:fldChar w:fldCharType="end"/>
      </w:r>
    </w:p>
    <w:p w14:paraId="247EBBE0"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2.4.2 Testes de Carga</w:t>
      </w:r>
      <w:r>
        <w:rPr>
          <w:noProof/>
        </w:rPr>
        <w:tab/>
      </w:r>
      <w:r>
        <w:rPr>
          <w:noProof/>
        </w:rPr>
        <w:fldChar w:fldCharType="begin"/>
      </w:r>
      <w:r>
        <w:rPr>
          <w:noProof/>
        </w:rPr>
        <w:instrText xml:space="preserve"> PAGEREF _Toc7636028 \h </w:instrText>
      </w:r>
      <w:r>
        <w:rPr>
          <w:noProof/>
        </w:rPr>
      </w:r>
      <w:r>
        <w:rPr>
          <w:noProof/>
        </w:rPr>
        <w:fldChar w:fldCharType="separate"/>
      </w:r>
      <w:r>
        <w:rPr>
          <w:noProof/>
        </w:rPr>
        <w:t>29</w:t>
      </w:r>
      <w:r>
        <w:rPr>
          <w:noProof/>
        </w:rPr>
        <w:fldChar w:fldCharType="end"/>
      </w:r>
    </w:p>
    <w:p w14:paraId="2CFA57BE"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2.4.3 Testes de Stress</w:t>
      </w:r>
      <w:r>
        <w:rPr>
          <w:noProof/>
        </w:rPr>
        <w:tab/>
      </w:r>
      <w:r>
        <w:rPr>
          <w:noProof/>
        </w:rPr>
        <w:fldChar w:fldCharType="begin"/>
      </w:r>
      <w:r>
        <w:rPr>
          <w:noProof/>
        </w:rPr>
        <w:instrText xml:space="preserve"> PAGEREF _Toc7636029 \h </w:instrText>
      </w:r>
      <w:r>
        <w:rPr>
          <w:noProof/>
        </w:rPr>
      </w:r>
      <w:r>
        <w:rPr>
          <w:noProof/>
        </w:rPr>
        <w:fldChar w:fldCharType="separate"/>
      </w:r>
      <w:r>
        <w:rPr>
          <w:noProof/>
        </w:rPr>
        <w:t>29</w:t>
      </w:r>
      <w:r>
        <w:rPr>
          <w:noProof/>
        </w:rPr>
        <w:fldChar w:fldCharType="end"/>
      </w:r>
    </w:p>
    <w:p w14:paraId="1B04E5EC"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2.5 Automação de Testes</w:t>
      </w:r>
      <w:r>
        <w:rPr>
          <w:noProof/>
        </w:rPr>
        <w:tab/>
      </w:r>
      <w:r>
        <w:rPr>
          <w:noProof/>
        </w:rPr>
        <w:fldChar w:fldCharType="begin"/>
      </w:r>
      <w:r>
        <w:rPr>
          <w:noProof/>
        </w:rPr>
        <w:instrText xml:space="preserve"> PAGEREF _Toc7636030 \h </w:instrText>
      </w:r>
      <w:r>
        <w:rPr>
          <w:noProof/>
        </w:rPr>
      </w:r>
      <w:r>
        <w:rPr>
          <w:noProof/>
        </w:rPr>
        <w:fldChar w:fldCharType="separate"/>
      </w:r>
      <w:r>
        <w:rPr>
          <w:noProof/>
        </w:rPr>
        <w:t>30</w:t>
      </w:r>
      <w:r>
        <w:rPr>
          <w:noProof/>
        </w:rPr>
        <w:fldChar w:fldCharType="end"/>
      </w:r>
    </w:p>
    <w:p w14:paraId="25F556AB"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2.5.1 Propostas e Dúvidas da Automação de Testes</w:t>
      </w:r>
      <w:r>
        <w:rPr>
          <w:noProof/>
        </w:rPr>
        <w:tab/>
      </w:r>
      <w:r>
        <w:rPr>
          <w:noProof/>
        </w:rPr>
        <w:fldChar w:fldCharType="begin"/>
      </w:r>
      <w:r>
        <w:rPr>
          <w:noProof/>
        </w:rPr>
        <w:instrText xml:space="preserve"> PAGEREF _Toc7636031 \h </w:instrText>
      </w:r>
      <w:r>
        <w:rPr>
          <w:noProof/>
        </w:rPr>
      </w:r>
      <w:r>
        <w:rPr>
          <w:noProof/>
        </w:rPr>
        <w:fldChar w:fldCharType="separate"/>
      </w:r>
      <w:r>
        <w:rPr>
          <w:noProof/>
        </w:rPr>
        <w:t>30</w:t>
      </w:r>
      <w:r>
        <w:rPr>
          <w:noProof/>
        </w:rPr>
        <w:fldChar w:fldCharType="end"/>
      </w:r>
    </w:p>
    <w:p w14:paraId="500A9FFB"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2.5.2 Quando não automatizar?</w:t>
      </w:r>
      <w:r>
        <w:rPr>
          <w:noProof/>
        </w:rPr>
        <w:tab/>
      </w:r>
      <w:r>
        <w:rPr>
          <w:noProof/>
        </w:rPr>
        <w:fldChar w:fldCharType="begin"/>
      </w:r>
      <w:r>
        <w:rPr>
          <w:noProof/>
        </w:rPr>
        <w:instrText xml:space="preserve"> PAGEREF _Toc7636032 \h </w:instrText>
      </w:r>
      <w:r>
        <w:rPr>
          <w:noProof/>
        </w:rPr>
      </w:r>
      <w:r>
        <w:rPr>
          <w:noProof/>
        </w:rPr>
        <w:fldChar w:fldCharType="separate"/>
      </w:r>
      <w:r>
        <w:rPr>
          <w:noProof/>
        </w:rPr>
        <w:t>32</w:t>
      </w:r>
      <w:r>
        <w:rPr>
          <w:noProof/>
        </w:rPr>
        <w:fldChar w:fldCharType="end"/>
      </w:r>
    </w:p>
    <w:p w14:paraId="42A8536C"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2.5.3 Casos para Automação de Testes</w:t>
      </w:r>
      <w:r>
        <w:rPr>
          <w:noProof/>
        </w:rPr>
        <w:tab/>
      </w:r>
      <w:r>
        <w:rPr>
          <w:noProof/>
        </w:rPr>
        <w:fldChar w:fldCharType="begin"/>
      </w:r>
      <w:r>
        <w:rPr>
          <w:noProof/>
        </w:rPr>
        <w:instrText xml:space="preserve"> PAGEREF _Toc7636033 \h </w:instrText>
      </w:r>
      <w:r>
        <w:rPr>
          <w:noProof/>
        </w:rPr>
      </w:r>
      <w:r>
        <w:rPr>
          <w:noProof/>
        </w:rPr>
        <w:fldChar w:fldCharType="separate"/>
      </w:r>
      <w:r>
        <w:rPr>
          <w:noProof/>
        </w:rPr>
        <w:t>32</w:t>
      </w:r>
      <w:r>
        <w:rPr>
          <w:noProof/>
        </w:rPr>
        <w:fldChar w:fldCharType="end"/>
      </w:r>
    </w:p>
    <w:p w14:paraId="4E953E02"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2.6 Métodos Ágeis</w:t>
      </w:r>
      <w:r>
        <w:rPr>
          <w:noProof/>
        </w:rPr>
        <w:tab/>
      </w:r>
      <w:r>
        <w:rPr>
          <w:noProof/>
        </w:rPr>
        <w:fldChar w:fldCharType="begin"/>
      </w:r>
      <w:r>
        <w:rPr>
          <w:noProof/>
        </w:rPr>
        <w:instrText xml:space="preserve"> PAGEREF _Toc7636034 \h </w:instrText>
      </w:r>
      <w:r>
        <w:rPr>
          <w:noProof/>
        </w:rPr>
      </w:r>
      <w:r>
        <w:rPr>
          <w:noProof/>
        </w:rPr>
        <w:fldChar w:fldCharType="separate"/>
      </w:r>
      <w:r>
        <w:rPr>
          <w:noProof/>
        </w:rPr>
        <w:t>33</w:t>
      </w:r>
      <w:r>
        <w:rPr>
          <w:noProof/>
        </w:rPr>
        <w:fldChar w:fldCharType="end"/>
      </w:r>
    </w:p>
    <w:p w14:paraId="4E78C285"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2.6.1 Scrum</w:t>
      </w:r>
      <w:r>
        <w:rPr>
          <w:noProof/>
        </w:rPr>
        <w:tab/>
      </w:r>
      <w:r>
        <w:rPr>
          <w:noProof/>
        </w:rPr>
        <w:fldChar w:fldCharType="begin"/>
      </w:r>
      <w:r>
        <w:rPr>
          <w:noProof/>
        </w:rPr>
        <w:instrText xml:space="preserve"> PAGEREF _Toc7636035 \h </w:instrText>
      </w:r>
      <w:r>
        <w:rPr>
          <w:noProof/>
        </w:rPr>
      </w:r>
      <w:r>
        <w:rPr>
          <w:noProof/>
        </w:rPr>
        <w:fldChar w:fldCharType="separate"/>
      </w:r>
      <w:r>
        <w:rPr>
          <w:noProof/>
        </w:rPr>
        <w:t>34</w:t>
      </w:r>
      <w:r>
        <w:rPr>
          <w:noProof/>
        </w:rPr>
        <w:fldChar w:fldCharType="end"/>
      </w:r>
    </w:p>
    <w:p w14:paraId="09CB4275" w14:textId="77777777" w:rsidR="00D0423A" w:rsidRDefault="00D0423A">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_Toc7636036 \h </w:instrText>
      </w:r>
      <w:r>
        <w:rPr>
          <w:noProof/>
        </w:rPr>
      </w:r>
      <w:r>
        <w:rPr>
          <w:noProof/>
        </w:rPr>
        <w:fldChar w:fldCharType="separate"/>
      </w:r>
      <w:r>
        <w:rPr>
          <w:noProof/>
        </w:rPr>
        <w:t>35</w:t>
      </w:r>
      <w:r>
        <w:rPr>
          <w:noProof/>
        </w:rPr>
        <w:fldChar w:fldCharType="end"/>
      </w:r>
    </w:p>
    <w:p w14:paraId="55C149AF"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sidRPr="00804E46">
        <w:rPr>
          <w:i/>
          <w:noProof/>
        </w:rPr>
        <w:t>3.1</w:t>
      </w:r>
      <w:r w:rsidRPr="00804E46">
        <w:rPr>
          <w:i/>
          <w:noProof/>
          <w:shd w:val="clear" w:color="auto" w:fill="FFFFFF"/>
        </w:rPr>
        <w:t xml:space="preserve"> Product Backlog</w:t>
      </w:r>
      <w:r>
        <w:rPr>
          <w:noProof/>
        </w:rPr>
        <w:tab/>
      </w:r>
      <w:r>
        <w:rPr>
          <w:noProof/>
        </w:rPr>
        <w:fldChar w:fldCharType="begin"/>
      </w:r>
      <w:r>
        <w:rPr>
          <w:noProof/>
        </w:rPr>
        <w:instrText xml:space="preserve"> PAGEREF _Toc7636037 \h </w:instrText>
      </w:r>
      <w:r>
        <w:rPr>
          <w:noProof/>
        </w:rPr>
      </w:r>
      <w:r>
        <w:rPr>
          <w:noProof/>
        </w:rPr>
        <w:fldChar w:fldCharType="separate"/>
      </w:r>
      <w:r>
        <w:rPr>
          <w:noProof/>
        </w:rPr>
        <w:t>35</w:t>
      </w:r>
      <w:r>
        <w:rPr>
          <w:noProof/>
        </w:rPr>
        <w:fldChar w:fldCharType="end"/>
      </w:r>
    </w:p>
    <w:p w14:paraId="7334ADD7"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_Toc7636038 \h </w:instrText>
      </w:r>
      <w:r>
        <w:rPr>
          <w:noProof/>
        </w:rPr>
      </w:r>
      <w:r>
        <w:rPr>
          <w:noProof/>
        </w:rPr>
        <w:fldChar w:fldCharType="separate"/>
      </w:r>
      <w:r>
        <w:rPr>
          <w:noProof/>
        </w:rPr>
        <w:t>35</w:t>
      </w:r>
      <w:r>
        <w:rPr>
          <w:noProof/>
        </w:rPr>
        <w:fldChar w:fldCharType="end"/>
      </w:r>
    </w:p>
    <w:p w14:paraId="46FE0731"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_Toc7636039 \h </w:instrText>
      </w:r>
      <w:r>
        <w:rPr>
          <w:noProof/>
        </w:rPr>
      </w:r>
      <w:r>
        <w:rPr>
          <w:noProof/>
        </w:rPr>
        <w:fldChar w:fldCharType="separate"/>
      </w:r>
      <w:r>
        <w:rPr>
          <w:noProof/>
        </w:rPr>
        <w:t>37</w:t>
      </w:r>
      <w:r>
        <w:rPr>
          <w:noProof/>
        </w:rPr>
        <w:fldChar w:fldCharType="end"/>
      </w:r>
    </w:p>
    <w:p w14:paraId="1A66C6D5"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lastRenderedPageBreak/>
        <w:t>3.4 Requisitos não funcionais</w:t>
      </w:r>
      <w:r>
        <w:rPr>
          <w:noProof/>
        </w:rPr>
        <w:tab/>
      </w:r>
      <w:r>
        <w:rPr>
          <w:noProof/>
        </w:rPr>
        <w:fldChar w:fldCharType="begin"/>
      </w:r>
      <w:r>
        <w:rPr>
          <w:noProof/>
        </w:rPr>
        <w:instrText xml:space="preserve"> PAGEREF _Toc7636040 \h </w:instrText>
      </w:r>
      <w:r>
        <w:rPr>
          <w:noProof/>
        </w:rPr>
      </w:r>
      <w:r>
        <w:rPr>
          <w:noProof/>
        </w:rPr>
        <w:fldChar w:fldCharType="separate"/>
      </w:r>
      <w:r>
        <w:rPr>
          <w:noProof/>
        </w:rPr>
        <w:t>40</w:t>
      </w:r>
      <w:r>
        <w:rPr>
          <w:noProof/>
        </w:rPr>
        <w:fldChar w:fldCharType="end"/>
      </w:r>
    </w:p>
    <w:p w14:paraId="73E69FA9"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_Toc7636041 \h </w:instrText>
      </w:r>
      <w:r>
        <w:rPr>
          <w:noProof/>
        </w:rPr>
      </w:r>
      <w:r>
        <w:rPr>
          <w:noProof/>
        </w:rPr>
        <w:fldChar w:fldCharType="separate"/>
      </w:r>
      <w:r>
        <w:rPr>
          <w:noProof/>
        </w:rPr>
        <w:t>42</w:t>
      </w:r>
      <w:r>
        <w:rPr>
          <w:noProof/>
        </w:rPr>
        <w:fldChar w:fldCharType="end"/>
      </w:r>
    </w:p>
    <w:p w14:paraId="7187FEC4"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_Toc7636042 \h </w:instrText>
      </w:r>
      <w:r>
        <w:rPr>
          <w:noProof/>
        </w:rPr>
      </w:r>
      <w:r>
        <w:rPr>
          <w:noProof/>
        </w:rPr>
        <w:fldChar w:fldCharType="separate"/>
      </w:r>
      <w:r>
        <w:rPr>
          <w:noProof/>
        </w:rPr>
        <w:t>43</w:t>
      </w:r>
      <w:r>
        <w:rPr>
          <w:noProof/>
        </w:rPr>
        <w:fldChar w:fldCharType="end"/>
      </w:r>
    </w:p>
    <w:p w14:paraId="0945A675"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3.7 Conclusão</w:t>
      </w:r>
      <w:r>
        <w:rPr>
          <w:noProof/>
        </w:rPr>
        <w:tab/>
      </w:r>
      <w:r>
        <w:rPr>
          <w:noProof/>
        </w:rPr>
        <w:fldChar w:fldCharType="begin"/>
      </w:r>
      <w:r>
        <w:rPr>
          <w:noProof/>
        </w:rPr>
        <w:instrText xml:space="preserve"> PAGEREF _Toc7636043 \h </w:instrText>
      </w:r>
      <w:r>
        <w:rPr>
          <w:noProof/>
        </w:rPr>
      </w:r>
      <w:r>
        <w:rPr>
          <w:noProof/>
        </w:rPr>
        <w:fldChar w:fldCharType="separate"/>
      </w:r>
      <w:r>
        <w:rPr>
          <w:noProof/>
        </w:rPr>
        <w:t>43</w:t>
      </w:r>
      <w:r>
        <w:rPr>
          <w:noProof/>
        </w:rPr>
        <w:fldChar w:fldCharType="end"/>
      </w:r>
    </w:p>
    <w:p w14:paraId="500F96B8" w14:textId="77777777" w:rsidR="00D0423A" w:rsidRDefault="00D0423A">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_Toc7636044 \h </w:instrText>
      </w:r>
      <w:r>
        <w:rPr>
          <w:noProof/>
        </w:rPr>
      </w:r>
      <w:r>
        <w:rPr>
          <w:noProof/>
        </w:rPr>
        <w:fldChar w:fldCharType="separate"/>
      </w:r>
      <w:r>
        <w:rPr>
          <w:noProof/>
        </w:rPr>
        <w:t>45</w:t>
      </w:r>
      <w:r>
        <w:rPr>
          <w:noProof/>
        </w:rPr>
        <w:fldChar w:fldCharType="end"/>
      </w:r>
    </w:p>
    <w:p w14:paraId="0115DDE0"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_Toc7636045 \h </w:instrText>
      </w:r>
      <w:r>
        <w:rPr>
          <w:noProof/>
        </w:rPr>
      </w:r>
      <w:r>
        <w:rPr>
          <w:noProof/>
        </w:rPr>
        <w:fldChar w:fldCharType="separate"/>
      </w:r>
      <w:r>
        <w:rPr>
          <w:noProof/>
        </w:rPr>
        <w:t>45</w:t>
      </w:r>
      <w:r>
        <w:rPr>
          <w:noProof/>
        </w:rPr>
        <w:fldChar w:fldCharType="end"/>
      </w:r>
    </w:p>
    <w:p w14:paraId="3EED835C"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_Toc7636046 \h </w:instrText>
      </w:r>
      <w:r>
        <w:rPr>
          <w:noProof/>
        </w:rPr>
      </w:r>
      <w:r>
        <w:rPr>
          <w:noProof/>
        </w:rPr>
        <w:fldChar w:fldCharType="separate"/>
      </w:r>
      <w:r>
        <w:rPr>
          <w:noProof/>
        </w:rPr>
        <w:t>45</w:t>
      </w:r>
      <w:r>
        <w:rPr>
          <w:noProof/>
        </w:rPr>
        <w:fldChar w:fldCharType="end"/>
      </w:r>
    </w:p>
    <w:p w14:paraId="38D547FA"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_Toc7636047 \h </w:instrText>
      </w:r>
      <w:r>
        <w:rPr>
          <w:noProof/>
        </w:rPr>
      </w:r>
      <w:r>
        <w:rPr>
          <w:noProof/>
        </w:rPr>
        <w:fldChar w:fldCharType="separate"/>
      </w:r>
      <w:r>
        <w:rPr>
          <w:noProof/>
        </w:rPr>
        <w:t>69</w:t>
      </w:r>
      <w:r>
        <w:rPr>
          <w:noProof/>
        </w:rPr>
        <w:fldChar w:fldCharType="end"/>
      </w:r>
    </w:p>
    <w:p w14:paraId="693701CF"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_Toc7636048 \h </w:instrText>
      </w:r>
      <w:r>
        <w:rPr>
          <w:noProof/>
        </w:rPr>
      </w:r>
      <w:r>
        <w:rPr>
          <w:noProof/>
        </w:rPr>
        <w:fldChar w:fldCharType="separate"/>
      </w:r>
      <w:r>
        <w:rPr>
          <w:noProof/>
        </w:rPr>
        <w:t>70</w:t>
      </w:r>
      <w:r>
        <w:rPr>
          <w:noProof/>
        </w:rPr>
        <w:fldChar w:fldCharType="end"/>
      </w:r>
    </w:p>
    <w:p w14:paraId="7E4D40AE"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_Toc7636049 \h </w:instrText>
      </w:r>
      <w:r>
        <w:rPr>
          <w:noProof/>
        </w:rPr>
      </w:r>
      <w:r>
        <w:rPr>
          <w:noProof/>
        </w:rPr>
        <w:fldChar w:fldCharType="separate"/>
      </w:r>
      <w:r>
        <w:rPr>
          <w:noProof/>
        </w:rPr>
        <w:t>70</w:t>
      </w:r>
      <w:r>
        <w:rPr>
          <w:noProof/>
        </w:rPr>
        <w:fldChar w:fldCharType="end"/>
      </w:r>
    </w:p>
    <w:p w14:paraId="74B75549"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_Toc7636050 \h </w:instrText>
      </w:r>
      <w:r>
        <w:rPr>
          <w:noProof/>
        </w:rPr>
      </w:r>
      <w:r>
        <w:rPr>
          <w:noProof/>
        </w:rPr>
        <w:fldChar w:fldCharType="separate"/>
      </w:r>
      <w:r>
        <w:rPr>
          <w:noProof/>
        </w:rPr>
        <w:t>74</w:t>
      </w:r>
      <w:r>
        <w:rPr>
          <w:noProof/>
        </w:rPr>
        <w:fldChar w:fldCharType="end"/>
      </w:r>
    </w:p>
    <w:p w14:paraId="384FB7F3" w14:textId="77777777" w:rsidR="00D0423A" w:rsidRDefault="00D0423A">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_Toc7636051 \h </w:instrText>
      </w:r>
      <w:r>
        <w:rPr>
          <w:noProof/>
        </w:rPr>
      </w:r>
      <w:r>
        <w:rPr>
          <w:noProof/>
        </w:rPr>
        <w:fldChar w:fldCharType="separate"/>
      </w:r>
      <w:r>
        <w:rPr>
          <w:noProof/>
        </w:rPr>
        <w:t>83</w:t>
      </w:r>
      <w:r>
        <w:rPr>
          <w:noProof/>
        </w:rPr>
        <w:fldChar w:fldCharType="end"/>
      </w:r>
    </w:p>
    <w:p w14:paraId="6550A471" w14:textId="77777777" w:rsidR="00D0423A" w:rsidRDefault="00D0423A">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_Toc7636052 \h </w:instrText>
      </w:r>
      <w:r>
        <w:rPr>
          <w:noProof/>
        </w:rPr>
      </w:r>
      <w:r>
        <w:rPr>
          <w:noProof/>
        </w:rPr>
        <w:fldChar w:fldCharType="separate"/>
      </w:r>
      <w:r>
        <w:rPr>
          <w:noProof/>
        </w:rPr>
        <w:t>85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527721613"/>
      <w:bookmarkStart w:id="22" w:name="_Toc527793652"/>
      <w:bookmarkStart w:id="23" w:name="_Toc527795385"/>
      <w:bookmarkStart w:id="24" w:name="_Toc527798495"/>
      <w:bookmarkStart w:id="25" w:name="_Toc7636005"/>
      <w:r>
        <w:lastRenderedPageBreak/>
        <w:t>INTRODUÇÃO</w:t>
      </w:r>
      <w:bookmarkEnd w:id="25"/>
    </w:p>
    <w:p w14:paraId="767011E1" w14:textId="77777777" w:rsidR="00203EC6" w:rsidRDefault="00203EC6">
      <w:pPr>
        <w:pStyle w:val="T2-TituloSecundario"/>
      </w:pPr>
      <w:bookmarkStart w:id="26" w:name="_Toc195275340"/>
      <w:bookmarkStart w:id="27" w:name="_Toc7636006"/>
      <w:r>
        <w:t>Apresentação</w:t>
      </w:r>
      <w:bookmarkEnd w:id="26"/>
      <w:bookmarkEnd w:id="27"/>
    </w:p>
    <w:p w14:paraId="680831A7" w14:textId="77777777" w:rsidR="00131131" w:rsidRDefault="00131131" w:rsidP="00131131">
      <w:pPr>
        <w:pStyle w:val="TE-Normal"/>
      </w:pPr>
      <w:r>
        <w:t xml:space="preserve">A crescente demanda por desenvolvimento de </w:t>
      </w:r>
      <w:r w:rsidRPr="00B872C4">
        <w:rPr>
          <w:i/>
        </w:rPr>
        <w:t>softwares</w:t>
      </w:r>
      <w:r>
        <w:t xml:space="preserve">,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w:t>
      </w:r>
      <w:r w:rsidRPr="00B872C4">
        <w:rPr>
          <w:i/>
        </w:rPr>
        <w:t>software</w:t>
      </w:r>
      <w:r>
        <w:t xml:space="preserve"> surgiram, consolidando a prática como uma das fases essenciais do desenvolvimento de sistemas. Myers (2004, p. 2) define seu conceito como: [...] “O teste de </w:t>
      </w:r>
      <w:r w:rsidRPr="00B872C4">
        <w:rPr>
          <w:i/>
        </w:rPr>
        <w:t>software</w:t>
      </w:r>
      <w:r>
        <w:t xml:space="preserv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 xml:space="preserve">A execução de testes de </w:t>
      </w:r>
      <w:r w:rsidRPr="00B872C4">
        <w:rPr>
          <w:i/>
        </w:rPr>
        <w:t>software</w:t>
      </w:r>
      <w:r>
        <w:t xml:space="preserv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w:t>
      </w:r>
      <w:r w:rsidRPr="00B872C4">
        <w:rPr>
          <w:i/>
        </w:rPr>
        <w:t>software</w:t>
      </w:r>
      <w:r>
        <w:t>,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3233D3A9" w:rsidR="00131131" w:rsidRDefault="00131131" w:rsidP="00D5148D">
      <w:pPr>
        <w:pStyle w:val="TE-Normal"/>
        <w:ind w:firstLine="709"/>
      </w:pPr>
      <w:r>
        <w:t xml:space="preserve">Atualmente, não podemos falar sobre testes sem falar sobre automação de teste. A aplicação da automação de teste dá um feedback rápido ao time e mantém a execução dos testes de regressão continuamente. Quando a automação de testes é </w:t>
      </w:r>
      <w:r>
        <w:lastRenderedPageBreak/>
        <w:t xml:space="preserve">usada corretamente pode trazer vários benefícios para uma organização. Segundo Cem </w:t>
      </w:r>
      <w:proofErr w:type="spellStart"/>
      <w:r>
        <w:t>Kaner</w:t>
      </w:r>
      <w:proofErr w:type="spellEnd"/>
      <w:r>
        <w:t>, autor do livro "</w:t>
      </w:r>
      <w:proofErr w:type="spellStart"/>
      <w:r w:rsidRPr="00B872C4">
        <w:rPr>
          <w:i/>
        </w:rPr>
        <w:t>Lessons</w:t>
      </w:r>
      <w:proofErr w:type="spellEnd"/>
      <w:r w:rsidRPr="00B872C4">
        <w:rPr>
          <w:i/>
        </w:rPr>
        <w:t xml:space="preserve"> </w:t>
      </w:r>
      <w:proofErr w:type="spellStart"/>
      <w:r w:rsidRPr="00B872C4">
        <w:rPr>
          <w:i/>
        </w:rPr>
        <w:t>Learned</w:t>
      </w:r>
      <w:proofErr w:type="spellEnd"/>
      <w:r w:rsidRPr="00B872C4">
        <w:rPr>
          <w:i/>
        </w:rPr>
        <w:t xml:space="preserve"> in Software </w:t>
      </w:r>
      <w:proofErr w:type="spellStart"/>
      <w:r w:rsidRPr="00B872C4">
        <w:rPr>
          <w:i/>
        </w:rPr>
        <w:t>Testing</w:t>
      </w:r>
      <w:proofErr w:type="spellEnd"/>
      <w:r>
        <w:t>", [...] “o propósito da automação de testes pode ser resumidamente descrito como a aplicação de estratégias e ferramentas tendo em vista a redução do envolvimento humano em atividades manuais repetitivas.”</w:t>
      </w:r>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77777777" w:rsidR="00131131" w:rsidRPr="004610BC" w:rsidRDefault="00131131" w:rsidP="00131131">
      <w:pPr>
        <w:pStyle w:val="TE-Normal"/>
      </w:pPr>
      <w:r w:rsidRPr="004610BC">
        <w:t>O TCC est</w:t>
      </w:r>
      <w:r>
        <w:t>á</w:t>
      </w:r>
      <w:r w:rsidRPr="004610BC">
        <w:t xml:space="preserve"> </w:t>
      </w:r>
      <w:r>
        <w:t>organizado em capítulos. O primeiro capítulo aborda o projeto. Os demais capítulos serão definidos posteriormente.</w:t>
      </w:r>
    </w:p>
    <w:p w14:paraId="64337679" w14:textId="73BB6B88" w:rsidR="00203EC6" w:rsidRPr="007B2571" w:rsidRDefault="00203EC6" w:rsidP="007B2571">
      <w:pPr>
        <w:pStyle w:val="T2-TituloSecundario"/>
      </w:pPr>
      <w:bookmarkStart w:id="28" w:name="_Toc528067817"/>
      <w:bookmarkStart w:id="29" w:name="_Toc529662099"/>
      <w:bookmarkStart w:id="30" w:name="_Toc529662486"/>
      <w:bookmarkStart w:id="31" w:name="_Toc529662873"/>
      <w:bookmarkStart w:id="32" w:name="_Toc529810849"/>
      <w:bookmarkStart w:id="33" w:name="_Toc529815091"/>
      <w:bookmarkStart w:id="34" w:name="_Toc529815603"/>
      <w:bookmarkStart w:id="35" w:name="_Toc529825084"/>
      <w:bookmarkStart w:id="36" w:name="_Toc528067818"/>
      <w:bookmarkStart w:id="37" w:name="_Toc529662100"/>
      <w:bookmarkStart w:id="38" w:name="_Toc529662487"/>
      <w:bookmarkStart w:id="39" w:name="_Toc529662874"/>
      <w:bookmarkStart w:id="40" w:name="_Toc529810850"/>
      <w:bookmarkStart w:id="41" w:name="_Toc529815092"/>
      <w:bookmarkStart w:id="42" w:name="_Toc529815604"/>
      <w:bookmarkStart w:id="43" w:name="_Toc529825085"/>
      <w:bookmarkStart w:id="44" w:name="_Toc195275341"/>
      <w:bookmarkStart w:id="45" w:name="_Toc763600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7B2571">
        <w:t>Descrição do problema</w:t>
      </w:r>
      <w:bookmarkEnd w:id="44"/>
      <w:bookmarkEnd w:id="45"/>
    </w:p>
    <w:p w14:paraId="1F296444" w14:textId="77777777" w:rsidR="00131131" w:rsidRDefault="00131131" w:rsidP="00131131">
      <w:pPr>
        <w:pStyle w:val="TE-Normal"/>
      </w:pPr>
      <w:r>
        <w:t xml:space="preserve">Atualmente na área de desenvolvimento de </w:t>
      </w:r>
      <w:r w:rsidRPr="00B872C4">
        <w:rPr>
          <w:i/>
        </w:rPr>
        <w:t>software</w:t>
      </w:r>
      <w:r>
        <w:t xml:space="preserv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níveis.”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46" w:name="_Toc195275342"/>
      <w:bookmarkStart w:id="47" w:name="_Toc7636008"/>
      <w:r>
        <w:t>Justificativa</w:t>
      </w:r>
      <w:bookmarkEnd w:id="46"/>
      <w:bookmarkEnd w:id="47"/>
    </w:p>
    <w:p w14:paraId="5DC781E7" w14:textId="77777777" w:rsidR="00131131" w:rsidRDefault="00131131" w:rsidP="00131131">
      <w:pPr>
        <w:pStyle w:val="TE-Normal"/>
      </w:pPr>
      <w:r>
        <w:t xml:space="preserve">Hoje no mercado de desenvolvimento de </w:t>
      </w:r>
      <w:r w:rsidRPr="00B872C4">
        <w:rPr>
          <w:i/>
        </w:rPr>
        <w:t>software</w:t>
      </w:r>
      <w:r>
        <w:t xml:space="preserv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w:t>
      </w:r>
      <w:r w:rsidRPr="00B872C4">
        <w:rPr>
          <w:i/>
        </w:rPr>
        <w:t>software</w:t>
      </w:r>
      <w:r>
        <w:t xml:space="preserv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 xml:space="preserve">De acordo com um estudo conduzido pelo NIST em 2002, os defeitos resultam num custo anual de 59,5 bilhões de dólares à economia dos Estados Unidos. Mais de um terço do custo poderia ser evitado com melhorias na infraestrutura do teste de </w:t>
      </w:r>
      <w:r w:rsidRPr="00B872C4">
        <w:rPr>
          <w:i/>
        </w:rPr>
        <w:t>software</w:t>
      </w:r>
      <w:r>
        <w:t xml:space="preserve">.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w:t>
      </w:r>
      <w:proofErr w:type="spellStart"/>
      <w:r>
        <w:t>Capgemini</w:t>
      </w:r>
      <w:proofErr w:type="spellEnd"/>
      <w:r>
        <w:t xml:space="preserve">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w:t>
      </w:r>
      <w:r w:rsidRPr="00B872C4">
        <w:rPr>
          <w:i/>
        </w:rPr>
        <w:t>software</w:t>
      </w:r>
      <w:r>
        <w:t xml:space="preserve">. “Os testes unitários </w:t>
      </w:r>
      <w:r>
        <w:lastRenderedPageBreak/>
        <w:t>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defeitos.”  Myers in Bastos (2002).</w:t>
      </w:r>
    </w:p>
    <w:p w14:paraId="35010210" w14:textId="77777777" w:rsidR="00131131" w:rsidRDefault="00131131" w:rsidP="00131131">
      <w:pPr>
        <w:pStyle w:val="TE-Normal"/>
      </w:pPr>
      <w:r>
        <w:t xml:space="preserve">De acordo com a </w:t>
      </w:r>
      <w:proofErr w:type="spellStart"/>
      <w:r>
        <w:t>Capgemini</w:t>
      </w:r>
      <w:proofErr w:type="spellEnd"/>
      <w:r>
        <w:t xml:space="preserve">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48" w:name="_Toc195275343"/>
      <w:bookmarkStart w:id="49" w:name="_Toc7636009"/>
      <w:r>
        <w:t>Objetivo geral</w:t>
      </w:r>
      <w:bookmarkEnd w:id="48"/>
      <w:bookmarkEnd w:id="49"/>
    </w:p>
    <w:p w14:paraId="63248C62" w14:textId="77777777" w:rsidR="00131131" w:rsidRDefault="00131131" w:rsidP="00131131">
      <w:pPr>
        <w:pStyle w:val="TE-Normal"/>
      </w:pPr>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bookmarkStart w:id="50" w:name="_Toc7636010"/>
      <w:r>
        <w:t>Objetivos específicos</w:t>
      </w:r>
      <w:bookmarkEnd w:id="50"/>
    </w:p>
    <w:p w14:paraId="46D7ECC4" w14:textId="77777777" w:rsidR="00131131" w:rsidRDefault="00131131" w:rsidP="00131131">
      <w:pPr>
        <w:pStyle w:val="TE-Normal"/>
        <w:numPr>
          <w:ilvl w:val="0"/>
          <w:numId w:val="45"/>
        </w:numPr>
        <w:rPr>
          <w:szCs w:val="26"/>
        </w:rPr>
      </w:pPr>
      <w:bookmarkStart w:id="51" w:name="_Toc195275345"/>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6D73FAD8" w14:textId="553FDB15" w:rsidR="00B65E72" w:rsidRDefault="00203EC6" w:rsidP="00B65E72">
      <w:pPr>
        <w:pStyle w:val="T2-TituloSecundario"/>
      </w:pPr>
      <w:bookmarkStart w:id="52" w:name="_Toc7636011"/>
      <w:r>
        <w:t>Metodologia</w:t>
      </w:r>
      <w:bookmarkEnd w:id="51"/>
      <w:bookmarkEnd w:id="52"/>
    </w:p>
    <w:p w14:paraId="4D51995C" w14:textId="07FB97BA" w:rsidR="005F3E65" w:rsidRDefault="00CF1F3A" w:rsidP="005C2024">
      <w:pPr>
        <w:pStyle w:val="TE-Normal"/>
      </w:pPr>
      <w:r>
        <w:t>O desenvolvimento do projeto</w:t>
      </w:r>
      <w:r w:rsidR="00E53772">
        <w:t xml:space="preserve"> visa </w:t>
      </w:r>
      <w:r w:rsidR="00CE16E0" w:rsidRPr="00CE16E0">
        <w:t xml:space="preserve">a formalização de uma estratégia de testes automatizados considerada ideal para um cenário de </w:t>
      </w:r>
      <w:r w:rsidR="00CE16E0" w:rsidRPr="00B872C4">
        <w:rPr>
          <w:i/>
        </w:rPr>
        <w:t>software</w:t>
      </w:r>
      <w:r w:rsidR="00CE16E0" w:rsidRPr="00CE16E0">
        <w:t xml:space="preserve">. Sendo assim, </w:t>
      </w:r>
      <w:r w:rsidR="00B65E72">
        <w:t xml:space="preserve">buscou se o aprofundamento do assunto e conceitos através de </w:t>
      </w:r>
      <w:r w:rsidR="00CE16E0" w:rsidRPr="00CE16E0">
        <w:t>estudo</w:t>
      </w:r>
      <w:r w:rsidR="00B65E72">
        <w:t>s</w:t>
      </w:r>
      <w:r w:rsidR="00CE16E0" w:rsidRPr="00CE16E0">
        <w:t xml:space="preserve"> sobre testes e qualidade de </w:t>
      </w:r>
      <w:r w:rsidR="00CE16E0" w:rsidRPr="00B872C4">
        <w:rPr>
          <w:i/>
        </w:rPr>
        <w:t>software</w:t>
      </w:r>
      <w:r w:rsidR="00CE16E0" w:rsidRPr="00CE16E0">
        <w:t xml:space="preserve">, a importância dos mesmos dentro do processo de desenvolvimento de </w:t>
      </w:r>
      <w:bookmarkStart w:id="53" w:name="_GoBack"/>
      <w:r w:rsidR="00CE16E0" w:rsidRPr="00B872C4">
        <w:rPr>
          <w:i/>
        </w:rPr>
        <w:t>software</w:t>
      </w:r>
      <w:bookmarkEnd w:id="53"/>
      <w:r w:rsidR="00CE16E0" w:rsidRPr="00CE16E0">
        <w:t>, definições, automação, diferenças entre tipos, técnicas e níveis de testes, bem como tecnologias usadas.</w:t>
      </w:r>
    </w:p>
    <w:p w14:paraId="41ADD2BF" w14:textId="2C88AB8C" w:rsidR="00CE16E0" w:rsidRDefault="00CF1F3A" w:rsidP="005C2024">
      <w:pPr>
        <w:pStyle w:val="TE-Normal"/>
      </w:pPr>
      <w:r>
        <w:t>Após essas definições, iniciar</w:t>
      </w:r>
      <w:r w:rsidR="002465EA">
        <w:t xml:space="preserve">-se-á o processo de desenvolvimento, </w:t>
      </w:r>
      <w:r w:rsidR="00EB681B">
        <w:t>um sistema que irá servir como base para o a definição dessa estratégia. Isso incluirá a especificação e desenvolvimento do sistema, sua arquitetura, bem como as regras de negócio nas quais guia</w:t>
      </w:r>
      <w:r w:rsidR="00B65E72">
        <w:t xml:space="preserve">rão a implementação dos </w:t>
      </w:r>
      <w:commentRangeStart w:id="54"/>
      <w:commentRangeStart w:id="55"/>
      <w:r w:rsidR="00B65E72">
        <w:t>testes</w:t>
      </w:r>
      <w:commentRangeEnd w:id="54"/>
      <w:r w:rsidR="00B65E72">
        <w:rPr>
          <w:rStyle w:val="Refdecomentrio"/>
          <w:snapToGrid/>
        </w:rPr>
        <w:commentReference w:id="54"/>
      </w:r>
      <w:commentRangeEnd w:id="55"/>
      <w:r w:rsidR="00B65E72">
        <w:rPr>
          <w:rStyle w:val="Refdecomentrio"/>
          <w:snapToGrid/>
        </w:rPr>
        <w:commentReference w:id="55"/>
      </w:r>
      <w:r w:rsidR="00B65E72">
        <w:t>.</w:t>
      </w:r>
    </w:p>
    <w:p w14:paraId="68E51324" w14:textId="4CED3EB2" w:rsidR="00EB681B" w:rsidRDefault="00EB681B" w:rsidP="00EB681B">
      <w:pPr>
        <w:pStyle w:val="TE-Normal"/>
      </w:pPr>
      <w:r>
        <w:t>Dando continuidade ao projeto, após a implementação do sistema, se iniciará a fase de implementação da estratégia de testes automatizados. Com base no estudos realizados, nas regras de negócio da aplicação será criado uma bater</w:t>
      </w:r>
      <w:r w:rsidR="00CB1279">
        <w:t xml:space="preserve">ia de testes para esse </w:t>
      </w:r>
      <w:commentRangeStart w:id="56"/>
      <w:r w:rsidR="00CB1279">
        <w:t>cenário</w:t>
      </w:r>
      <w:commentRangeEnd w:id="56"/>
      <w:r w:rsidR="00CB1279">
        <w:rPr>
          <w:rStyle w:val="Refdecomentrio"/>
          <w:snapToGrid/>
        </w:rPr>
        <w:commentReference w:id="56"/>
      </w:r>
      <w:r w:rsidR="00CB1279">
        <w:t>.</w:t>
      </w:r>
    </w:p>
    <w:p w14:paraId="62AF45C4" w14:textId="77777777" w:rsidR="00E328E8" w:rsidRDefault="00E328E8" w:rsidP="005B7516">
      <w:pPr>
        <w:pStyle w:val="TE-Normal"/>
        <w:ind w:firstLine="0"/>
      </w:pPr>
    </w:p>
    <w:p w14:paraId="611723DA" w14:textId="32B53FA3" w:rsidR="00A51960" w:rsidRPr="00D758B5" w:rsidRDefault="00426C6A" w:rsidP="00DC1025">
      <w:pPr>
        <w:pStyle w:val="T1-TituloPrimario"/>
        <w:ind w:left="0" w:firstLine="0"/>
      </w:pPr>
      <w:bookmarkStart w:id="57" w:name="_Toc528067824"/>
      <w:bookmarkStart w:id="58" w:name="_Toc529662106"/>
      <w:bookmarkStart w:id="59" w:name="_Toc529662493"/>
      <w:bookmarkStart w:id="60" w:name="_Toc529662880"/>
      <w:bookmarkStart w:id="61" w:name="_Toc529810856"/>
      <w:bookmarkStart w:id="62" w:name="_Toc529815098"/>
      <w:bookmarkStart w:id="63" w:name="_Toc529815610"/>
      <w:bookmarkStart w:id="64" w:name="_Toc529825091"/>
      <w:bookmarkStart w:id="65" w:name="_Toc528067825"/>
      <w:bookmarkStart w:id="66" w:name="_Toc529662107"/>
      <w:bookmarkStart w:id="67" w:name="_Toc529662494"/>
      <w:bookmarkStart w:id="68" w:name="_Toc529662881"/>
      <w:bookmarkStart w:id="69" w:name="_Toc529810857"/>
      <w:bookmarkStart w:id="70" w:name="_Toc529815099"/>
      <w:bookmarkStart w:id="71" w:name="_Toc529815611"/>
      <w:bookmarkStart w:id="72" w:name="_Toc529825092"/>
      <w:bookmarkStart w:id="73" w:name="_Toc528067830"/>
      <w:bookmarkStart w:id="74" w:name="_Toc529662112"/>
      <w:bookmarkStart w:id="75" w:name="_Toc529662499"/>
      <w:bookmarkStart w:id="76" w:name="_Toc529662886"/>
      <w:bookmarkStart w:id="77" w:name="_Toc529810862"/>
      <w:bookmarkStart w:id="78" w:name="_Toc529815104"/>
      <w:bookmarkStart w:id="79" w:name="_Toc529815616"/>
      <w:bookmarkStart w:id="80" w:name="_Toc529825097"/>
      <w:bookmarkStart w:id="81" w:name="_Toc7636012"/>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lastRenderedPageBreak/>
        <w:t>REFERE</w:t>
      </w:r>
      <w:r w:rsidR="00DC1025">
        <w:t>NCIAL TEÓRICO</w:t>
      </w:r>
      <w:bookmarkEnd w:id="81"/>
    </w:p>
    <w:p w14:paraId="55DDA529" w14:textId="2C9F2E1C" w:rsidR="00961D06" w:rsidRDefault="00D0423A" w:rsidP="00E02974">
      <w:pPr>
        <w:pStyle w:val="T2-TituloSecundario"/>
      </w:pPr>
      <w:bookmarkStart w:id="82" w:name="_Toc7636013"/>
      <w:r>
        <w:t>Testes e qualidade de software</w:t>
      </w:r>
      <w:bookmarkEnd w:id="82"/>
      <w:r w:rsidR="008A632B">
        <w:t xml:space="preserve"> </w:t>
      </w:r>
    </w:p>
    <w:p w14:paraId="2857E38F" w14:textId="5BB5193E" w:rsidR="00165AF5" w:rsidRPr="00894514" w:rsidRDefault="005F3E65" w:rsidP="00894514">
      <w:pPr>
        <w:pStyle w:val="T3-TituloTerciario"/>
      </w:pPr>
      <w:bookmarkStart w:id="83" w:name="_Toc7636014"/>
      <w:r>
        <w:t>A necessidade do teste de software</w:t>
      </w:r>
      <w:bookmarkEnd w:id="83"/>
    </w:p>
    <w:p w14:paraId="44F8FB5C" w14:textId="67263639" w:rsidR="00BB0EB2" w:rsidRDefault="00BB0EB2" w:rsidP="00302420">
      <w:pPr>
        <w:pStyle w:val="TE-Normal"/>
        <w:ind w:firstLine="709"/>
      </w:pPr>
      <w:r>
        <w:t xml:space="preserve">O objetivo do desenvolvimento de um </w:t>
      </w:r>
      <w:r w:rsidRPr="005B7516">
        <w:rPr>
          <w:i/>
        </w:rPr>
        <w:t>software</w:t>
      </w:r>
      <w:r>
        <w:t xml:space="preserve"> é a resolução de um problema real que existe no nosso mundo, através de meios tecnológicos, mais especificamente, através de comandos escritos que são interpretados por um computador</w:t>
      </w:r>
      <w:r w:rsidR="00232BEB">
        <w:t>.</w:t>
      </w:r>
      <w:r w:rsidR="00CA012F">
        <w:t xml:space="preserve"> De acordo com Pressman</w:t>
      </w:r>
      <w:r w:rsidR="00D57523">
        <w:t xml:space="preserve"> (2011)</w:t>
      </w:r>
      <w:r w:rsidR="00CA012F">
        <w:t>,</w:t>
      </w:r>
    </w:p>
    <w:p w14:paraId="248BD5DF" w14:textId="0C885B5D" w:rsidR="00711AD4" w:rsidRDefault="00711AD4" w:rsidP="00711AD4">
      <w:pPr>
        <w:pStyle w:val="TE-Citacao3Linhas"/>
      </w:pPr>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r w:rsidR="00CA012F">
        <w:t xml:space="preserve"> (2011, p. 29).</w:t>
      </w:r>
    </w:p>
    <w:p w14:paraId="0A68D671" w14:textId="7636B963" w:rsidR="00232BEB" w:rsidRDefault="00232BEB" w:rsidP="00302420">
      <w:pPr>
        <w:pStyle w:val="TE-Normal"/>
        <w:ind w:firstLine="709"/>
      </w:pPr>
      <w:r>
        <w:t>Ao analisar essa definição já é possível perceber que quando</w:t>
      </w:r>
      <w:r w:rsidR="00CA012F">
        <w:t xml:space="preserve"> um desenvolvedor</w:t>
      </w:r>
      <w:r>
        <w:t xml:space="preserve"> propõe-se a </w:t>
      </w:r>
      <w:r w:rsidR="00CA012F">
        <w:t>desenvolver</w:t>
      </w:r>
      <w:r>
        <w:t xml:space="preserve"> um </w:t>
      </w:r>
      <w:r w:rsidRPr="005B7516">
        <w:rPr>
          <w:i/>
        </w:rPr>
        <w:t>software</w:t>
      </w:r>
      <w:r>
        <w:t>, diversas falhas poderão surgir no andamento desse processo.</w:t>
      </w:r>
    </w:p>
    <w:p w14:paraId="39A82409" w14:textId="51F97F8A" w:rsidR="00224FEC" w:rsidRDefault="00224FEC" w:rsidP="00302420">
      <w:pPr>
        <w:pStyle w:val="TE-Normal"/>
        <w:ind w:firstLine="709"/>
      </w:pPr>
      <w:r>
        <w:t xml:space="preserve">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w:t>
      </w:r>
      <w:r w:rsidR="00CA012F">
        <w:t>sistema</w:t>
      </w:r>
      <w:r>
        <w:t xml:space="preserve"> por outros usuários.</w:t>
      </w:r>
    </w:p>
    <w:p w14:paraId="4E9EFA2D" w14:textId="3124DD49" w:rsidR="00224FEC" w:rsidRDefault="00224FEC" w:rsidP="00302420">
      <w:pPr>
        <w:pStyle w:val="TE-Normal"/>
        <w:ind w:firstLine="709"/>
      </w:pPr>
      <w:r>
        <w:t xml:space="preserve">Em segundo lugar, o </w:t>
      </w:r>
      <w:r w:rsidR="00CA012F">
        <w:t>erro pode ocorrer na escrita do código</w:t>
      </w:r>
      <w:r>
        <w:t xml:space="preserve">. As linguagens de programação, como o próprio nome define, são linguagens, e portanto envolvem ambiguidades. Muitos são os casos em que, no nosso dia-a-dia, nos deparamos com falhas no entendimento entre humanos por </w:t>
      </w:r>
      <w:r w:rsidR="00CA012F">
        <w:t>ambiguidade na comunicação. Portanto</w:t>
      </w:r>
      <w:r>
        <w:t xml:space="preserve">, é </w:t>
      </w:r>
      <w:r>
        <w:lastRenderedPageBreak/>
        <w:t>comum que isso ocorra também quando tentamos comandar um computador através desse mesmo meio.</w:t>
      </w:r>
    </w:p>
    <w:p w14:paraId="2B771FA5" w14:textId="2309EC6A" w:rsidR="009C5B48" w:rsidRDefault="00224FEC" w:rsidP="00302420">
      <w:pPr>
        <w:pStyle w:val="TE-Normal"/>
        <w:ind w:firstLine="709"/>
      </w:pPr>
      <w:r>
        <w:t xml:space="preserve">Por último, é importante salientar que ao se escrever um </w:t>
      </w:r>
      <w:r w:rsidRPr="005B7516">
        <w:rPr>
          <w:i/>
        </w:rPr>
        <w:t>software</w:t>
      </w:r>
      <w:r>
        <w:t xml:space="preserve">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 xml:space="preserve">problema </w:t>
      </w:r>
      <w:r w:rsidR="008E56E8">
        <w:t>relevante</w:t>
      </w:r>
      <w:r>
        <w:t>, quando</w:t>
      </w:r>
      <w:r w:rsidR="008E56E8">
        <w:t xml:space="preserve"> ele</w:t>
      </w:r>
      <w:r>
        <w:t xml:space="preserve"> efetuar uma </w:t>
      </w:r>
      <w:r w:rsidR="008E56E8">
        <w:t>alteração</w:t>
      </w:r>
      <w:r>
        <w:t xml:space="preserve"> em algum pedaço do seu código e esquecer o impacto da mudança nas outras funções que ele programou. </w:t>
      </w:r>
      <w:r w:rsidR="008E56E8">
        <w:t>Em consequência</w:t>
      </w:r>
      <w:r>
        <w:t xml:space="preserve">, ele estaria </w:t>
      </w:r>
      <w:r w:rsidR="008E56E8">
        <w:t>introduzindo</w:t>
      </w:r>
      <w:r>
        <w:t xml:space="preserve"> novos erros, os quais ele desconhece, e que só virão a ser </w:t>
      </w:r>
      <w:r w:rsidR="008E56E8">
        <w:t>identificados</w:t>
      </w:r>
      <w:r w:rsidR="009C5B48">
        <w:t xml:space="preserve"> posteriormente pelo usuário final.</w:t>
      </w:r>
    </w:p>
    <w:p w14:paraId="196C7CEA" w14:textId="442C59A8" w:rsidR="009C5B48" w:rsidRDefault="009C5B48" w:rsidP="00302420">
      <w:pPr>
        <w:pStyle w:val="TE-Normal"/>
        <w:ind w:firstLine="709"/>
      </w:pPr>
      <w:r>
        <w:t xml:space="preserve">Em </w:t>
      </w:r>
      <w:r w:rsidR="0058312D">
        <w:t>resumo</w:t>
      </w:r>
      <w:r>
        <w:t xml:space="preserve">, é </w:t>
      </w:r>
      <w:r w:rsidR="0058312D">
        <w:t>evidente</w:t>
      </w:r>
      <w:r>
        <w:t xml:space="preserve"> o alto risco de se produzir um </w:t>
      </w:r>
      <w:r w:rsidRPr="005B7516">
        <w:rPr>
          <w:i/>
        </w:rPr>
        <w:t>software</w:t>
      </w:r>
      <w:r>
        <w:t xml:space="preserve"> com </w:t>
      </w:r>
      <w:r w:rsidR="00D57523">
        <w:t xml:space="preserve">defeitos. </w:t>
      </w:r>
      <w:r>
        <w:t xml:space="preserve">Esse risco é o que justifica a </w:t>
      </w:r>
      <w:r w:rsidR="0058312D">
        <w:t>aplicação</w:t>
      </w:r>
      <w:r>
        <w:t xml:space="preserve"> de testes no processo de desenvolvimento. Testar reduz esse risco.</w:t>
      </w:r>
    </w:p>
    <w:p w14:paraId="63937DA3" w14:textId="251C60B2" w:rsidR="00224FEC" w:rsidRDefault="009C5B48" w:rsidP="00302420">
      <w:pPr>
        <w:pStyle w:val="TE-Normal"/>
        <w:ind w:firstLine="709"/>
      </w:pPr>
      <w:r>
        <w:t>É pensando em reduzir esse risco que se criaram os processos de “</w:t>
      </w:r>
      <w:proofErr w:type="spellStart"/>
      <w:r w:rsidRPr="00426C6A">
        <w:rPr>
          <w:i/>
        </w:rPr>
        <w:t>Quality</w:t>
      </w:r>
      <w:proofErr w:type="spellEnd"/>
      <w:r w:rsidRPr="00426C6A">
        <w:rPr>
          <w:i/>
        </w:rPr>
        <w:t xml:space="preserve"> </w:t>
      </w:r>
      <w:proofErr w:type="spellStart"/>
      <w:r w:rsidRPr="00426C6A">
        <w:rPr>
          <w:i/>
        </w:rPr>
        <w:t>assurance</w:t>
      </w:r>
      <w:proofErr w:type="spellEnd"/>
      <w:r>
        <w:t xml:space="preserve">” (QA). Tais processos tem como objetivo produzir </w:t>
      </w:r>
      <w:r w:rsidRPr="005B7516">
        <w:rPr>
          <w:i/>
        </w:rPr>
        <w:t>softwa</w:t>
      </w:r>
      <w:r w:rsidR="0058312D" w:rsidRPr="005B7516">
        <w:rPr>
          <w:i/>
        </w:rPr>
        <w:t>res</w:t>
      </w:r>
      <w:r w:rsidR="0058312D">
        <w:t xml:space="preserve"> de melhor qualidade, isto é</w:t>
      </w:r>
      <w:r>
        <w:t xml:space="preserve">, com o menor de índice de erros </w:t>
      </w:r>
      <w:r w:rsidR="00C2672D">
        <w:t>possível.</w:t>
      </w:r>
    </w:p>
    <w:p w14:paraId="702E0D19" w14:textId="038E973F" w:rsidR="00C2672D" w:rsidRDefault="00C2672D" w:rsidP="00302420">
      <w:pPr>
        <w:pStyle w:val="TE-Normal"/>
        <w:ind w:firstLine="709"/>
      </w:pPr>
      <w:r>
        <w:t xml:space="preserve">É claro que sempre existirão defeitos em um código. Por mais que se teste exaustivamente, nunca é possível verificar todas as possibilidades de entradas e saídas de uma aplicação. Porém, processos de qualidade visam testar um </w:t>
      </w:r>
      <w:r w:rsidRPr="005B7516">
        <w:rPr>
          <w:i/>
        </w:rPr>
        <w:t>software</w:t>
      </w:r>
      <w:r>
        <w:t xml:space="preserve"> com o objetivo de se obter um padrão mínimo de qualidade. Assim, o número de defeitos que seria encontrado pelos usuários finais é reduzido, gerando um </w:t>
      </w:r>
      <w:r w:rsidRPr="005B7516">
        <w:rPr>
          <w:i/>
        </w:rPr>
        <w:t>software</w:t>
      </w:r>
      <w:r>
        <w:t xml:space="preserve"> melhor.</w:t>
      </w:r>
    </w:p>
    <w:p w14:paraId="104CFDB8" w14:textId="1643D628" w:rsidR="00C2672D" w:rsidRDefault="00C2672D" w:rsidP="00302420">
      <w:pPr>
        <w:pStyle w:val="TE-Normal"/>
        <w:ind w:firstLine="709"/>
      </w:pPr>
      <w:r>
        <w:t xml:space="preserve">Em suma, todos os processos de qualidade almejam criar o melhor </w:t>
      </w:r>
      <w:r w:rsidRPr="005B7516">
        <w:rPr>
          <w:i/>
        </w:rPr>
        <w:t>software</w:t>
      </w:r>
      <w:r>
        <w:t xml:space="preserve"> possível dentro de um tempo aceitável. Esse </w:t>
      </w:r>
      <w:r w:rsidRPr="005B7516">
        <w:rPr>
          <w:i/>
        </w:rPr>
        <w:t>software</w:t>
      </w:r>
      <w:r>
        <w:t xml:space="preserve"> ideal é facilmente entendido citando-se Bruce Sterling em “</w:t>
      </w:r>
      <w:r w:rsidRPr="0058312D">
        <w:rPr>
          <w:i/>
        </w:rPr>
        <w:t xml:space="preserve">The Hacker </w:t>
      </w:r>
      <w:proofErr w:type="spellStart"/>
      <w:r w:rsidRPr="0058312D">
        <w:rPr>
          <w:i/>
        </w:rPr>
        <w:t>Crackdown</w:t>
      </w:r>
      <w:proofErr w:type="spellEnd"/>
      <w:r w:rsidRPr="0058312D">
        <w:rPr>
          <w:i/>
        </w:rPr>
        <w:t xml:space="preserve">”: “The </w:t>
      </w:r>
      <w:proofErr w:type="spellStart"/>
      <w:r w:rsidRPr="0058312D">
        <w:rPr>
          <w:i/>
        </w:rPr>
        <w:t>best</w:t>
      </w:r>
      <w:proofErr w:type="spellEnd"/>
      <w:r w:rsidRPr="0058312D">
        <w:rPr>
          <w:i/>
        </w:rPr>
        <w:t xml:space="preserve"> software </w:t>
      </w:r>
      <w:proofErr w:type="spellStart"/>
      <w:r w:rsidRPr="0058312D">
        <w:rPr>
          <w:i/>
        </w:rPr>
        <w:t>is</w:t>
      </w:r>
      <w:proofErr w:type="spellEnd"/>
      <w:r w:rsidRPr="0058312D">
        <w:rPr>
          <w:i/>
        </w:rPr>
        <w:t xml:space="preserve"> </w:t>
      </w:r>
      <w:proofErr w:type="spellStart"/>
      <w:r w:rsidRPr="0058312D">
        <w:rPr>
          <w:i/>
        </w:rPr>
        <w:t>that</w:t>
      </w:r>
      <w:proofErr w:type="spellEnd"/>
      <w:r w:rsidRPr="0058312D">
        <w:rPr>
          <w:i/>
        </w:rPr>
        <w:t xml:space="preserve"> </w:t>
      </w:r>
      <w:proofErr w:type="spellStart"/>
      <w:r w:rsidRPr="0058312D">
        <w:rPr>
          <w:i/>
        </w:rPr>
        <w:t>which</w:t>
      </w:r>
      <w:proofErr w:type="spellEnd"/>
      <w:r w:rsidRPr="0058312D">
        <w:rPr>
          <w:i/>
        </w:rPr>
        <w:t xml:space="preserve"> </w:t>
      </w:r>
      <w:proofErr w:type="spellStart"/>
      <w:r w:rsidRPr="0058312D">
        <w:rPr>
          <w:i/>
        </w:rPr>
        <w:t>has</w:t>
      </w:r>
      <w:proofErr w:type="spellEnd"/>
      <w:r w:rsidRPr="0058312D">
        <w:rPr>
          <w:i/>
        </w:rPr>
        <w:t xml:space="preserve"> </w:t>
      </w:r>
      <w:proofErr w:type="spellStart"/>
      <w:r w:rsidRPr="0058312D">
        <w:rPr>
          <w:i/>
        </w:rPr>
        <w:t>been</w:t>
      </w:r>
      <w:proofErr w:type="spellEnd"/>
      <w:r w:rsidRPr="0058312D">
        <w:rPr>
          <w:i/>
        </w:rPr>
        <w:t xml:space="preserve"> </w:t>
      </w:r>
      <w:proofErr w:type="spellStart"/>
      <w:r w:rsidRPr="0058312D">
        <w:rPr>
          <w:i/>
        </w:rPr>
        <w:t>tested</w:t>
      </w:r>
      <w:proofErr w:type="spellEnd"/>
      <w:r w:rsidRPr="0058312D">
        <w:rPr>
          <w:i/>
        </w:rPr>
        <w:t xml:space="preserve"> </w:t>
      </w:r>
      <w:proofErr w:type="spellStart"/>
      <w:r w:rsidRPr="0058312D">
        <w:rPr>
          <w:i/>
        </w:rPr>
        <w:t>by</w:t>
      </w:r>
      <w:proofErr w:type="spellEnd"/>
      <w:r w:rsidRPr="0058312D">
        <w:rPr>
          <w:i/>
        </w:rPr>
        <w:t xml:space="preserve"> </w:t>
      </w:r>
      <w:proofErr w:type="spellStart"/>
      <w:r w:rsidRPr="0058312D">
        <w:rPr>
          <w:i/>
        </w:rPr>
        <w:t>thousands</w:t>
      </w:r>
      <w:proofErr w:type="spellEnd"/>
      <w:r w:rsidRPr="0058312D">
        <w:rPr>
          <w:i/>
        </w:rPr>
        <w:t xml:space="preserve"> </w:t>
      </w:r>
      <w:proofErr w:type="spellStart"/>
      <w:r w:rsidRPr="0058312D">
        <w:rPr>
          <w:i/>
        </w:rPr>
        <w:t>of</w:t>
      </w:r>
      <w:proofErr w:type="spellEnd"/>
      <w:r w:rsidRPr="0058312D">
        <w:rPr>
          <w:i/>
        </w:rPr>
        <w:t xml:space="preserve"> </w:t>
      </w:r>
      <w:proofErr w:type="spellStart"/>
      <w:r w:rsidRPr="0058312D">
        <w:rPr>
          <w:i/>
        </w:rPr>
        <w:t>users</w:t>
      </w:r>
      <w:proofErr w:type="spellEnd"/>
      <w:r w:rsidRPr="0058312D">
        <w:rPr>
          <w:i/>
        </w:rPr>
        <w:t xml:space="preserve"> </w:t>
      </w:r>
      <w:proofErr w:type="spellStart"/>
      <w:r w:rsidRPr="0058312D">
        <w:rPr>
          <w:i/>
        </w:rPr>
        <w:t>under</w:t>
      </w:r>
      <w:proofErr w:type="spellEnd"/>
      <w:r w:rsidRPr="0058312D">
        <w:rPr>
          <w:i/>
        </w:rPr>
        <w:t xml:space="preserve"> </w:t>
      </w:r>
      <w:proofErr w:type="spellStart"/>
      <w:r w:rsidRPr="0058312D">
        <w:rPr>
          <w:i/>
        </w:rPr>
        <w:t>thousands</w:t>
      </w:r>
      <w:proofErr w:type="spellEnd"/>
      <w:r w:rsidRPr="0058312D">
        <w:rPr>
          <w:i/>
        </w:rPr>
        <w:t xml:space="preserve"> </w:t>
      </w:r>
      <w:proofErr w:type="spellStart"/>
      <w:r w:rsidRPr="0058312D">
        <w:rPr>
          <w:i/>
        </w:rPr>
        <w:t>of</w:t>
      </w:r>
      <w:proofErr w:type="spellEnd"/>
      <w:r w:rsidRPr="0058312D">
        <w:rPr>
          <w:i/>
        </w:rPr>
        <w:t xml:space="preserve"> </w:t>
      </w:r>
      <w:proofErr w:type="spellStart"/>
      <w:r w:rsidRPr="0058312D">
        <w:rPr>
          <w:i/>
        </w:rPr>
        <w:t>different</w:t>
      </w:r>
      <w:proofErr w:type="spellEnd"/>
      <w:r w:rsidRPr="0058312D">
        <w:rPr>
          <w:i/>
        </w:rPr>
        <w:t xml:space="preserve"> </w:t>
      </w:r>
      <w:proofErr w:type="spellStart"/>
      <w:r w:rsidRPr="0058312D">
        <w:rPr>
          <w:i/>
        </w:rPr>
        <w:t>conditions</w:t>
      </w:r>
      <w:proofErr w:type="spellEnd"/>
      <w:r w:rsidRPr="0058312D">
        <w:rPr>
          <w:i/>
        </w:rPr>
        <w:t xml:space="preserve">, over </w:t>
      </w:r>
      <w:proofErr w:type="spellStart"/>
      <w:r w:rsidRPr="0058312D">
        <w:rPr>
          <w:i/>
        </w:rPr>
        <w:t>years</w:t>
      </w:r>
      <w:proofErr w:type="spellEnd"/>
      <w:r w:rsidRPr="0058312D">
        <w:rPr>
          <w:i/>
        </w:rPr>
        <w:t xml:space="preserve">. It </w:t>
      </w:r>
      <w:proofErr w:type="spellStart"/>
      <w:r w:rsidRPr="0058312D">
        <w:rPr>
          <w:i/>
        </w:rPr>
        <w:t>is</w:t>
      </w:r>
      <w:proofErr w:type="spellEnd"/>
      <w:r w:rsidRPr="0058312D">
        <w:rPr>
          <w:i/>
        </w:rPr>
        <w:t xml:space="preserve"> </w:t>
      </w:r>
      <w:proofErr w:type="spellStart"/>
      <w:r w:rsidRPr="0058312D">
        <w:rPr>
          <w:i/>
        </w:rPr>
        <w:t>then</w:t>
      </w:r>
      <w:proofErr w:type="spellEnd"/>
      <w:r w:rsidRPr="0058312D">
        <w:rPr>
          <w:i/>
        </w:rPr>
        <w:t xml:space="preserve"> </w:t>
      </w:r>
      <w:proofErr w:type="spellStart"/>
      <w:r w:rsidRPr="0058312D">
        <w:rPr>
          <w:i/>
        </w:rPr>
        <w:t>known</w:t>
      </w:r>
      <w:proofErr w:type="spellEnd"/>
      <w:r w:rsidRPr="0058312D">
        <w:rPr>
          <w:i/>
        </w:rPr>
        <w:t xml:space="preserve"> as "</w:t>
      </w:r>
      <w:proofErr w:type="spellStart"/>
      <w:r w:rsidRPr="0058312D">
        <w:rPr>
          <w:i/>
        </w:rPr>
        <w:t>stable</w:t>
      </w:r>
      <w:proofErr w:type="spellEnd"/>
      <w:r w:rsidRPr="0058312D">
        <w:rPr>
          <w:i/>
        </w:rPr>
        <w:t xml:space="preserve">." </w:t>
      </w:r>
      <w:proofErr w:type="spellStart"/>
      <w:r w:rsidRPr="0058312D">
        <w:rPr>
          <w:i/>
        </w:rPr>
        <w:t>This</w:t>
      </w:r>
      <w:proofErr w:type="spellEnd"/>
      <w:r w:rsidRPr="0058312D">
        <w:rPr>
          <w:i/>
        </w:rPr>
        <w:t xml:space="preserve"> does NOT </w:t>
      </w:r>
      <w:proofErr w:type="spellStart"/>
      <w:r w:rsidRPr="0058312D">
        <w:rPr>
          <w:i/>
        </w:rPr>
        <w:t>mean</w:t>
      </w:r>
      <w:proofErr w:type="spellEnd"/>
      <w:r w:rsidRPr="0058312D">
        <w:rPr>
          <w:i/>
        </w:rPr>
        <w:t xml:space="preserve"> </w:t>
      </w:r>
      <w:proofErr w:type="spellStart"/>
      <w:r w:rsidRPr="0058312D">
        <w:rPr>
          <w:i/>
        </w:rPr>
        <w:t>that</w:t>
      </w:r>
      <w:proofErr w:type="spellEnd"/>
      <w:r w:rsidRPr="0058312D">
        <w:rPr>
          <w:i/>
        </w:rPr>
        <w:t xml:space="preserve"> </w:t>
      </w:r>
      <w:proofErr w:type="spellStart"/>
      <w:r w:rsidRPr="0058312D">
        <w:rPr>
          <w:i/>
        </w:rPr>
        <w:t>the</w:t>
      </w:r>
      <w:proofErr w:type="spellEnd"/>
      <w:r w:rsidRPr="0058312D">
        <w:rPr>
          <w:i/>
        </w:rPr>
        <w:t xml:space="preserve"> software </w:t>
      </w:r>
      <w:proofErr w:type="spellStart"/>
      <w:r w:rsidRPr="0058312D">
        <w:rPr>
          <w:i/>
        </w:rPr>
        <w:t>is</w:t>
      </w:r>
      <w:proofErr w:type="spellEnd"/>
      <w:r w:rsidRPr="0058312D">
        <w:rPr>
          <w:i/>
        </w:rPr>
        <w:t xml:space="preserve"> </w:t>
      </w:r>
      <w:proofErr w:type="spellStart"/>
      <w:r w:rsidRPr="0058312D">
        <w:rPr>
          <w:i/>
        </w:rPr>
        <w:t>now</w:t>
      </w:r>
      <w:proofErr w:type="spellEnd"/>
      <w:r w:rsidRPr="0058312D">
        <w:rPr>
          <w:i/>
        </w:rPr>
        <w:t xml:space="preserve"> </w:t>
      </w:r>
      <w:proofErr w:type="spellStart"/>
      <w:r w:rsidRPr="0058312D">
        <w:rPr>
          <w:i/>
        </w:rPr>
        <w:t>flawless</w:t>
      </w:r>
      <w:proofErr w:type="spellEnd"/>
      <w:r w:rsidRPr="0058312D">
        <w:rPr>
          <w:i/>
        </w:rPr>
        <w:t xml:space="preserve">, </w:t>
      </w:r>
      <w:proofErr w:type="spellStart"/>
      <w:r w:rsidRPr="0058312D">
        <w:rPr>
          <w:i/>
        </w:rPr>
        <w:t>free</w:t>
      </w:r>
      <w:proofErr w:type="spellEnd"/>
      <w:r w:rsidRPr="0058312D">
        <w:rPr>
          <w:i/>
        </w:rPr>
        <w:t xml:space="preserve"> </w:t>
      </w:r>
      <w:proofErr w:type="spellStart"/>
      <w:r w:rsidRPr="0058312D">
        <w:rPr>
          <w:i/>
        </w:rPr>
        <w:t>of</w:t>
      </w:r>
      <w:proofErr w:type="spellEnd"/>
      <w:r w:rsidRPr="0058312D">
        <w:rPr>
          <w:i/>
        </w:rPr>
        <w:t xml:space="preserve"> bugs. It </w:t>
      </w:r>
      <w:proofErr w:type="spellStart"/>
      <w:r w:rsidRPr="0058312D">
        <w:rPr>
          <w:i/>
        </w:rPr>
        <w:t>generally</w:t>
      </w:r>
      <w:proofErr w:type="spellEnd"/>
      <w:r w:rsidRPr="0058312D">
        <w:rPr>
          <w:i/>
        </w:rPr>
        <w:t xml:space="preserve"> </w:t>
      </w:r>
      <w:proofErr w:type="spellStart"/>
      <w:r w:rsidRPr="0058312D">
        <w:rPr>
          <w:i/>
        </w:rPr>
        <w:t>means</w:t>
      </w:r>
      <w:proofErr w:type="spellEnd"/>
      <w:r w:rsidRPr="0058312D">
        <w:rPr>
          <w:i/>
        </w:rPr>
        <w:t xml:space="preserve"> </w:t>
      </w:r>
      <w:proofErr w:type="spellStart"/>
      <w:r w:rsidRPr="0058312D">
        <w:rPr>
          <w:i/>
        </w:rPr>
        <w:t>that</w:t>
      </w:r>
      <w:proofErr w:type="spellEnd"/>
      <w:r w:rsidRPr="0058312D">
        <w:rPr>
          <w:i/>
        </w:rPr>
        <w:t xml:space="preserve"> </w:t>
      </w:r>
      <w:proofErr w:type="spellStart"/>
      <w:r w:rsidRPr="0058312D">
        <w:rPr>
          <w:i/>
        </w:rPr>
        <w:t>there</w:t>
      </w:r>
      <w:proofErr w:type="spellEnd"/>
      <w:r w:rsidRPr="0058312D">
        <w:rPr>
          <w:i/>
        </w:rPr>
        <w:t xml:space="preserve"> are </w:t>
      </w:r>
      <w:proofErr w:type="spellStart"/>
      <w:r w:rsidRPr="0058312D">
        <w:rPr>
          <w:i/>
        </w:rPr>
        <w:t>plenty</w:t>
      </w:r>
      <w:proofErr w:type="spellEnd"/>
      <w:r w:rsidRPr="0058312D">
        <w:rPr>
          <w:i/>
        </w:rPr>
        <w:t xml:space="preserve"> </w:t>
      </w:r>
      <w:proofErr w:type="spellStart"/>
      <w:r w:rsidRPr="0058312D">
        <w:rPr>
          <w:i/>
        </w:rPr>
        <w:t>of</w:t>
      </w:r>
      <w:proofErr w:type="spellEnd"/>
      <w:r w:rsidRPr="0058312D">
        <w:rPr>
          <w:i/>
        </w:rPr>
        <w:t xml:space="preserve"> bugs in it, </w:t>
      </w:r>
      <w:proofErr w:type="spellStart"/>
      <w:r w:rsidRPr="0058312D">
        <w:rPr>
          <w:i/>
        </w:rPr>
        <w:t>but</w:t>
      </w:r>
      <w:proofErr w:type="spellEnd"/>
      <w:r w:rsidRPr="0058312D">
        <w:rPr>
          <w:i/>
        </w:rPr>
        <w:t xml:space="preserve"> </w:t>
      </w:r>
      <w:proofErr w:type="spellStart"/>
      <w:r w:rsidRPr="0058312D">
        <w:rPr>
          <w:i/>
        </w:rPr>
        <w:t>the</w:t>
      </w:r>
      <w:proofErr w:type="spellEnd"/>
      <w:r w:rsidRPr="0058312D">
        <w:rPr>
          <w:i/>
        </w:rPr>
        <w:t xml:space="preserve"> bugs are </w:t>
      </w:r>
      <w:proofErr w:type="spellStart"/>
      <w:r w:rsidRPr="0058312D">
        <w:rPr>
          <w:i/>
        </w:rPr>
        <w:t>well-identified</w:t>
      </w:r>
      <w:proofErr w:type="spellEnd"/>
      <w:r w:rsidRPr="0058312D">
        <w:rPr>
          <w:i/>
        </w:rPr>
        <w:t xml:space="preserve"> </w:t>
      </w:r>
      <w:proofErr w:type="spellStart"/>
      <w:r w:rsidRPr="0058312D">
        <w:rPr>
          <w:i/>
        </w:rPr>
        <w:t>and</w:t>
      </w:r>
      <w:proofErr w:type="spellEnd"/>
      <w:r w:rsidRPr="0058312D">
        <w:rPr>
          <w:i/>
        </w:rPr>
        <w:t xml:space="preserve"> </w:t>
      </w:r>
      <w:proofErr w:type="spellStart"/>
      <w:r w:rsidRPr="0058312D">
        <w:rPr>
          <w:i/>
        </w:rPr>
        <w:t>fairly</w:t>
      </w:r>
      <w:proofErr w:type="spellEnd"/>
      <w:r w:rsidRPr="0058312D">
        <w:rPr>
          <w:i/>
        </w:rPr>
        <w:t xml:space="preserve"> </w:t>
      </w:r>
      <w:proofErr w:type="spellStart"/>
      <w:r w:rsidRPr="0058312D">
        <w:rPr>
          <w:i/>
        </w:rPr>
        <w:t>well</w:t>
      </w:r>
      <w:proofErr w:type="spellEnd"/>
      <w:r w:rsidRPr="0058312D">
        <w:rPr>
          <w:i/>
        </w:rPr>
        <w:t xml:space="preserve"> </w:t>
      </w:r>
      <w:proofErr w:type="spellStart"/>
      <w:r w:rsidRPr="0058312D">
        <w:rPr>
          <w:i/>
        </w:rPr>
        <w:t>understood</w:t>
      </w:r>
      <w:proofErr w:type="spellEnd"/>
      <w:r w:rsidRPr="0058312D">
        <w:rPr>
          <w:i/>
        </w:rPr>
        <w:t>.”</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lastRenderedPageBreak/>
        <w:tab/>
      </w:r>
      <w:r>
        <w:tab/>
      </w:r>
    </w:p>
    <w:p w14:paraId="69917688" w14:textId="457A5DEC" w:rsidR="00631CD4" w:rsidRDefault="00631CD4" w:rsidP="00894514">
      <w:pPr>
        <w:pStyle w:val="T3-TituloTerciario"/>
      </w:pPr>
      <w:bookmarkStart w:id="84" w:name="_Toc7636015"/>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bookmarkEnd w:id="84"/>
    </w:p>
    <w:p w14:paraId="2E130B0C" w14:textId="55A6E697" w:rsidR="00631CD4" w:rsidRDefault="00631CD4" w:rsidP="00631CD4">
      <w:pPr>
        <w:pStyle w:val="TE-Normal"/>
      </w:pPr>
      <w:r>
        <w:t xml:space="preserve">Empresas de desenvolvimento de </w:t>
      </w:r>
      <w:r w:rsidRPr="00A30C8E">
        <w:rPr>
          <w:i/>
        </w:rPr>
        <w:t>software</w:t>
      </w:r>
      <w:r>
        <w:t xml:space="preserve"> estão cada vez mais preocupadas em garantir a qualidade de seus produtos, para qu</w:t>
      </w:r>
      <w:r w:rsidR="001338A2">
        <w:t>e os mesmos sejam competitivos,</w:t>
      </w:r>
      <w:r>
        <w:t xml:space="preserve"> tornem-se satisfatórios e confiantes do ponto de vista de seus clientes.</w:t>
      </w:r>
    </w:p>
    <w:p w14:paraId="1F4402B1" w14:textId="5D86ED9A" w:rsidR="00146189" w:rsidRDefault="00146189" w:rsidP="00146189">
      <w:pPr>
        <w:pStyle w:val="TE-Citacao3Linhas"/>
      </w:pPr>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p>
    <w:p w14:paraId="229DB910" w14:textId="1E7CCB2F" w:rsidR="00146189" w:rsidRDefault="00146189" w:rsidP="00146189">
      <w:pPr>
        <w:pStyle w:val="TE-Normal"/>
      </w:pPr>
      <w:r>
        <w:t xml:space="preserve">Para </w:t>
      </w:r>
      <w:proofErr w:type="spellStart"/>
      <w:r>
        <w:t>Sommerville</w:t>
      </w:r>
      <w:proofErr w:type="spellEnd"/>
      <w:r>
        <w:t xml:space="preserv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proofErr w:type="spellStart"/>
      <w:r>
        <w:t>Bartié</w:t>
      </w:r>
      <w:proofErr w:type="spellEnd"/>
      <w:r>
        <w:t xml:space="preserve"> (2002) define qualidade de </w:t>
      </w:r>
      <w:r w:rsidRPr="00A30C8E">
        <w:rPr>
          <w:i/>
        </w:rPr>
        <w:t>software</w:t>
      </w:r>
      <w:r>
        <w:t xml:space="preserv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 xml:space="preserve">Para que a qualidade seja garantida, é necessário definir e estabelecer uma estrutura de procedimentos e de padrões organizacionais que devem ser utilizados durante o desenvolvimento do </w:t>
      </w:r>
      <w:r w:rsidRPr="00A30C8E">
        <w:rPr>
          <w:i/>
        </w:rPr>
        <w:t>software</w:t>
      </w:r>
      <w:r>
        <w:t xml:space="preserv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 xml:space="preserve">A norma ISO/IEC 9126 identifica seis atributos-chave que um </w:t>
      </w:r>
      <w:r w:rsidRPr="00A30C8E">
        <w:rPr>
          <w:i/>
        </w:rPr>
        <w:t>software</w:t>
      </w:r>
      <w:r>
        <w:t xml:space="preserve"> de qualidade deve possuir (PRESSMAN, 2006 </w:t>
      </w:r>
      <w:r w:rsidRPr="00426C6A">
        <w:rPr>
          <w:i/>
        </w:rPr>
        <w:t>apud</w:t>
      </w:r>
      <w:r>
        <w:t xml:space="preserve"> PINTO JÚNIOR, 2009):</w:t>
      </w:r>
    </w:p>
    <w:p w14:paraId="0C81B1DA" w14:textId="52A12876" w:rsidR="00146189" w:rsidRDefault="00146189" w:rsidP="00426C6A">
      <w:pPr>
        <w:pStyle w:val="TE-Bullet"/>
      </w:pPr>
      <w:r w:rsidRPr="00627A6E">
        <w:t>Funcionalidade</w:t>
      </w:r>
      <w:r>
        <w:t xml:space="preserve"> – o </w:t>
      </w:r>
      <w:r w:rsidRPr="00A30C8E">
        <w:rPr>
          <w:i/>
        </w:rPr>
        <w:t>software</w:t>
      </w:r>
      <w:r>
        <w:t xml:space="preserve"> deve funcionar adequadamente e atender a</w:t>
      </w:r>
      <w:r w:rsidR="00426C6A">
        <w:t>s necessidades especificadas;</w:t>
      </w:r>
      <w:r>
        <w:t xml:space="preserve"> </w:t>
      </w:r>
    </w:p>
    <w:p w14:paraId="58D722FB" w14:textId="7A87E71B" w:rsidR="00146189" w:rsidRDefault="00146189" w:rsidP="00426C6A">
      <w:pPr>
        <w:pStyle w:val="TE-Bullet"/>
      </w:pPr>
      <w:r>
        <w:lastRenderedPageBreak/>
        <w:t xml:space="preserve">Confiabilidade – o </w:t>
      </w:r>
      <w:r w:rsidRPr="00A30C8E">
        <w:rPr>
          <w:i/>
        </w:rPr>
        <w:t>software</w:t>
      </w:r>
      <w:r>
        <w:t xml:space="preserve"> deve funcionar por determinado período de tempo livre de erros e falhas; </w:t>
      </w:r>
    </w:p>
    <w:p w14:paraId="6E63D597" w14:textId="5D391AB9" w:rsidR="00146189" w:rsidRDefault="00146189" w:rsidP="00426C6A">
      <w:pPr>
        <w:pStyle w:val="TE-Bullet"/>
      </w:pPr>
      <w:r>
        <w:t xml:space="preserve">Usabilidade – o </w:t>
      </w:r>
      <w:r w:rsidRPr="00A30C8E">
        <w:rPr>
          <w:i/>
        </w:rPr>
        <w:t>software</w:t>
      </w:r>
      <w:r>
        <w:t xml:space="preserve"> deve ser compreendido e utilizado facilmente pelo usuário;</w:t>
      </w:r>
    </w:p>
    <w:p w14:paraId="0895F8B9" w14:textId="43991600" w:rsidR="00146189" w:rsidRDefault="00627A6E" w:rsidP="00426C6A">
      <w:pPr>
        <w:pStyle w:val="TE-Bullet"/>
      </w:pPr>
      <w:r>
        <w:t xml:space="preserve"> </w:t>
      </w:r>
      <w:r w:rsidR="00146189">
        <w:t xml:space="preserve">Eficiência – o </w:t>
      </w:r>
      <w:r w:rsidR="00146189" w:rsidRPr="00A30C8E">
        <w:rPr>
          <w:i/>
        </w:rPr>
        <w:t>software</w:t>
      </w:r>
      <w:r w:rsidR="00146189">
        <w:t xml:space="preserve"> deve atingir seu melhor desempenho utilizando seus recursos da melhor forma; </w:t>
      </w:r>
    </w:p>
    <w:p w14:paraId="769C2068" w14:textId="494F4156" w:rsidR="00146189" w:rsidRDefault="00D57523" w:rsidP="00426C6A">
      <w:pPr>
        <w:pStyle w:val="TE-Bullet"/>
      </w:pPr>
      <w:proofErr w:type="spellStart"/>
      <w:r>
        <w:t>Manuteni</w:t>
      </w:r>
      <w:r w:rsidR="00146189">
        <w:t>bilidade</w:t>
      </w:r>
      <w:proofErr w:type="spellEnd"/>
      <w:r w:rsidR="00146189">
        <w:t xml:space="preserve"> – o </w:t>
      </w:r>
      <w:r w:rsidR="00146189" w:rsidRPr="00A30C8E">
        <w:rPr>
          <w:i/>
        </w:rPr>
        <w:t>software</w:t>
      </w:r>
      <w:r w:rsidR="00146189">
        <w:t xml:space="preserve"> deve realizar modificações e reparos sem grandes dificuldades;</w:t>
      </w:r>
    </w:p>
    <w:p w14:paraId="4F249C26" w14:textId="696CAD1C" w:rsidR="00146189" w:rsidRDefault="00627A6E" w:rsidP="00426C6A">
      <w:pPr>
        <w:pStyle w:val="TE-Bullet"/>
      </w:pPr>
      <w:r>
        <w:t xml:space="preserve"> </w:t>
      </w:r>
      <w:r w:rsidR="00146189">
        <w:t xml:space="preserve">Portabilidade – o </w:t>
      </w:r>
      <w:r w:rsidR="00146189" w:rsidRPr="00A30C8E">
        <w:rPr>
          <w:i/>
        </w:rPr>
        <w:t>software</w:t>
      </w:r>
      <w:r w:rsidR="00146189">
        <w:t xml:space="preserv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 xml:space="preserve">Outros atributos que contribuem para se ter um </w:t>
      </w:r>
      <w:r w:rsidRPr="00A30C8E">
        <w:rPr>
          <w:i/>
        </w:rPr>
        <w:t>software</w:t>
      </w:r>
      <w:r>
        <w:t xml:space="preserv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w:t>
      </w:r>
      <w:r w:rsidRPr="00A30C8E">
        <w:rPr>
          <w:i/>
        </w:rPr>
        <w:t>software</w:t>
      </w:r>
      <w:r>
        <w:t xml:space="preserve">, para que não seja iniciada uma nova fase sem que a anterior tenha sido concluída adequadamente. </w:t>
      </w:r>
    </w:p>
    <w:p w14:paraId="0D45E3DE" w14:textId="77777777" w:rsidR="00146189" w:rsidRDefault="00146189" w:rsidP="00146189">
      <w:pPr>
        <w:pStyle w:val="TE-Normal"/>
      </w:pPr>
      <w:r>
        <w:t xml:space="preserve">Segundo </w:t>
      </w:r>
      <w:proofErr w:type="spellStart"/>
      <w:r>
        <w:t>Bartié</w:t>
      </w:r>
      <w:proofErr w:type="spellEnd"/>
      <w:r>
        <w:t xml:space="preserve"> (2002), os erros ocorrem em todo o processo de desenvolvimento de um sistema, porém, a maior incidência dos erros está concentrada nas fases iniciais, devido à má especificação e entendimento dos objetivos a serem alcançados. </w:t>
      </w:r>
    </w:p>
    <w:p w14:paraId="76A89923" w14:textId="224264D8" w:rsidR="00146189" w:rsidRPr="00146189" w:rsidRDefault="00146189" w:rsidP="00146189">
      <w:pPr>
        <w:pStyle w:val="TE-Normal"/>
      </w:pPr>
      <w:r>
        <w:t>Com o surg</w:t>
      </w:r>
      <w:r w:rsidR="00627A6E">
        <w:t xml:space="preserve">imento de novas tecnologias, as aplicações </w:t>
      </w:r>
      <w:r>
        <w:t xml:space="preserve">estão se </w:t>
      </w:r>
      <w:r w:rsidR="00627A6E">
        <w:t>tornando cada vez mais complexas e, em resultado</w:t>
      </w:r>
      <w:r>
        <w:t>, o mercado</w:t>
      </w:r>
      <w:r w:rsidR="00627A6E">
        <w:t xml:space="preserve"> e a comunidade</w:t>
      </w:r>
      <w:r>
        <w:t xml:space="preserve"> de teste de </w:t>
      </w:r>
      <w:r w:rsidRPr="00A30C8E">
        <w:rPr>
          <w:i/>
        </w:rPr>
        <w:t>software</w:t>
      </w:r>
      <w:r>
        <w:t xml:space="preserve"> também está evoluindo de forma a buscar a qualidade dos sistemas.</w:t>
      </w:r>
    </w:p>
    <w:p w14:paraId="3DD5AB28" w14:textId="7B963B9B" w:rsidR="006D529D" w:rsidRPr="00894514" w:rsidRDefault="00C2672D" w:rsidP="00894514">
      <w:pPr>
        <w:pStyle w:val="T3-TituloTerciario"/>
      </w:pPr>
      <w:bookmarkStart w:id="85" w:name="_Toc7636016"/>
      <w:r>
        <w:t>Definição de Teste</w:t>
      </w:r>
      <w:bookmarkEnd w:id="85"/>
    </w:p>
    <w:p w14:paraId="0AB65485" w14:textId="313BA463" w:rsidR="000652E3" w:rsidRDefault="00146189" w:rsidP="00BE1B41">
      <w:pPr>
        <w:pStyle w:val="TE-Normal"/>
        <w:ind w:firstLine="709"/>
      </w:pPr>
      <w:r>
        <w:t xml:space="preserve">O teste é uma das </w:t>
      </w:r>
      <w:r w:rsidR="00627A6E">
        <w:t>etapas</w:t>
      </w:r>
      <w:r>
        <w:t xml:space="preserve"> do processo de desenvolvimento de um </w:t>
      </w:r>
      <w:r w:rsidRPr="00A30C8E">
        <w:rPr>
          <w:i/>
        </w:rPr>
        <w:t>software</w:t>
      </w:r>
      <w:r>
        <w:t xml:space="preserve"> que mais contribui para a garantia da qualidade do </w:t>
      </w:r>
      <w:r w:rsidRPr="00A30C8E">
        <w:rPr>
          <w:i/>
        </w:rPr>
        <w:t>software</w:t>
      </w:r>
      <w:r>
        <w:t xml:space="preserve">. </w:t>
      </w:r>
      <w:r w:rsidR="000652E3">
        <w:t xml:space="preserve">Testar um </w:t>
      </w:r>
      <w:r w:rsidR="000652E3" w:rsidRPr="00A30C8E">
        <w:rPr>
          <w:i/>
        </w:rPr>
        <w:t>software</w:t>
      </w:r>
      <w:r w:rsidR="000652E3">
        <w:t xml:space="preserve"> consiste em executa-lo de acordo como foi </w:t>
      </w:r>
      <w:r w:rsidR="00BE73E3">
        <w:t>especificado</w:t>
      </w:r>
      <w:r w:rsidR="000652E3">
        <w:t xml:space="preserve">, para determinar se ele </w:t>
      </w:r>
      <w:r>
        <w:t>irá</w:t>
      </w:r>
      <w:r w:rsidR="000652E3">
        <w:t xml:space="preserve"> se </w:t>
      </w:r>
      <w:r w:rsidR="000652E3">
        <w:lastRenderedPageBreak/>
        <w:t xml:space="preserve">comportar como o esperado no ambiente para qual ele foi projetado. O profissional que é responsável por essa função é conhecido como </w:t>
      </w:r>
      <w:proofErr w:type="spellStart"/>
      <w:r w:rsidR="000652E3" w:rsidRPr="00426C6A">
        <w:rPr>
          <w:i/>
        </w:rPr>
        <w:t>tester</w:t>
      </w:r>
      <w:proofErr w:type="spellEnd"/>
      <w:r w:rsidR="000652E3">
        <w:t>, ou testador. Cabe ao testador a dura missão de garantir a qualidade do software antes que vá para o usuário 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 xml:space="preserve">Para </w:t>
      </w:r>
      <w:proofErr w:type="spellStart"/>
      <w:r>
        <w:t>Inthurn</w:t>
      </w:r>
      <w:proofErr w:type="spellEnd"/>
      <w:r>
        <w:t xml:space="preserve"> (2001, apud ZIMMERMANN, 2006), o “teste de </w:t>
      </w:r>
      <w:r w:rsidRPr="00A30C8E">
        <w:rPr>
          <w:i/>
        </w:rPr>
        <w:t>software</w:t>
      </w:r>
      <w:r>
        <w:t xml:space="preserve"> tem como objetivo aprimorar a produtividade e fornecer evidências de confiabilidade e da qualidade do </w:t>
      </w:r>
      <w:r w:rsidRPr="00A30C8E">
        <w:rPr>
          <w:i/>
        </w:rPr>
        <w:t>software</w:t>
      </w:r>
      <w:r>
        <w:t>”.</w:t>
      </w:r>
    </w:p>
    <w:p w14:paraId="0E7F1BD3" w14:textId="697E8825" w:rsidR="00146189" w:rsidRDefault="00146189" w:rsidP="00146189">
      <w:pPr>
        <w:pStyle w:val="TE-Normal"/>
      </w:pPr>
      <w:r>
        <w:t xml:space="preserve"> Através dos testes pode se </w:t>
      </w:r>
      <w:r w:rsidR="008E4FBE">
        <w:t>considerar</w:t>
      </w:r>
      <w:r>
        <w:t xml:space="preserve"> se o sistema em desenvolvimento está sendo feito de maneira correta e conforme os requisitos </w:t>
      </w:r>
      <w:r w:rsidR="008E4FBE">
        <w:t>estabelecidos</w:t>
      </w:r>
      <w:r>
        <w:t xml:space="preserve"> pelo usuário.</w:t>
      </w:r>
    </w:p>
    <w:p w14:paraId="3B17BD67" w14:textId="3D5B312A" w:rsidR="00146189" w:rsidRPr="00146189" w:rsidRDefault="00146189" w:rsidP="00146189">
      <w:pPr>
        <w:pStyle w:val="TE-Normal"/>
      </w:pPr>
      <w:r>
        <w:t xml:space="preserve"> De acordo com </w:t>
      </w:r>
      <w:proofErr w:type="spellStart"/>
      <w:r>
        <w:t>Tomelin</w:t>
      </w:r>
      <w:proofErr w:type="spellEnd"/>
      <w:r>
        <w:t xml:space="preserve"> (2001), os testes avaliam a qualidade do </w:t>
      </w:r>
      <w:r w:rsidRPr="008E63C5">
        <w:rPr>
          <w:i/>
        </w:rPr>
        <w:t>software</w:t>
      </w:r>
      <w:r>
        <w:t xml:space="preserve"> em todas as etapas do processo de desenvolvimento, desde a análise de requisitos até a fase de manutenção do </w:t>
      </w:r>
      <w:r w:rsidRPr="00A30C8E">
        <w:rPr>
          <w:i/>
        </w:rPr>
        <w:t>software</w:t>
      </w:r>
      <w:r>
        <w:t>.</w:t>
      </w:r>
    </w:p>
    <w:p w14:paraId="63B946B3" w14:textId="6530C60F"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w:t>
      </w:r>
      <w:r w:rsidRPr="00A30C8E">
        <w:rPr>
          <w:i/>
        </w:rPr>
        <w:t>software</w:t>
      </w:r>
      <w:r>
        <w:t xml:space="preserve"> em construção funcionar perfeitamente, o </w:t>
      </w:r>
      <w:proofErr w:type="spellStart"/>
      <w:r w:rsidRPr="00CC184D">
        <w:rPr>
          <w:i/>
        </w:rPr>
        <w:t>tester</w:t>
      </w:r>
      <w:proofErr w:type="spellEnd"/>
      <w:r>
        <w:t xml:space="preserve"> possui um papel </w:t>
      </w:r>
      <w:r w:rsidR="00CC184D">
        <w:t>destrutivo</w:t>
      </w:r>
      <w:r w:rsidR="00BE73E3">
        <w:t>, tentando de todas as formar, provar para o desenvolvedor que o programa possui falhas. Por esse motivo, não se recomenda que os testes sejam feitos pelo desenvolvedor.</w:t>
      </w:r>
    </w:p>
    <w:p w14:paraId="5FF3109A" w14:textId="1CAE4B99" w:rsidR="00BE73E3" w:rsidRDefault="00CC184D" w:rsidP="00BE1B41">
      <w:pPr>
        <w:pStyle w:val="TE-Normal"/>
        <w:ind w:firstLine="709"/>
      </w:pPr>
      <w:r>
        <w:t>Obviamente</w:t>
      </w:r>
      <w:r w:rsidR="00BE73E3">
        <w:t xml:space="preserve"> um desenvolvedor é capaz de assumir esse papel, porém ele assume uma visão otimista</w:t>
      </w:r>
      <w:r>
        <w:t xml:space="preserve"> e conservadora</w:t>
      </w:r>
      <w:r w:rsidR="00BE73E3">
        <w:t xml:space="preserve"> ao criar seu </w:t>
      </w:r>
      <w:r w:rsidR="00BE73E3" w:rsidRPr="00A30C8E">
        <w:rPr>
          <w:i/>
        </w:rPr>
        <w:t>software</w:t>
      </w:r>
      <w:r w:rsidR="00BE73E3">
        <w:t xml:space="preserve">. Existe uma tendência lógica que faz com seu desenvolvedor acredite que suas modificações </w:t>
      </w:r>
      <w:r w:rsidR="00426C6A">
        <w:t>estão</w:t>
      </w:r>
      <w:r w:rsidR="00BE73E3">
        <w:t xml:space="preserve"> sempre </w:t>
      </w:r>
      <w:r>
        <w:t>aprimorando</w:t>
      </w:r>
      <w:r w:rsidR="00BE73E3">
        <w:t xml:space="preserve"> seu </w:t>
      </w:r>
      <w:r w:rsidR="00BE73E3" w:rsidRPr="008E63C5">
        <w:rPr>
          <w:i/>
        </w:rPr>
        <w:t>software</w:t>
      </w:r>
      <w:r w:rsidR="00BE73E3">
        <w:t xml:space="preserve">, criando a solução perfeita para o problema inicial. Porém, isso é apenas uma suposição que se não for devidamente testada, não agrega nenhuma </w:t>
      </w:r>
      <w:r w:rsidR="00BE73E3">
        <w:lastRenderedPageBreak/>
        <w:t xml:space="preserve">qualidade ao produto, resultando assim em usuários insatisfeitos com </w:t>
      </w:r>
      <w:r w:rsidR="005E1FF7">
        <w:t>falhas</w:t>
      </w:r>
      <w:r w:rsidR="00BE73E3">
        <w:t xml:space="preserve"> no </w:t>
      </w:r>
      <w:r w:rsidR="00BE73E3" w:rsidRPr="008E63C5">
        <w:rPr>
          <w:i/>
        </w:rPr>
        <w:t>software</w:t>
      </w:r>
      <w:r w:rsidR="00BE73E3">
        <w:t xml:space="preserve">. Além disso, estudos </w:t>
      </w:r>
      <w:r w:rsidR="005E1FF7">
        <w:t>experimentais</w:t>
      </w:r>
      <w:r w:rsidR="00BE73E3">
        <w:t xml:space="preserve"> comprovam que 50</w:t>
      </w:r>
      <w:r w:rsidR="002C6B64">
        <w:t xml:space="preserve">% das </w:t>
      </w:r>
      <w:r w:rsidR="005E1FF7">
        <w:t>modificações</w:t>
      </w:r>
      <w:r w:rsidR="002C6B64">
        <w:t xml:space="preserve"> feitas no código pelo desenvolvedor na verdade inserem outros defeitos no código em </w:t>
      </w:r>
      <w:r w:rsidR="005E1FF7">
        <w:t>inúmeros</w:t>
      </w:r>
      <w:r w:rsidR="002C6B64">
        <w:t xml:space="preserve"> outros pontos do </w:t>
      </w:r>
      <w:r w:rsidR="002C6B64" w:rsidRPr="008E63C5">
        <w:rPr>
          <w:i/>
        </w:rPr>
        <w:t>software</w:t>
      </w:r>
      <w:r w:rsidR="002C6B64">
        <w:t>.</w:t>
      </w:r>
    </w:p>
    <w:p w14:paraId="0CC54816" w14:textId="1AEDC618" w:rsidR="002C6B64" w:rsidRDefault="002C6B64" w:rsidP="00BE1B41">
      <w:pPr>
        <w:pStyle w:val="TE-Normal"/>
        <w:ind w:firstLine="709"/>
      </w:pPr>
      <w:r>
        <w:t xml:space="preserve">Ao </w:t>
      </w:r>
      <w:r w:rsidR="005E1FF7">
        <w:t>efetuar</w:t>
      </w:r>
      <w:r>
        <w:t xml:space="preserve"> um teste, o profissional de teste parte da premissa que o software não está funcionando </w:t>
      </w:r>
      <w:r w:rsidR="005E1FF7">
        <w:t>como deveria</w:t>
      </w:r>
      <w:r>
        <w:t xml:space="preserve">. Ele assume o fato de que o sistema está </w:t>
      </w:r>
      <w:r w:rsidR="005E1FF7">
        <w:t xml:space="preserve">sujeito a </w:t>
      </w:r>
      <w:r>
        <w:t xml:space="preserve">vários defeitos e que seu papel é descobri-los antes que um usuário </w:t>
      </w:r>
      <w:r w:rsidR="00391885">
        <w:t>o faça.</w:t>
      </w:r>
    </w:p>
    <w:p w14:paraId="6E6DC86E" w14:textId="18B30022" w:rsidR="00391885" w:rsidRDefault="00391885" w:rsidP="00BE1B41">
      <w:pPr>
        <w:pStyle w:val="TE-Normal"/>
        <w:ind w:firstLine="709"/>
      </w:pPr>
      <w:r>
        <w:t xml:space="preserve">Essas dois pontos de vistas citados (testador e desenvolvedor) são totalmente </w:t>
      </w:r>
      <w:r w:rsidR="005E1FF7">
        <w:t>opostos e conflituoso</w:t>
      </w:r>
      <w:r>
        <w:t>s, tornando-se muito complicado</w:t>
      </w:r>
      <w:r w:rsidR="005E1FF7">
        <w:t xml:space="preserve"> e inviável</w:t>
      </w:r>
      <w:r>
        <w:t xml:space="preserve"> para apenas uma pessoa assumir os dois papeis no mesmo projeto. </w:t>
      </w:r>
    </w:p>
    <w:p w14:paraId="08F89842" w14:textId="3300CAC2" w:rsidR="00391885" w:rsidRDefault="005E1FF7" w:rsidP="00BE1B41">
      <w:pPr>
        <w:pStyle w:val="TE-Normal"/>
        <w:ind w:firstLine="709"/>
      </w:pPr>
      <w:r>
        <w:t>De outro modo</w:t>
      </w:r>
      <w:r w:rsidR="00391885">
        <w:t xml:space="preserve">, apesar de não ser recomendável que o desenvolvedor não assuma papel de testador em um mesmo projeto, ele deve sim testar seu </w:t>
      </w:r>
      <w:r w:rsidR="00391885" w:rsidRPr="008E63C5">
        <w:rPr>
          <w:i/>
        </w:rPr>
        <w:t>software</w:t>
      </w:r>
      <w:r w:rsidR="00391885">
        <w:t xml:space="preserve"> desde o </w:t>
      </w:r>
      <w:r w:rsidR="00CC184D">
        <w:t>início</w:t>
      </w:r>
      <w:r w:rsidR="00391885">
        <w:t xml:space="preserve"> da </w:t>
      </w:r>
      <w:r w:rsidR="009E2AD0">
        <w:t>implementação</w:t>
      </w:r>
      <w:r w:rsidR="00391885">
        <w:t xml:space="preserve">. Isso significa, que por mais que tenhamos um profissional focado em testar, cabe ao desenvolvedor verificar seu código ao máximo, de modo a minimizar os defeitos existentes que viriam a ser encontradas </w:t>
      </w:r>
      <w:r w:rsidR="009E2AD0">
        <w:t>posteriormente</w:t>
      </w:r>
      <w:r w:rsidR="00391885">
        <w:t xml:space="preserve"> no processo de teste.</w:t>
      </w:r>
    </w:p>
    <w:p w14:paraId="16D284DB" w14:textId="5E898372" w:rsidR="008A45AC" w:rsidRDefault="009E2AD0" w:rsidP="00BE1B41">
      <w:pPr>
        <w:pStyle w:val="TE-Normal"/>
        <w:ind w:firstLine="709"/>
      </w:pPr>
      <w:r>
        <w:t xml:space="preserve">Segundo Barry </w:t>
      </w:r>
      <w:proofErr w:type="spellStart"/>
      <w:r>
        <w:t>Boehm</w:t>
      </w:r>
      <w:proofErr w:type="spellEnd"/>
      <w:r w:rsidR="008A45AC">
        <w:t xml:space="preserve">, um defeito encontrado no desenvolvimento do design e requisitos da solução custa 10 vezes menos que um encontrado na codificação em si e 100 vezes menos do que um </w:t>
      </w:r>
      <w:r>
        <w:t>encontrado em produção</w:t>
      </w:r>
      <w:r w:rsidR="008A45AC">
        <w:t xml:space="preserve">. Portanto, o quanto antes os desenvolvedores e os </w:t>
      </w:r>
      <w:r w:rsidR="002904D6">
        <w:t xml:space="preserve">testadores começarem a testar o produto, menos custoso ao projeto será e terá, </w:t>
      </w:r>
      <w:r>
        <w:t>absolutamente</w:t>
      </w:r>
      <w:r w:rsidR="002904D6">
        <w:t>, muito mais qualidade.</w:t>
      </w:r>
    </w:p>
    <w:p w14:paraId="3B31C782" w14:textId="1F435ED1" w:rsidR="000652E3" w:rsidRDefault="002904D6" w:rsidP="00BE1B41">
      <w:pPr>
        <w:pStyle w:val="TE-Normal"/>
        <w:ind w:firstLine="709"/>
      </w:pPr>
      <w:r>
        <w:t xml:space="preserve">Em suma, para atingir bons </w:t>
      </w:r>
      <w:r w:rsidR="009E2AD0">
        <w:t>níveis</w:t>
      </w:r>
      <w:r>
        <w:t xml:space="preserve"> de qualidade espera-se que no desenvolvimento de um </w:t>
      </w:r>
      <w:r w:rsidRPr="008E63C5">
        <w:rPr>
          <w:i/>
        </w:rPr>
        <w:t>software</w:t>
      </w:r>
      <w:r>
        <w:t xml:space="preserve"> exista diversas etapas com diversos tipos de testes que virão a ser executados, não somente pelo testador, mas também pelo desenvolvedor.</w:t>
      </w:r>
    </w:p>
    <w:p w14:paraId="4BA8CB24" w14:textId="77777777" w:rsidR="002904D6" w:rsidRDefault="002904D6" w:rsidP="00BE1B41">
      <w:pPr>
        <w:pStyle w:val="TE-Normal"/>
        <w:ind w:firstLine="709"/>
      </w:pPr>
    </w:p>
    <w:p w14:paraId="000D1E01" w14:textId="157D3E19" w:rsidR="006F01CB" w:rsidRDefault="00E02974" w:rsidP="00333614">
      <w:pPr>
        <w:pStyle w:val="T2-TituloSecundario"/>
      </w:pPr>
      <w:bookmarkStart w:id="86" w:name="_Toc7636017"/>
      <w:r>
        <w:t>Técnicas de Teste de Software</w:t>
      </w:r>
      <w:bookmarkEnd w:id="86"/>
    </w:p>
    <w:p w14:paraId="00C3F1D2" w14:textId="57F5F20A" w:rsidR="00333614" w:rsidRDefault="00333614" w:rsidP="00333614">
      <w:pPr>
        <w:pStyle w:val="TE-Normal"/>
      </w:pPr>
      <w:r>
        <w:t xml:space="preserve">Segundo Pressman (2011), qualquer produto de </w:t>
      </w:r>
      <w:r w:rsidRPr="008E63C5">
        <w:rPr>
          <w:i/>
        </w:rPr>
        <w:t>software</w:t>
      </w:r>
      <w:r>
        <w:t xml:space="preserve"> pode ser testado de </w:t>
      </w:r>
      <w:r>
        <w:lastRenderedPageBreak/>
        <w:t>duas maneiras diferentes:</w:t>
      </w:r>
    </w:p>
    <w:p w14:paraId="449E1B96" w14:textId="43C4A436" w:rsidR="009D65EB" w:rsidRDefault="00333614" w:rsidP="00333614">
      <w:pPr>
        <w:pStyle w:val="TE-Normal"/>
        <w:numPr>
          <w:ilvl w:val="3"/>
          <w:numId w:val="45"/>
        </w:numPr>
      </w:pPr>
      <w:r>
        <w:t xml:space="preserve">Conhecendo a </w:t>
      </w:r>
      <w:r w:rsidR="009D65EB">
        <w:t>funcionalidade</w:t>
      </w:r>
      <w:r>
        <w:t xml:space="preserve"> específica</w:t>
      </w:r>
      <w:r w:rsidR="009D65EB">
        <w:t xml:space="preserve"> para o qual o </w:t>
      </w:r>
      <w:r w:rsidR="009D65EB" w:rsidRPr="008E63C5">
        <w:rPr>
          <w:i/>
        </w:rPr>
        <w:t>software</w:t>
      </w:r>
      <w:r w:rsidR="009D65EB">
        <w:t xml:space="preserve"> foi projetado para realizar, podem ser feitos testes que demonstram que cada uma das funcionalidades é totalmente operacional, embora ao mesmo tempo procurem erros em cada funcionalidade.</w:t>
      </w:r>
    </w:p>
    <w:p w14:paraId="7677784F" w14:textId="77255EA9" w:rsidR="00333614" w:rsidRDefault="009D65EB" w:rsidP="00333614">
      <w:pPr>
        <w:pStyle w:val="TE-Normal"/>
        <w:numPr>
          <w:ilvl w:val="3"/>
          <w:numId w:val="45"/>
        </w:numPr>
      </w:pPr>
      <w:r>
        <w:t xml:space="preserve">Conhecendo o funcionamento interno do </w:t>
      </w:r>
      <w:r w:rsidRPr="008E63C5">
        <w:rPr>
          <w:i/>
        </w:rPr>
        <w:t>software</w:t>
      </w:r>
      <w:r>
        <w:t>, podem ser realizados testes para garantir que os componentes funcionam corretamente.</w:t>
      </w:r>
      <w:r w:rsidR="00333614">
        <w:t xml:space="preserve"> </w:t>
      </w:r>
    </w:p>
    <w:p w14:paraId="69DC77AB" w14:textId="77777777" w:rsidR="009D65EB" w:rsidRPr="00333614" w:rsidRDefault="009D65EB" w:rsidP="009D65EB">
      <w:pPr>
        <w:pStyle w:val="TE-Normal"/>
        <w:ind w:left="2880" w:firstLine="0"/>
      </w:pPr>
    </w:p>
    <w:p w14:paraId="62747695" w14:textId="77777777" w:rsidR="006F01CB" w:rsidRDefault="009D65EB" w:rsidP="00CC6CD1">
      <w:pPr>
        <w:pStyle w:val="TE-Normal"/>
      </w:pPr>
      <w:r>
        <w:t>Dessa forma as abordagens de teste podem ser classificadas em: Modelo de teste de caixa branca e modelo de teste de caixa preta.</w:t>
      </w:r>
    </w:p>
    <w:p w14:paraId="5A932AE7" w14:textId="5A6DA4C9" w:rsidR="00894514" w:rsidRDefault="006F01CB" w:rsidP="00D61C27">
      <w:pPr>
        <w:pStyle w:val="T3-TituloTerciario"/>
      </w:pPr>
      <w:bookmarkStart w:id="87" w:name="_Toc7636018"/>
      <w:r>
        <w:t>Modelo Caixa-Preta</w:t>
      </w:r>
      <w:bookmarkEnd w:id="87"/>
    </w:p>
    <w:p w14:paraId="28D04ED9" w14:textId="18BA4772" w:rsidR="006F01CB" w:rsidRDefault="006F01CB" w:rsidP="006F01CB">
      <w:pPr>
        <w:pStyle w:val="TE-Normal"/>
      </w:pPr>
      <w:r>
        <w:t>O modelo</w:t>
      </w:r>
      <w:r w:rsidR="00CD261F">
        <w:t xml:space="preserve"> é conhecido por esse nome, “pelo fato de tratar o </w:t>
      </w:r>
      <w:r w:rsidR="00CD261F" w:rsidRPr="008E63C5">
        <w:rPr>
          <w:i/>
        </w:rPr>
        <w:t>software</w:t>
      </w:r>
      <w:r w:rsidR="00CD261F">
        <w:t xml:space="preserve"> como uma caixa cujo conteúdo é desconhecido e só é possível visualizar o lado externo” (MEIRELES, 2008).</w:t>
      </w:r>
      <w:r>
        <w:t xml:space="preserve"> </w:t>
      </w:r>
      <w:r w:rsidR="00CD261F">
        <w:t>C</w:t>
      </w:r>
      <w:r>
        <w:t>onsiste em testar sem que se possua nenhum conhecimento do funcionamento interior da aplicação que está sendo testada. O testador não possui conhecimento da arquitetura do sistema e não tem acesso ao código fonte. Normalmente, quando um testador está executando um teste como o modelo caixa-preta, ele interage apenas com a interface do sistema, provendo entradas e examinando as saídas sem saber como e onde essas entradas estão sendo utilizadas.</w:t>
      </w:r>
      <w:r w:rsidR="00CD261F">
        <w:t xml:space="preserve"> </w:t>
      </w:r>
      <w:r w:rsidR="00C226C4">
        <w:t>Segundo</w:t>
      </w:r>
      <w:r w:rsidR="00CD261F">
        <w:t xml:space="preserve"> Pressman (1995), o teste de caixa preta descobre “funções incorretas ou ausentes, erros de interface, erros nas estruturas de dados ou no acesso a banco de dados externos, erros de desempenho, e erros de iniciação e término”.</w:t>
      </w:r>
    </w:p>
    <w:p w14:paraId="074DEE4B" w14:textId="68D30A27" w:rsidR="00CD261F" w:rsidRDefault="00CD261F" w:rsidP="00CD261F">
      <w:pPr>
        <w:pStyle w:val="TE-Normal"/>
        <w:ind w:firstLine="0"/>
      </w:pPr>
      <w:r>
        <w:t xml:space="preserve">Este tipo de teste não se preocupa em “verificar como ocorrem internamente os processamentos no </w:t>
      </w:r>
      <w:r w:rsidRPr="008E63C5">
        <w:rPr>
          <w:i/>
        </w:rPr>
        <w:t>software</w:t>
      </w:r>
      <w:r>
        <w:t xml:space="preserve">, mas se o algoritmo inserido no </w:t>
      </w:r>
      <w:r w:rsidRPr="008E63C5">
        <w:rPr>
          <w:i/>
        </w:rPr>
        <w:t>software</w:t>
      </w:r>
      <w:r>
        <w:t xml:space="preserve"> produz os resultados esperados” (BARTIÉ, 2002).</w:t>
      </w:r>
    </w:p>
    <w:p w14:paraId="5F7F8DBF" w14:textId="2246E1E2" w:rsidR="00CD261F" w:rsidRDefault="00C6303A" w:rsidP="00CB505E">
      <w:pPr>
        <w:pStyle w:val="TE-LegendaFigura"/>
      </w:pPr>
      <w:r>
        <w:t xml:space="preserve">Black Box </w:t>
      </w:r>
      <w:proofErr w:type="spellStart"/>
      <w:r>
        <w:t>Testing</w:t>
      </w:r>
      <w:proofErr w:type="spellEnd"/>
      <w:r>
        <w:t xml:space="preserve"> Approach</w:t>
      </w:r>
    </w:p>
    <w:p w14:paraId="6F4B7917" w14:textId="05C7D91A" w:rsidR="006F01CB" w:rsidRPr="00CB505E" w:rsidRDefault="006F01CB" w:rsidP="00CB505E">
      <w:pPr>
        <w:pStyle w:val="TE-Figura"/>
      </w:pPr>
      <w:r w:rsidRPr="00CB505E">
        <w:rPr>
          <w:noProof/>
        </w:rPr>
        <w:lastRenderedPageBreak/>
        <w:drawing>
          <wp:inline distT="0" distB="0" distL="0" distR="0" wp14:anchorId="5EE05CFC" wp14:editId="4694F362">
            <wp:extent cx="5420481" cy="2724530"/>
            <wp:effectExtent l="0" t="0" r="889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ckbox.PNG"/>
                    <pic:cNvPicPr/>
                  </pic:nvPicPr>
                  <pic:blipFill>
                    <a:blip r:embed="rId13">
                      <a:extLst>
                        <a:ext uri="{28A0092B-C50C-407E-A947-70E740481C1C}">
                          <a14:useLocalDpi xmlns:a14="http://schemas.microsoft.com/office/drawing/2010/main" val="0"/>
                        </a:ext>
                      </a:extLst>
                    </a:blip>
                    <a:stretch>
                      <a:fillRect/>
                    </a:stretch>
                  </pic:blipFill>
                  <pic:spPr>
                    <a:xfrm>
                      <a:off x="0" y="0"/>
                      <a:ext cx="5420481" cy="2724530"/>
                    </a:xfrm>
                    <a:prstGeom prst="rect">
                      <a:avLst/>
                    </a:prstGeom>
                  </pic:spPr>
                </pic:pic>
              </a:graphicData>
            </a:graphic>
          </wp:inline>
        </w:drawing>
      </w:r>
    </w:p>
    <w:p w14:paraId="07F4751C" w14:textId="5638CA9A" w:rsidR="001F6879" w:rsidRPr="00CB505E" w:rsidRDefault="00C6303A" w:rsidP="00CB505E">
      <w:pPr>
        <w:pStyle w:val="TE-FonteFiguraQuadroTabela"/>
      </w:pPr>
      <w:r>
        <w:t xml:space="preserve">Fonte: </w:t>
      </w:r>
      <w:commentRangeStart w:id="88"/>
      <w:proofErr w:type="spellStart"/>
      <w:r>
        <w:t>Bitware</w:t>
      </w:r>
      <w:commentRangeEnd w:id="88"/>
      <w:proofErr w:type="spellEnd"/>
      <w:r w:rsidR="00501E08">
        <w:rPr>
          <w:rStyle w:val="Refdecomentrio"/>
          <w:snapToGrid/>
        </w:rPr>
        <w:commentReference w:id="88"/>
      </w:r>
    </w:p>
    <w:p w14:paraId="6A91E5AE" w14:textId="77777777" w:rsidR="00D912F4" w:rsidRDefault="00D912F4" w:rsidP="006F01CB">
      <w:pPr>
        <w:pStyle w:val="TE-Normal"/>
      </w:pPr>
    </w:p>
    <w:p w14:paraId="7A2536C6" w14:textId="77777777" w:rsidR="00D912F4" w:rsidRDefault="00D912F4" w:rsidP="006F01CB">
      <w:pPr>
        <w:pStyle w:val="TE-Normal"/>
      </w:pPr>
    </w:p>
    <w:p w14:paraId="3D715726" w14:textId="77777777" w:rsidR="006F01CB" w:rsidRPr="006F01CB" w:rsidRDefault="006F01CB" w:rsidP="006F01CB">
      <w:pPr>
        <w:pStyle w:val="TE-Normal"/>
      </w:pPr>
    </w:p>
    <w:p w14:paraId="3DC5F5C5" w14:textId="157A535B" w:rsidR="00AB3BA4" w:rsidRDefault="00D912F4" w:rsidP="00AB3BA4">
      <w:pPr>
        <w:pStyle w:val="T3-TituloTerciario"/>
      </w:pPr>
      <w:bookmarkStart w:id="89" w:name="_Toc7636019"/>
      <w:r>
        <w:t>Modelo Caixa-Branca</w:t>
      </w:r>
      <w:bookmarkEnd w:id="89"/>
    </w:p>
    <w:p w14:paraId="7FA26E9C" w14:textId="525F84F5" w:rsidR="00D912F4" w:rsidRDefault="00D912F4" w:rsidP="00D912F4">
      <w:pPr>
        <w:pStyle w:val="TE-Normal"/>
      </w:pPr>
      <w:r>
        <w:t xml:space="preserve">O modelo consiste em aplicar uma investigação da lógica </w:t>
      </w:r>
      <w:r w:rsidR="00CD261F">
        <w:t>interna</w:t>
      </w:r>
      <w:r>
        <w:t xml:space="preserve"> e da estrutura do código fonte. O modelo de teste caixa-branca é também conhecido como “</w:t>
      </w:r>
      <w:proofErr w:type="spellStart"/>
      <w:r w:rsidRPr="00D912F4">
        <w:rPr>
          <w:i/>
        </w:rPr>
        <w:t>glass</w:t>
      </w:r>
      <w:proofErr w:type="spellEnd"/>
      <w:r w:rsidRPr="00D912F4">
        <w:rPr>
          <w:i/>
        </w:rPr>
        <w:t xml:space="preserve"> </w:t>
      </w:r>
      <w:proofErr w:type="spellStart"/>
      <w:r w:rsidRPr="00D912F4">
        <w:rPr>
          <w:i/>
        </w:rPr>
        <w:t>testing</w:t>
      </w:r>
      <w:proofErr w:type="spellEnd"/>
      <w:r>
        <w:t>” (teste d</w:t>
      </w:r>
      <w:r w:rsidR="00846165">
        <w:t>e vidro) ou teste caixa aberta.</w:t>
      </w:r>
    </w:p>
    <w:p w14:paraId="71BBF2D3" w14:textId="60C47816" w:rsidR="00846165" w:rsidRDefault="00846165" w:rsidP="00D912F4">
      <w:pPr>
        <w:pStyle w:val="TE-Normal"/>
      </w:pPr>
      <w:r>
        <w:t>É baseado na estrutura interna do sistema. Emprega métodos pra identificar erros nas estruturas internas dos programas através da simulação de situações que exercitem adequadamente todas as estruturas usadas na codificação (BARTIÉ, 2002).</w:t>
      </w:r>
    </w:p>
    <w:p w14:paraId="4215A0CF" w14:textId="025E7DB8" w:rsidR="008F79FD" w:rsidRDefault="008F79FD" w:rsidP="00D912F4">
      <w:pPr>
        <w:pStyle w:val="TE-Normal"/>
      </w:pPr>
      <w:r>
        <w:t>Essa técnica de teste vista detectar “comandos incorretos, estruturas incorretas, variáveis não definidas e erros de inicialização e finalização de loops” (FURLAN, 2009).</w:t>
      </w:r>
    </w:p>
    <w:p w14:paraId="307E8FC6" w14:textId="3BA55ECB" w:rsidR="008F79FD" w:rsidRDefault="008F79FD" w:rsidP="00D912F4">
      <w:pPr>
        <w:pStyle w:val="TE-Normal"/>
      </w:pPr>
      <w:r>
        <w:t xml:space="preserve">O profissional responsável por realizar esse tipo de teste deve conhecer a tecnologia empregada pelo </w:t>
      </w:r>
      <w:r w:rsidRPr="008E63C5">
        <w:rPr>
          <w:i/>
        </w:rPr>
        <w:t>software</w:t>
      </w:r>
      <w:r>
        <w:t xml:space="preserve"> e possuir conhecimento sobre a arquitetura interna da solução, para isso, ele deverá ter acesso a fontes e estrutura de banco de dados (BARTIÉ, 2002).</w:t>
      </w:r>
    </w:p>
    <w:p w14:paraId="62F7C0A7" w14:textId="77777777" w:rsidR="008F79FD" w:rsidRDefault="008F79FD" w:rsidP="00D912F4">
      <w:pPr>
        <w:pStyle w:val="TE-Normal"/>
      </w:pPr>
    </w:p>
    <w:p w14:paraId="6714BC86" w14:textId="615B4E7A" w:rsidR="00501E08" w:rsidRDefault="00501E08" w:rsidP="00501E08">
      <w:pPr>
        <w:pStyle w:val="TE-LegendaFigura"/>
      </w:pPr>
      <w:r>
        <w:lastRenderedPageBreak/>
        <w:t xml:space="preserve">White Box </w:t>
      </w:r>
      <w:proofErr w:type="spellStart"/>
      <w:r>
        <w:t>Testing</w:t>
      </w:r>
      <w:proofErr w:type="spellEnd"/>
      <w:r>
        <w:t xml:space="preserve"> Approach</w:t>
      </w:r>
    </w:p>
    <w:p w14:paraId="3593CA16" w14:textId="09A6BE9D" w:rsidR="00D912F4" w:rsidRDefault="00D912F4" w:rsidP="00426C6A">
      <w:pPr>
        <w:pStyle w:val="TE-Figura"/>
      </w:pPr>
      <w:r>
        <w:rPr>
          <w:noProof/>
          <w:snapToGrid/>
        </w:rPr>
        <w:drawing>
          <wp:inline distT="0" distB="0" distL="0" distR="0" wp14:anchorId="5CEB4E4C" wp14:editId="1FFE7B78">
            <wp:extent cx="5420481" cy="2753109"/>
            <wp:effectExtent l="0" t="0" r="889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itebox.PNG"/>
                    <pic:cNvPicPr/>
                  </pic:nvPicPr>
                  <pic:blipFill>
                    <a:blip r:embed="rId14">
                      <a:extLst>
                        <a:ext uri="{28A0092B-C50C-407E-A947-70E740481C1C}">
                          <a14:useLocalDpi xmlns:a14="http://schemas.microsoft.com/office/drawing/2010/main" val="0"/>
                        </a:ext>
                      </a:extLst>
                    </a:blip>
                    <a:stretch>
                      <a:fillRect/>
                    </a:stretch>
                  </pic:blipFill>
                  <pic:spPr>
                    <a:xfrm>
                      <a:off x="0" y="0"/>
                      <a:ext cx="5420481" cy="2753109"/>
                    </a:xfrm>
                    <a:prstGeom prst="rect">
                      <a:avLst/>
                    </a:prstGeom>
                  </pic:spPr>
                </pic:pic>
              </a:graphicData>
            </a:graphic>
          </wp:inline>
        </w:drawing>
      </w:r>
    </w:p>
    <w:p w14:paraId="700388DA" w14:textId="4620DA60" w:rsidR="00501E08" w:rsidRPr="00501E08" w:rsidRDefault="00501E08" w:rsidP="00501E08">
      <w:pPr>
        <w:pStyle w:val="TE-FonteFiguraQuadroTabela"/>
      </w:pPr>
      <w:r>
        <w:t xml:space="preserve">Fonte: </w:t>
      </w:r>
      <w:proofErr w:type="spellStart"/>
      <w:r>
        <w:t>Jobsandnewstoday.</w:t>
      </w:r>
      <w:commentRangeStart w:id="90"/>
      <w:r>
        <w:t>blogspot</w:t>
      </w:r>
      <w:commentRangeEnd w:id="90"/>
      <w:proofErr w:type="spellEnd"/>
      <w:r>
        <w:rPr>
          <w:rStyle w:val="Refdecomentrio"/>
          <w:snapToGrid/>
        </w:rPr>
        <w:commentReference w:id="90"/>
      </w:r>
    </w:p>
    <w:p w14:paraId="3EF681C5" w14:textId="77777777" w:rsidR="00D91FB2" w:rsidRDefault="00D91FB2" w:rsidP="00D912F4">
      <w:pPr>
        <w:pStyle w:val="TE-Normal"/>
      </w:pPr>
    </w:p>
    <w:p w14:paraId="11DD40AE" w14:textId="62080186" w:rsidR="00D91FB2" w:rsidRDefault="00D91FB2" w:rsidP="00D912F4">
      <w:pPr>
        <w:pStyle w:val="TE-Normal"/>
      </w:pPr>
      <w:r>
        <w:t>Essa técnica te teste visa detectar “comandos incorretos, estruturas incorretas, variáveis não definidas e erros de inicialização e finalização de loops” (FURLAN, 2009)</w:t>
      </w:r>
      <w:r w:rsidR="00E34F35">
        <w:t>.</w:t>
      </w:r>
    </w:p>
    <w:p w14:paraId="45D39D6B" w14:textId="46CB6BB1" w:rsidR="00E34F35" w:rsidRDefault="00E34F35" w:rsidP="00E34F35">
      <w:pPr>
        <w:pStyle w:val="TE-Citacao3Linhas"/>
      </w:pPr>
      <w:r>
        <w:t>Usando métodos de teste de caixa branca, podem-se derivar os casos de teste que garantam que todos os caminhos independentes dentro de um módulo tenham sido exercitados pelo menos uma vez; exercitem todas as decisões lógicas para valores falsos ou verdadeiros; executem todos os laços em suas fronteiras e dentro de seus limites operacionais; e exercitem as estruturas de dados internas para garantir a sua validade (PRESSMAN, 1995).</w:t>
      </w:r>
    </w:p>
    <w:p w14:paraId="01BC80A4" w14:textId="4BF5DD43" w:rsidR="00D912F4" w:rsidRPr="00D912F4" w:rsidRDefault="00E34F35" w:rsidP="00426C6A">
      <w:pPr>
        <w:pStyle w:val="TE-Normal"/>
      </w:pPr>
      <w:r>
        <w:t xml:space="preserve">O profissional responsável por realizar esse tipo de teste deve conhecer a tecnologia empregada pelo </w:t>
      </w:r>
      <w:r w:rsidRPr="008E63C5">
        <w:rPr>
          <w:i/>
        </w:rPr>
        <w:t>software</w:t>
      </w:r>
      <w:r>
        <w:t xml:space="preserve"> e possuir conhecimento sobre a arquitetura interna da solução, para isso, ele deverá ter acesso a fontes e estrutura de</w:t>
      </w:r>
      <w:r w:rsidR="00426C6A">
        <w:t xml:space="preserve"> banco de dados (BARTIÉ, 2002).</w:t>
      </w:r>
    </w:p>
    <w:p w14:paraId="7CE692D0" w14:textId="16E7959B" w:rsidR="00AB3BA4" w:rsidRDefault="00E34F35" w:rsidP="004C03ED">
      <w:pPr>
        <w:pStyle w:val="T2-TituloSecundario"/>
      </w:pPr>
      <w:bookmarkStart w:id="91" w:name="_Toc7636020"/>
      <w:r>
        <w:t>Fases de teste de Software</w:t>
      </w:r>
      <w:bookmarkEnd w:id="91"/>
    </w:p>
    <w:p w14:paraId="4D631D8B" w14:textId="6FCED00F" w:rsidR="00E34F35" w:rsidRDefault="00E34F35" w:rsidP="001F5C1A">
      <w:pPr>
        <w:pStyle w:val="TE-Normal"/>
      </w:pPr>
      <w:r>
        <w:t xml:space="preserve">Além da aplicação de técnicas e critérios para </w:t>
      </w:r>
      <w:r w:rsidR="00E71AD5">
        <w:t xml:space="preserve">ampliar o nível de confiabilidade do </w:t>
      </w:r>
      <w:r w:rsidR="00E71AD5" w:rsidRPr="008E63C5">
        <w:rPr>
          <w:i/>
        </w:rPr>
        <w:t>software</w:t>
      </w:r>
      <w:r w:rsidR="00E71AD5">
        <w:t xml:space="preserve"> testado, quando o tamanho e a complexidade do projeto de </w:t>
      </w:r>
      <w:r w:rsidR="00E71AD5">
        <w:lastRenderedPageBreak/>
        <w:t xml:space="preserve">teste aumentam, é necessário dividir a atividade de teste em várias fases ou níveis. Com esta divisão, os testes podem focar em diferentes aspectos do </w:t>
      </w:r>
      <w:r w:rsidR="00E71AD5" w:rsidRPr="00E71AD5">
        <w:rPr>
          <w:i/>
        </w:rPr>
        <w:t>software</w:t>
      </w:r>
      <w:r w:rsidR="00E71AD5">
        <w:t xml:space="preserve"> testado, assim como diferentes tipos de erros.</w:t>
      </w:r>
    </w:p>
    <w:p w14:paraId="6C10BE91" w14:textId="7FE50287" w:rsidR="00E71AD5" w:rsidRDefault="00A31AD4" w:rsidP="001F5C1A">
      <w:pPr>
        <w:pStyle w:val="TE-Normal"/>
      </w:pPr>
      <w:r>
        <w:t xml:space="preserve">As fases de teste de </w:t>
      </w:r>
      <w:r w:rsidRPr="008E63C5">
        <w:rPr>
          <w:i/>
        </w:rPr>
        <w:t>software</w:t>
      </w:r>
      <w:r>
        <w:t xml:space="preserve"> são: teste de unidade, teste de integração, teste de sistema e teste de aceitação. Além dessas cinco, tem </w:t>
      </w:r>
      <w:r w:rsidR="002852E4">
        <w:t>o teste de regressão que é uma</w:t>
      </w:r>
      <w:r>
        <w:t xml:space="preserve"> fase especial de teste de </w:t>
      </w:r>
      <w:r w:rsidRPr="008E63C5">
        <w:rPr>
          <w:i/>
        </w:rPr>
        <w:t>software</w:t>
      </w:r>
      <w:r>
        <w:t>.</w:t>
      </w:r>
    </w:p>
    <w:p w14:paraId="65217293" w14:textId="2004F455" w:rsidR="002852E4" w:rsidRDefault="002852E4" w:rsidP="001F5C1A">
      <w:pPr>
        <w:pStyle w:val="TE-Normal"/>
      </w:pPr>
      <w:r>
        <w:t xml:space="preserve">Uma </w:t>
      </w:r>
      <w:r w:rsidR="008E63C5">
        <w:t>estratégia empregada</w:t>
      </w:r>
      <w:r>
        <w:t xml:space="preserve"> pela maioria das equipes de </w:t>
      </w:r>
      <w:r w:rsidRPr="008E63C5">
        <w:rPr>
          <w:i/>
        </w:rPr>
        <w:t>software</w:t>
      </w:r>
      <w:r>
        <w:t xml:space="preserve"> está entre essas duas extremidades, ou seja, assume um visão incremental e decrescente dos testes, começando com os testes de unidade individuais, passando para os testes destinados a validar a integração de unidades e terminando com testes que o usam o sistema concluído (PRESSMAN, 2011).</w:t>
      </w:r>
    </w:p>
    <w:p w14:paraId="56891464" w14:textId="173E1C57" w:rsidR="002852E4" w:rsidRDefault="002852E4" w:rsidP="001F5C1A">
      <w:pPr>
        <w:pStyle w:val="TE-Normal"/>
      </w:pPr>
      <w:r>
        <w:t xml:space="preserve">Dessa forma pode-se considerar três </w:t>
      </w:r>
      <w:r w:rsidR="008E63C5">
        <w:t>níveis</w:t>
      </w:r>
      <w:r w:rsidR="002C3C27">
        <w:t xml:space="preserve"> de testes: Teste de Unidade, Teste de Integração e Teste de Sistema (BARTIÉ, 2002).</w:t>
      </w:r>
    </w:p>
    <w:p w14:paraId="315F203C" w14:textId="5D69FC6B" w:rsidR="002C3C27" w:rsidRDefault="002C3C27" w:rsidP="001F5C1A">
      <w:pPr>
        <w:pStyle w:val="TE-Normal"/>
      </w:pPr>
      <w:r>
        <w:t>Abaixo são definidos esses os tipos de testes que contemplam esses níveis.</w:t>
      </w:r>
    </w:p>
    <w:p w14:paraId="5D9FBCB9" w14:textId="362D3A7E" w:rsidR="00A31AD4" w:rsidRDefault="00A31AD4" w:rsidP="007C6BCE">
      <w:pPr>
        <w:pStyle w:val="T3-TituloTerciario"/>
      </w:pPr>
      <w:bookmarkStart w:id="92" w:name="_Toc7636021"/>
      <w:r>
        <w:t>Teste de Unidade</w:t>
      </w:r>
      <w:bookmarkEnd w:id="92"/>
    </w:p>
    <w:p w14:paraId="596BA8E6" w14:textId="61503A60" w:rsidR="00E71AD5" w:rsidRDefault="002A49ED" w:rsidP="001F5C1A">
      <w:pPr>
        <w:pStyle w:val="TE-Normal"/>
      </w:pPr>
      <w:r>
        <w:t xml:space="preserve">O teste de unidade </w:t>
      </w:r>
      <w:r w:rsidR="002C3C27">
        <w:t xml:space="preserve">ou teste unitário </w:t>
      </w:r>
      <w:r>
        <w:t>é a fase do processo de teste em que se testam os menores componentes do código. Segundo Pressman</w:t>
      </w:r>
      <w:r w:rsidR="002C3C27">
        <w:t xml:space="preserve"> </w:t>
      </w:r>
      <w:r>
        <w:t xml:space="preserve">(1995), “o teste de unidade concentra-se no esforço de verificação da menor unidade de projeto de </w:t>
      </w:r>
      <w:r w:rsidRPr="008E63C5">
        <w:rPr>
          <w:i/>
        </w:rPr>
        <w:t>software</w:t>
      </w:r>
      <w:r>
        <w:t xml:space="preserve"> </w:t>
      </w:r>
      <w:r w:rsidR="00853AB3">
        <w:t>– o módulo</w:t>
      </w:r>
      <w:r>
        <w:t>”</w:t>
      </w:r>
      <w:r w:rsidR="00853AB3">
        <w:t>.</w:t>
      </w:r>
    </w:p>
    <w:p w14:paraId="041F955F" w14:textId="207B16E3" w:rsidR="00853AB3" w:rsidRDefault="002C3C27" w:rsidP="001F5C1A">
      <w:pPr>
        <w:pStyle w:val="TE-Normal"/>
      </w:pPr>
      <w:r>
        <w:t>Os testes unitários</w:t>
      </w:r>
      <w:r w:rsidR="00853AB3">
        <w:t xml:space="preserve"> tem </w:t>
      </w:r>
      <w:r>
        <w:t>como</w:t>
      </w:r>
      <w:r w:rsidR="00853AB3">
        <w:t xml:space="preserve"> objetivo verificar cada unidade que compõe o </w:t>
      </w:r>
      <w:r w:rsidR="00853AB3" w:rsidRPr="008E63C5">
        <w:rPr>
          <w:i/>
        </w:rPr>
        <w:t>software</w:t>
      </w:r>
      <w:r w:rsidR="00853AB3">
        <w:t xml:space="preserve">, isoladamente e independentemente para determinar se cada uma delas realiza o que foi </w:t>
      </w:r>
      <w:r>
        <w:t>estabelecido</w:t>
      </w:r>
      <w:r w:rsidR="00853AB3">
        <w:t>.</w:t>
      </w:r>
    </w:p>
    <w:p w14:paraId="3F6875D0" w14:textId="0F4F0CBD" w:rsidR="00E91D03" w:rsidRDefault="00E91D03" w:rsidP="001F5C1A">
      <w:pPr>
        <w:pStyle w:val="TE-Normal"/>
      </w:pPr>
      <w:r>
        <w:t xml:space="preserve">Segundo </w:t>
      </w:r>
      <w:proofErr w:type="spellStart"/>
      <w:r>
        <w:t>Bartié</w:t>
      </w:r>
      <w:proofErr w:type="spellEnd"/>
      <w:r>
        <w:t xml:space="preserve"> (2002), nessa fase de teste, é exercitado toda a estrutura interna de um componente do </w:t>
      </w:r>
      <w:r w:rsidRPr="008E63C5">
        <w:rPr>
          <w:i/>
        </w:rPr>
        <w:t>software</w:t>
      </w:r>
      <w:r>
        <w:t>, como os desvios condicionais, os laços de processamento e todos os possíveis caminhos alternativos de execução.</w:t>
      </w:r>
    </w:p>
    <w:p w14:paraId="66A861FC" w14:textId="7BC1536F" w:rsidR="00E91D03" w:rsidRDefault="00E91D03" w:rsidP="001F5C1A">
      <w:pPr>
        <w:pStyle w:val="TE-Normal"/>
      </w:pPr>
      <w:r>
        <w:t xml:space="preserve">Para </w:t>
      </w:r>
      <w:proofErr w:type="spellStart"/>
      <w:r>
        <w:t>Inthurn</w:t>
      </w:r>
      <w:proofErr w:type="spellEnd"/>
      <w:r>
        <w:t xml:space="preserve"> (2001), o teste de unidade preocupa-se em exercitar a menor unidade de projeto de </w:t>
      </w:r>
      <w:r w:rsidRPr="008E63C5">
        <w:rPr>
          <w:i/>
        </w:rPr>
        <w:t>software</w:t>
      </w:r>
      <w:r>
        <w:t xml:space="preserve"> com o intuito de verificar se as informações que entram e saem são consistentes; as condições de limites garantem a execução correta da unidade; todos os caminhos básicos estão corretos; e os caminhos de tratamento de </w:t>
      </w:r>
      <w:r>
        <w:lastRenderedPageBreak/>
        <w:t>erros sejam devidamente tratados.</w:t>
      </w:r>
    </w:p>
    <w:p w14:paraId="292694F7" w14:textId="5B67B6D8" w:rsidR="007C6BCE" w:rsidRDefault="00E91D03" w:rsidP="007C6BCE">
      <w:pPr>
        <w:pStyle w:val="TE-Citacao3Linhas"/>
      </w:pPr>
      <w:r>
        <w:t>O teste de unidade é o tipo mais importante de teste para a grande maioria das situações, já que é ele que deve testar se um algoritmo faz o que deveria ser feito e garantir que o código encapsulado por uma unidade deve produzir o efeito colateral esperado. Outro aspecto importante é que o teste de unidade é focalizado em um trecho específico do código, desta forma os erros encontrados são facilmente localizados, diminuindo o tempo gasto com depuração (BERNARDO E KON, 2008).</w:t>
      </w:r>
    </w:p>
    <w:p w14:paraId="4B3E81E6" w14:textId="5C2A16FA" w:rsidR="002C3C27" w:rsidRPr="002C3C27" w:rsidRDefault="002C3C27" w:rsidP="002C3C27">
      <w:pPr>
        <w:pStyle w:val="TE-Normal"/>
      </w:pPr>
      <w:r>
        <w:t xml:space="preserve">Sempre que possível os testes de unidade </w:t>
      </w:r>
      <w:r w:rsidR="009A5371">
        <w:t>devem ser automatizados, desse modo um conjunto inteiro de testes regularmente pode ser executado em alguns segundos, possibilitando a reexecutar os testes a cada alteração realizada no sistema (SOMMERVILE, 2011).</w:t>
      </w:r>
    </w:p>
    <w:p w14:paraId="20B002BC" w14:textId="70782FF5" w:rsidR="007C6BCE" w:rsidRDefault="007C6BCE" w:rsidP="007C6BCE">
      <w:pPr>
        <w:pStyle w:val="T3-TituloTerciario"/>
      </w:pPr>
      <w:bookmarkStart w:id="93" w:name="_Toc7636022"/>
      <w:r>
        <w:t>Teste de Integração</w:t>
      </w:r>
      <w:bookmarkEnd w:id="93"/>
    </w:p>
    <w:p w14:paraId="7D27A74D" w14:textId="648F9FB4" w:rsidR="007C6BCE" w:rsidRDefault="007C6BCE" w:rsidP="007C6BCE">
      <w:pPr>
        <w:pStyle w:val="TE-Normal"/>
      </w:pPr>
      <w:r>
        <w:t>Após testar separadamente cada módulo, inicia-se a fase de integração, onde estes módulos são agrupados para compor os subsistemas, conforme a arquitetura do sistema definida no projeto preliminar. O objetivo desta fase é encontrar falhas de integração entre as unidades (FURLAN, 2009).</w:t>
      </w:r>
    </w:p>
    <w:p w14:paraId="596C847D" w14:textId="08072265" w:rsidR="00665841" w:rsidRDefault="00665841" w:rsidP="007C6BCE">
      <w:pPr>
        <w:pStyle w:val="TE-Normal"/>
      </w:pPr>
      <w:r>
        <w:t>De acordo com Pressman (1995), o teste de integração é a fase para a construção da estrutura do programa e para descobrir erros associados a interfaces.</w:t>
      </w:r>
    </w:p>
    <w:p w14:paraId="79985A23" w14:textId="10532F15" w:rsidR="00AB3BA4" w:rsidRDefault="00665841" w:rsidP="00665841">
      <w:pPr>
        <w:pStyle w:val="TE-Normal"/>
      </w:pPr>
      <w:r>
        <w:t>O teste de integração pode ter sua execução iniciada assim que alguns componentes ficarem prontos, ou seja, quando um componente estiver funcionando e tiver atingido seus objetivos (PFLEEGER, 2004 apud FURLAN, 2009).</w:t>
      </w:r>
    </w:p>
    <w:p w14:paraId="0903F261" w14:textId="1B1AD89F" w:rsidR="00665841" w:rsidRDefault="00665841" w:rsidP="006C6E2C">
      <w:pPr>
        <w:pStyle w:val="TE-Normal"/>
      </w:pPr>
      <w:r>
        <w:t>A integração pode ser incremental ou não-incremental. Na integração não-incremental as unidades são testadas individualmente e depois integradas de uma só vez. Isso torna o teste menos eficaz</w:t>
      </w:r>
      <w:r w:rsidR="00502469">
        <w:t xml:space="preserve">, pois torna-se difícil isolar um erro e, quando esses são corrigidos, novos erros são gerados na estrutura do programa. Já na integração incremental, o programa construído é testado em pequenos segmentos, tornando o teste mais eficiente, pois os erros são mais fáceis de serem isolados e corrigidos e as interfaces tem maior </w:t>
      </w:r>
      <w:proofErr w:type="spellStart"/>
      <w:r w:rsidR="00502469">
        <w:t>probilidade</w:t>
      </w:r>
      <w:proofErr w:type="spellEnd"/>
      <w:r w:rsidR="00502469">
        <w:t xml:space="preserve"> de serem testadas corretamente (PRESSMAN, 1995).</w:t>
      </w:r>
    </w:p>
    <w:p w14:paraId="3CF4FD9C" w14:textId="45ED596F" w:rsidR="00AF1C88" w:rsidRDefault="00AF1C88" w:rsidP="006C6E2C">
      <w:pPr>
        <w:pStyle w:val="TE-Normal"/>
      </w:pPr>
      <w:r>
        <w:t>O teste de integração é seguido por dois métodos de interação: top-</w:t>
      </w:r>
      <w:proofErr w:type="spellStart"/>
      <w:r>
        <w:t>down</w:t>
      </w:r>
      <w:proofErr w:type="spellEnd"/>
      <w:r>
        <w:t xml:space="preserve"> e </w:t>
      </w:r>
      <w:proofErr w:type="spellStart"/>
      <w:r>
        <w:lastRenderedPageBreak/>
        <w:t>bottom-up</w:t>
      </w:r>
      <w:proofErr w:type="spellEnd"/>
      <w:r>
        <w:t>.</w:t>
      </w:r>
    </w:p>
    <w:p w14:paraId="0F86EAE0" w14:textId="0CEC39D8" w:rsidR="00AF1C88" w:rsidRDefault="00AF1C88" w:rsidP="006C6E2C">
      <w:pPr>
        <w:pStyle w:val="TE-Normal"/>
      </w:pPr>
      <w:r>
        <w:t>Na integração top-</w:t>
      </w:r>
      <w:proofErr w:type="spellStart"/>
      <w:r>
        <w:t>down</w:t>
      </w:r>
      <w:proofErr w:type="spellEnd"/>
      <w:r>
        <w:t>,</w:t>
      </w:r>
    </w:p>
    <w:p w14:paraId="7F4B759E" w14:textId="603752E0" w:rsidR="00AF1C88" w:rsidRDefault="00AF1C88" w:rsidP="00AF1C88">
      <w:pPr>
        <w:pStyle w:val="TE-Citacao3Linhas"/>
      </w:pPr>
      <w:r>
        <w:t>[...] as unidades de maior nível hierárquico são criadas inicialmente, sofrendo um processo de refinamento e decomposição sucessivos, até que seja alcançado o menor nível estrutural do projeto e todas as unidades tenham sido criadas. À medida que as unidades são construídas e alteradas, os testes de integração avaliam se as interfaces com outras unidades continuam compatíveis (BARTIÉ, 2002).</w:t>
      </w:r>
    </w:p>
    <w:p w14:paraId="62BD35F0" w14:textId="66749D5D" w:rsidR="00AF1C88" w:rsidRDefault="00AF1C88" w:rsidP="00AF1C88">
      <w:pPr>
        <w:pStyle w:val="TE-Normal"/>
      </w:pPr>
      <w:r>
        <w:t xml:space="preserve">Na integração </w:t>
      </w:r>
      <w:proofErr w:type="spellStart"/>
      <w:r>
        <w:t>bottom-up</w:t>
      </w:r>
      <w:proofErr w:type="spellEnd"/>
      <w:r>
        <w:t>,</w:t>
      </w:r>
    </w:p>
    <w:p w14:paraId="62B8CBF0" w14:textId="03448431" w:rsidR="00AF1C88" w:rsidRPr="00AF1C88" w:rsidRDefault="00AF1C88" w:rsidP="00AF1C88">
      <w:pPr>
        <w:pStyle w:val="TE-Citacao3Linhas"/>
      </w:pPr>
      <w:r w:rsidRPr="00AF1C88">
        <w:t>[...] os componentes de níveis mais básicos da arquitetura do aplicativo são</w:t>
      </w:r>
      <w:r>
        <w:t xml:space="preserve"> </w:t>
      </w:r>
      <w:r w:rsidRPr="00AF1C88">
        <w:t>conjuntamente testados por controladores construídos para simular as</w:t>
      </w:r>
      <w:r>
        <w:t xml:space="preserve"> </w:t>
      </w:r>
      <w:r w:rsidRPr="00AF1C88">
        <w:t>interações dinâmicas e suas interfaces. À medida que se desenvolve o</w:t>
      </w:r>
      <w:r>
        <w:t xml:space="preserve"> </w:t>
      </w:r>
      <w:r w:rsidRPr="00AF1C88">
        <w:t>processo de integração, componentes reais substituem os controladores</w:t>
      </w:r>
      <w:r>
        <w:t xml:space="preserve"> </w:t>
      </w:r>
      <w:r w:rsidRPr="00AF1C88">
        <w:t>anteriores e novos controladores de testes são criados para simular as</w:t>
      </w:r>
      <w:r>
        <w:t xml:space="preserve"> </w:t>
      </w:r>
      <w:r w:rsidRPr="00AF1C88">
        <w:t>interfaces de um maior nível da arquitetura. Esses níveis de integração</w:t>
      </w:r>
      <w:r>
        <w:t xml:space="preserve"> </w:t>
      </w:r>
      <w:r w:rsidRPr="00AF1C88">
        <w:t>seguem até que não existam mais níveis a serem alcançados, atingindo o</w:t>
      </w:r>
      <w:r>
        <w:t xml:space="preserve"> </w:t>
      </w:r>
      <w:r w:rsidRPr="00AF1C88">
        <w:t>nível máximo de integração que os componentes podem chegar (BARTIÉ,</w:t>
      </w:r>
      <w:r>
        <w:t xml:space="preserve"> </w:t>
      </w:r>
      <w:r w:rsidRPr="00AF1C88">
        <w:t>2002).</w:t>
      </w:r>
    </w:p>
    <w:p w14:paraId="02D8E0ED" w14:textId="27E18AC2" w:rsidR="00EA3314" w:rsidRDefault="00AF1C88" w:rsidP="00D861A4">
      <w:pPr>
        <w:pStyle w:val="TE-Normal"/>
      </w:pPr>
      <w:r>
        <w:t xml:space="preserve">A escolha de um método de integração depende das características do </w:t>
      </w:r>
      <w:r w:rsidRPr="008E63C5">
        <w:rPr>
          <w:i/>
        </w:rPr>
        <w:t>software</w:t>
      </w:r>
      <w:r>
        <w:t xml:space="preserve"> e do cronograma do projeto. O ideal seria usar um método tio-</w:t>
      </w:r>
      <w:proofErr w:type="spellStart"/>
      <w:r>
        <w:t>down</w:t>
      </w:r>
      <w:proofErr w:type="spellEnd"/>
      <w:r>
        <w:t xml:space="preserve"> para os níveis superiores de estrutura do programa acoplada com método </w:t>
      </w:r>
      <w:proofErr w:type="spellStart"/>
      <w:r>
        <w:t>bottom-up</w:t>
      </w:r>
      <w:proofErr w:type="spellEnd"/>
      <w:r>
        <w:t xml:space="preserve"> para níveis </w:t>
      </w:r>
      <w:r w:rsidR="007E057A">
        <w:t>subordinados</w:t>
      </w:r>
      <w:r>
        <w:t xml:space="preserve"> (PRESSMAN, </w:t>
      </w:r>
      <w:r w:rsidR="00EA3314">
        <w:t>1995</w:t>
      </w:r>
      <w:r>
        <w:t>)</w:t>
      </w:r>
      <w:r w:rsidR="00EA3314">
        <w:t>.</w:t>
      </w:r>
    </w:p>
    <w:p w14:paraId="1A6237A5" w14:textId="77777777" w:rsidR="00EA3314" w:rsidRDefault="00EA3314" w:rsidP="006C6E2C">
      <w:pPr>
        <w:pStyle w:val="TE-Normal"/>
      </w:pPr>
    </w:p>
    <w:p w14:paraId="1791DB36" w14:textId="512EC6D4" w:rsidR="00D25FF3" w:rsidRDefault="00D25FF3" w:rsidP="00D25FF3">
      <w:pPr>
        <w:pStyle w:val="T3-TituloTerciario"/>
      </w:pPr>
      <w:bookmarkStart w:id="94" w:name="_Toc7636023"/>
      <w:r>
        <w:t>T</w:t>
      </w:r>
      <w:r w:rsidR="007E057A">
        <w:t>estes de Sistema</w:t>
      </w:r>
      <w:bookmarkEnd w:id="94"/>
    </w:p>
    <w:p w14:paraId="434AFAD4" w14:textId="2A46EA7B" w:rsidR="007E057A" w:rsidRDefault="007E057A" w:rsidP="007E057A">
      <w:pPr>
        <w:pStyle w:val="TE-Normal"/>
      </w:pPr>
      <w:r>
        <w:t xml:space="preserve">Após a integração do </w:t>
      </w:r>
      <w:r w:rsidRPr="008E63C5">
        <w:rPr>
          <w:i/>
        </w:rPr>
        <w:t>software</w:t>
      </w:r>
      <w:r>
        <w:t xml:space="preserve">, aplica-se o teste de sistema, sendo que é esta a etapa em que o </w:t>
      </w:r>
      <w:r w:rsidRPr="008E63C5">
        <w:rPr>
          <w:i/>
        </w:rPr>
        <w:t>software</w:t>
      </w:r>
      <w:r>
        <w:t xml:space="preserve"> é testado por completo.</w:t>
      </w:r>
    </w:p>
    <w:p w14:paraId="50351703" w14:textId="2F0330F2" w:rsidR="00D861A4" w:rsidRDefault="00D861A4" w:rsidP="007E057A">
      <w:pPr>
        <w:pStyle w:val="TE-Normal"/>
      </w:pPr>
      <w:r>
        <w:t>A diferença entre um componente e um sistema é que sistemas funcionam por si só enquanto componentes só são utilizados como parte de um sistema. Mas na realidade esta diferença pode parecer vaga quando regularmente sistemas são integrados com outros para formar um sistema maior.</w:t>
      </w:r>
    </w:p>
    <w:p w14:paraId="3B53373A" w14:textId="421D01DE" w:rsidR="007E057A" w:rsidRDefault="00CE450D" w:rsidP="007E057A">
      <w:pPr>
        <w:pStyle w:val="TE-Normal"/>
      </w:pPr>
      <w:r>
        <w:t xml:space="preserve">Esse teste “tem como objetivo determinar se o </w:t>
      </w:r>
      <w:r w:rsidRPr="008E63C5">
        <w:rPr>
          <w:i/>
        </w:rPr>
        <w:t>software</w:t>
      </w:r>
      <w:r>
        <w:t xml:space="preserve"> e demais elementos que compõem o sistema, tais como hardware e banco de dados, combinam-se </w:t>
      </w:r>
      <w:r>
        <w:lastRenderedPageBreak/>
        <w:t>adequadamente e se atendem aos requisitos especificados” (FURLAN, 2009).</w:t>
      </w:r>
    </w:p>
    <w:p w14:paraId="548D0C48" w14:textId="16350011" w:rsidR="00CE450D" w:rsidRPr="007E057A" w:rsidRDefault="00CE450D" w:rsidP="007E057A">
      <w:pPr>
        <w:pStyle w:val="TE-Normal"/>
      </w:pPr>
      <w:r>
        <w:t>“</w:t>
      </w:r>
      <w:r w:rsidR="006438A2">
        <w:t>Estruturar</w:t>
      </w:r>
      <w:r>
        <w:t xml:space="preserve"> os testes de sistema não é uma tarefa </w:t>
      </w:r>
      <w:r w:rsidR="00D861A4">
        <w:t>simples</w:t>
      </w:r>
      <w:r w:rsidR="006438A2">
        <w:t xml:space="preserve">, pois exige o perfeita compreensão </w:t>
      </w:r>
      <w:r>
        <w:t xml:space="preserve">dos requisitos não funcionais de um software, que </w:t>
      </w:r>
      <w:r w:rsidR="006438A2">
        <w:t xml:space="preserve">na maioria das </w:t>
      </w:r>
      <w:r>
        <w:t>vezes não são claramente descritos ou representam cenários complexos” (BARTIÉ, 2002).</w:t>
      </w:r>
    </w:p>
    <w:p w14:paraId="68828437" w14:textId="18203AC9" w:rsidR="008C34F4" w:rsidRDefault="00AA5CE5" w:rsidP="008C34F4">
      <w:pPr>
        <w:pStyle w:val="T3-TituloTerciario"/>
      </w:pPr>
      <w:bookmarkStart w:id="95" w:name="_Toc7636024"/>
      <w:r>
        <w:t>Testes de Aceitação</w:t>
      </w:r>
      <w:bookmarkEnd w:id="95"/>
    </w:p>
    <w:p w14:paraId="4DD4ABA3" w14:textId="10185E89" w:rsidR="00AA5CE5" w:rsidRDefault="00AA5CE5" w:rsidP="00AA5CE5">
      <w:pPr>
        <w:pStyle w:val="TE-Normal"/>
      </w:pPr>
      <w:r>
        <w:t xml:space="preserve">O teste de aceitação é a etapa em que o teste é guiado por usuários finais do sistema. Essa fase serve para o cliente </w:t>
      </w:r>
      <w:r w:rsidR="00263D16">
        <w:t>determinar</w:t>
      </w:r>
      <w:r>
        <w:t xml:space="preserve"> se o produto é, ou não, aceitável de acordo com os critérios previamente acordados, e de maneira </w:t>
      </w:r>
      <w:r w:rsidR="00263D16">
        <w:t>estabelecida</w:t>
      </w:r>
      <w:r>
        <w:t xml:space="preserve"> em contrato.</w:t>
      </w:r>
    </w:p>
    <w:p w14:paraId="5C6A9823" w14:textId="3834F45F" w:rsidR="00AA5CE5" w:rsidRDefault="00AA5CE5" w:rsidP="00AA5CE5">
      <w:pPr>
        <w:pStyle w:val="TE-Normal"/>
      </w:pPr>
      <w:r>
        <w:t xml:space="preserve">Nesta fase o </w:t>
      </w:r>
      <w:r w:rsidRPr="008E63C5">
        <w:rPr>
          <w:i/>
        </w:rPr>
        <w:t>software</w:t>
      </w:r>
      <w:r>
        <w:t xml:space="preserve"> é </w:t>
      </w:r>
      <w:r w:rsidR="00263D16">
        <w:t>fornecido</w:t>
      </w:r>
      <w:r>
        <w:t xml:space="preserve"> ao cliente para que este interaja com o sistema </w:t>
      </w:r>
      <w:r w:rsidR="00263D16">
        <w:t>validando</w:t>
      </w:r>
      <w:r>
        <w:t xml:space="preserve"> se as funcionalidades requisitadas no </w:t>
      </w:r>
      <w:r w:rsidR="00263D16">
        <w:t>início do projeto funcionam como deveriam</w:t>
      </w:r>
      <w:r>
        <w:t xml:space="preserve"> (BARTIÉ, 2002).</w:t>
      </w:r>
    </w:p>
    <w:p w14:paraId="4ED09DDB" w14:textId="23564225" w:rsidR="00AA5CE5" w:rsidRDefault="00AA5CE5" w:rsidP="00AA5CE5">
      <w:pPr>
        <w:pStyle w:val="TE-Normal"/>
      </w:pPr>
      <w:r>
        <w:t xml:space="preserve">Segundo o mesmo autor, se essa </w:t>
      </w:r>
      <w:r w:rsidR="00263D16">
        <w:t>fase</w:t>
      </w:r>
      <w:r>
        <w:t xml:space="preserve"> mostrar muitas falhas, é </w:t>
      </w:r>
      <w:r w:rsidR="00263D16">
        <w:t>prenuncio</w:t>
      </w:r>
      <w:r>
        <w:t xml:space="preserve"> de que os processos de detecção de erros anteriormente executados não estão sendo implementados corretamente (BARTIÉ, 2002).</w:t>
      </w:r>
    </w:p>
    <w:p w14:paraId="2E9098C1" w14:textId="508BD69C" w:rsidR="00AA5CE5" w:rsidRDefault="00AA5CE5" w:rsidP="00AA5CE5">
      <w:pPr>
        <w:pStyle w:val="TE-Normal"/>
      </w:pPr>
      <w:r>
        <w:t>O teste de aceitação pode ser:</w:t>
      </w:r>
    </w:p>
    <w:p w14:paraId="152B7689" w14:textId="34EE4BE1" w:rsidR="00AA5CE5" w:rsidRPr="00AA5CE5" w:rsidRDefault="00263D16" w:rsidP="00C349CF">
      <w:pPr>
        <w:pStyle w:val="TE-Bullet"/>
      </w:pPr>
      <w:r>
        <w:t>Teste Alfa: O</w:t>
      </w:r>
      <w:r w:rsidR="00AA5CE5" w:rsidRPr="00AA5CE5">
        <w:t xml:space="preserve">nde o teste de aceitação é </w:t>
      </w:r>
      <w:r w:rsidR="00C349CF">
        <w:t>efetuado</w:t>
      </w:r>
      <w:r w:rsidR="00AA5CE5" w:rsidRPr="00AA5CE5">
        <w:t xml:space="preserve"> pelo cliente nas</w:t>
      </w:r>
      <w:r w:rsidR="00AA5CE5">
        <w:t xml:space="preserve"> </w:t>
      </w:r>
      <w:r w:rsidR="00AA5CE5" w:rsidRPr="00AA5CE5">
        <w:t xml:space="preserve">instalações do desenvolvedor. O </w:t>
      </w:r>
      <w:r w:rsidR="00AA5CE5" w:rsidRPr="008E63C5">
        <w:rPr>
          <w:i/>
        </w:rPr>
        <w:t>software</w:t>
      </w:r>
      <w:r w:rsidR="00AA5CE5" w:rsidRPr="00AA5CE5">
        <w:t xml:space="preserve"> é utilizado num ambiente real</w:t>
      </w:r>
      <w:r w:rsidR="00AA5CE5">
        <w:t xml:space="preserve"> </w:t>
      </w:r>
      <w:r w:rsidR="00AA5CE5" w:rsidRPr="00AA5CE5">
        <w:t>com a presença do desenvolvedor que registra erros e problemas de uso</w:t>
      </w:r>
      <w:r w:rsidR="00AA5CE5">
        <w:t xml:space="preserve"> </w:t>
      </w:r>
      <w:r w:rsidR="00AA5CE5" w:rsidRPr="00AA5CE5">
        <w:t>(PRESSMAN, 1995);</w:t>
      </w:r>
    </w:p>
    <w:p w14:paraId="00F0F458" w14:textId="5DEB178F" w:rsidR="008C34F4" w:rsidRDefault="00C349CF" w:rsidP="00C349CF">
      <w:pPr>
        <w:pStyle w:val="TE-Bullet"/>
      </w:pPr>
      <w:r>
        <w:t>Teste Beta: O</w:t>
      </w:r>
      <w:r w:rsidR="00AA5CE5" w:rsidRPr="00AA5CE5">
        <w:t xml:space="preserve">nde o teste de aceitação é </w:t>
      </w:r>
      <w:r>
        <w:t>efetuado</w:t>
      </w:r>
      <w:r w:rsidR="00AA5CE5" w:rsidRPr="00AA5CE5">
        <w:t xml:space="preserve"> pelo usuário final no</w:t>
      </w:r>
      <w:r w:rsidR="00AA5CE5">
        <w:t xml:space="preserve"> </w:t>
      </w:r>
      <w:r w:rsidR="00AA5CE5" w:rsidRPr="00AA5CE5">
        <w:t>ambiente de produção, sem a presença ou controle do desenvolvedor. O</w:t>
      </w:r>
      <w:r w:rsidR="00AA5CE5">
        <w:t xml:space="preserve"> </w:t>
      </w:r>
      <w:r w:rsidR="00AA5CE5" w:rsidRPr="00AA5CE5">
        <w:t>usuário registra os problemas encontrados e relata-os ao desenvolvedor</w:t>
      </w:r>
      <w:r w:rsidR="00AA5CE5">
        <w:t xml:space="preserve"> </w:t>
      </w:r>
      <w:r w:rsidR="00AA5CE5" w:rsidRPr="00AA5CE5">
        <w:t>(PRESSMAN, 1995).</w:t>
      </w:r>
    </w:p>
    <w:p w14:paraId="430C359A" w14:textId="77777777" w:rsidR="00677C99" w:rsidRDefault="00677C99" w:rsidP="00AA5CE5">
      <w:pPr>
        <w:pStyle w:val="TE-Normal"/>
      </w:pPr>
    </w:p>
    <w:p w14:paraId="5ED5645A" w14:textId="1F961D76" w:rsidR="00677C99" w:rsidRDefault="00677C99" w:rsidP="00677C99">
      <w:pPr>
        <w:pStyle w:val="T3-TituloTerciario"/>
      </w:pPr>
      <w:bookmarkStart w:id="96" w:name="_Toc7636025"/>
      <w:r>
        <w:t>Testes de Regressão</w:t>
      </w:r>
      <w:bookmarkEnd w:id="96"/>
    </w:p>
    <w:p w14:paraId="58401B33" w14:textId="6B4D6764" w:rsidR="00677C99" w:rsidRDefault="00C349CF" w:rsidP="00677C99">
      <w:pPr>
        <w:pStyle w:val="TE-Normal"/>
      </w:pPr>
      <w:r>
        <w:t>O teste de regressão</w:t>
      </w:r>
      <w:r w:rsidR="00367010">
        <w:t xml:space="preserve"> ou teste regressivo</w:t>
      </w:r>
      <w:r>
        <w:t xml:space="preserve"> é um tipo </w:t>
      </w:r>
      <w:r w:rsidR="00677C99">
        <w:t xml:space="preserve">especial de teste, que </w:t>
      </w:r>
      <w:r w:rsidR="00E61C8D">
        <w:lastRenderedPageBreak/>
        <w:t>propõe</w:t>
      </w:r>
      <w:r w:rsidR="00677C99">
        <w:t xml:space="preserve"> assegurar que alterações feitas em parte do </w:t>
      </w:r>
      <w:r>
        <w:t>sistema</w:t>
      </w:r>
      <w:r w:rsidR="00677C99">
        <w:t xml:space="preserve"> não afetem as partes já testadas. A cada nova versão do sistema, são empregados todos os testes que ocorreram nas versões prévias do </w:t>
      </w:r>
      <w:r w:rsidR="00677C99" w:rsidRPr="008E63C5">
        <w:rPr>
          <w:i/>
        </w:rPr>
        <w:t>software</w:t>
      </w:r>
      <w:r w:rsidR="00677C99">
        <w:t>.</w:t>
      </w:r>
    </w:p>
    <w:p w14:paraId="4F9387F2" w14:textId="697DA593" w:rsidR="0027037D" w:rsidRDefault="0027037D" w:rsidP="00677C99">
      <w:pPr>
        <w:pStyle w:val="TE-Normal"/>
      </w:pPr>
      <w:r>
        <w:t xml:space="preserve">O teste de regressão é a </w:t>
      </w:r>
      <w:r w:rsidR="00367010">
        <w:t xml:space="preserve">ato de reexecutar o mesmo subconjunto de testes que foram executados, para assegurar que as alterações não tenham introduzidos efeitos colaterais indesejados. Cada vez que um novo módulo é acrescentado, o sistema muda, novos caminhos de fluxo de dados são determinados, podem ocorrer novas entradas e saídas e novas lógicas podem ser chamadas. Essas modificações podem causar problemas em funcionalidades que antes funcionavam corretamente. Sempre que um </w:t>
      </w:r>
      <w:r w:rsidR="00367010" w:rsidRPr="008E63C5">
        <w:rPr>
          <w:i/>
        </w:rPr>
        <w:t>software</w:t>
      </w:r>
      <w:r w:rsidR="00367010">
        <w:t xml:space="preserve"> é modificado ou incrementado resulta em alteração de algum aspecto de configuração do </w:t>
      </w:r>
      <w:r w:rsidR="00367010" w:rsidRPr="008E63C5">
        <w:rPr>
          <w:i/>
        </w:rPr>
        <w:t>software</w:t>
      </w:r>
      <w:r w:rsidR="00367010">
        <w:t xml:space="preserve"> (PLFEEGER, 2004).</w:t>
      </w:r>
    </w:p>
    <w:p w14:paraId="0020EB23" w14:textId="741A146F" w:rsidR="00677C99" w:rsidRDefault="00367010" w:rsidP="00984F31">
      <w:pPr>
        <w:pStyle w:val="TE-Normal"/>
      </w:pPr>
      <w:r>
        <w:t>O teste regressivo ajuda a garantir que as modificações (acréscimo</w:t>
      </w:r>
      <w:r w:rsidR="00984F31">
        <w:t xml:space="preserve"> de novos componentes, correções ou qualquer tipo de alteração</w:t>
      </w:r>
      <w:r>
        <w:t>)</w:t>
      </w:r>
      <w:r w:rsidR="00984F31">
        <w:t xml:space="preserve"> não introduzam comportamentos indesejados ou erros. A medida que o teste de integração evolui o número de casos de testes pode crescer muito (PRESSMAN, 2011).</w:t>
      </w:r>
    </w:p>
    <w:p w14:paraId="2624FD67" w14:textId="057C4EC5" w:rsidR="00984F31" w:rsidRDefault="00984F31" w:rsidP="00984F31">
      <w:pPr>
        <w:pStyle w:val="TE-Normal"/>
      </w:pPr>
      <w:r>
        <w:t xml:space="preserve">O teste de regressão pode ser executado de forma manual, reexecutando um grupo de casos de teste ou aplicando a automação de testes utilizando ferramentas apropriadas. Normalmente o número de casos de teste é grande, por essa razão é indicado que os testes sejam automatizados, desse modo é possível </w:t>
      </w:r>
      <w:r w:rsidR="00184D5E">
        <w:t>contemplar um número maior de casos de teste em um curto espaço de tempo (SOMMERVILLE, 2011).</w:t>
      </w:r>
    </w:p>
    <w:p w14:paraId="09E93F36" w14:textId="77777777" w:rsidR="00677C99" w:rsidRPr="008C34F4" w:rsidRDefault="00677C99" w:rsidP="00AA5CE5">
      <w:pPr>
        <w:pStyle w:val="TE-Normal"/>
      </w:pPr>
    </w:p>
    <w:p w14:paraId="64C6F4D0" w14:textId="4BE201E1" w:rsidR="00AB3BA4" w:rsidRDefault="002B6F69" w:rsidP="00AB3BA4">
      <w:pPr>
        <w:pStyle w:val="T2-TituloSecundario"/>
      </w:pPr>
      <w:bookmarkStart w:id="97" w:name="_Toc7636026"/>
      <w:r>
        <w:t>Outros tipos de teste de software</w:t>
      </w:r>
      <w:bookmarkEnd w:id="97"/>
    </w:p>
    <w:p w14:paraId="63514927" w14:textId="43BEB490" w:rsidR="00B14D43" w:rsidRDefault="00B14D43" w:rsidP="00B14D43">
      <w:pPr>
        <w:pStyle w:val="T3-TituloTerciario"/>
      </w:pPr>
      <w:bookmarkStart w:id="98" w:name="_Toc7636027"/>
      <w:r>
        <w:t>Testes de Desempenho</w:t>
      </w:r>
      <w:bookmarkEnd w:id="98"/>
    </w:p>
    <w:p w14:paraId="5825F898" w14:textId="3EFC5C2E" w:rsidR="00B14D43" w:rsidRDefault="00B14D43" w:rsidP="00B14D43">
      <w:pPr>
        <w:pStyle w:val="TE-Normal"/>
      </w:pPr>
      <w:r>
        <w:t xml:space="preserve">Testes de desempenho, como o próprio nome já diz, têm como finalidade validar se o sistema funciona em situações mais próximas na prática a qual ele será exposto. O teste tem como meta avaliar se o </w:t>
      </w:r>
      <w:r w:rsidRPr="008E63C5">
        <w:rPr>
          <w:i/>
        </w:rPr>
        <w:t>software</w:t>
      </w:r>
      <w:r>
        <w:t xml:space="preserve"> reagirá nos tempos esperados </w:t>
      </w:r>
      <w:r>
        <w:lastRenderedPageBreak/>
        <w:t>mediante pedidos e acessos de mais de um usuário. Além disso, mede-se como o sistema responderia em condições mais extremas de falhas de conexão, inconstância na rede.</w:t>
      </w:r>
    </w:p>
    <w:p w14:paraId="3E9108F9" w14:textId="3E41CA6A" w:rsidR="002B6F69" w:rsidRDefault="002B6F69" w:rsidP="00B14D43">
      <w:pPr>
        <w:pStyle w:val="TE-Normal"/>
      </w:pPr>
      <w:r>
        <w:t xml:space="preserve">Testes de desempenho podem ser realizados e dentro de todos as fases de </w:t>
      </w:r>
      <w:proofErr w:type="spellStart"/>
      <w:r>
        <w:t>de</w:t>
      </w:r>
      <w:proofErr w:type="spellEnd"/>
      <w:r>
        <w:t xml:space="preserve"> testes, mas somente quando todos os módulos do sistema estão completamente integrados é que se pode ter uma medida real do desempenho do sistema (PRESSMAN, 1995).</w:t>
      </w:r>
    </w:p>
    <w:p w14:paraId="2CB914C3" w14:textId="6483AAA4" w:rsidR="002B6F69" w:rsidRDefault="002B6F69" w:rsidP="002B6F69">
      <w:pPr>
        <w:pStyle w:val="T3-TituloTerciario"/>
      </w:pPr>
      <w:bookmarkStart w:id="99" w:name="_Toc7636028"/>
      <w:r>
        <w:t>Testes de Carga</w:t>
      </w:r>
      <w:bookmarkEnd w:id="99"/>
    </w:p>
    <w:p w14:paraId="7274BAFB" w14:textId="160BD0FD" w:rsidR="009D7677" w:rsidRDefault="009D7677" w:rsidP="009D7677">
      <w:pPr>
        <w:pStyle w:val="TE-Normal"/>
      </w:pPr>
      <w:r>
        <w:t>Testes de carga baseiam-se na simples verificação do comportamento do sistema por intermédio da aplicação de uma carga máxima de acessos e m</w:t>
      </w:r>
      <w:r w:rsidR="00426C6A">
        <w:t>anipulações de dados de entrada.</w:t>
      </w:r>
    </w:p>
    <w:p w14:paraId="2293EBD8" w14:textId="634104CB" w:rsidR="00E90A1D" w:rsidRDefault="00E90A1D" w:rsidP="009D7677">
      <w:pPr>
        <w:pStyle w:val="TE-Normal"/>
      </w:pPr>
      <w:r>
        <w:t>Podem ser realizados em condições normais, simulando a realidade em que se deseja introduzir no sistema, ou em condições de pico, simulando condições extremas que podem vir a ocorrer devido a alguma exceção.</w:t>
      </w:r>
    </w:p>
    <w:p w14:paraId="5061C978" w14:textId="1CBA8663" w:rsidR="00E90A1D" w:rsidRDefault="00E90A1D" w:rsidP="009D7677">
      <w:pPr>
        <w:pStyle w:val="TE-Normal"/>
      </w:pPr>
      <w:r>
        <w:t>Esses tipos de testes podem ser executados da seguinte forma (BARTIÉ, 2002):</w:t>
      </w:r>
    </w:p>
    <w:p w14:paraId="7716F7BD" w14:textId="48DC41F3" w:rsidR="00E90A1D" w:rsidRPr="00E90A1D" w:rsidRDefault="00E90A1D" w:rsidP="00426C6A">
      <w:pPr>
        <w:pStyle w:val="TE-Bullet"/>
      </w:pPr>
      <w:r w:rsidRPr="00E90A1D">
        <w:t>Elevando e reduzindo sucessivamente o número de transações</w:t>
      </w:r>
      <w:r>
        <w:t xml:space="preserve"> </w:t>
      </w:r>
      <w:r w:rsidRPr="00E90A1D">
        <w:t>simultâneas;</w:t>
      </w:r>
    </w:p>
    <w:p w14:paraId="472B12A8" w14:textId="1B518A9B" w:rsidR="00E90A1D" w:rsidRPr="00E90A1D" w:rsidRDefault="00E90A1D" w:rsidP="00426C6A">
      <w:pPr>
        <w:pStyle w:val="TE-Bullet"/>
      </w:pPr>
      <w:r w:rsidRPr="00E90A1D">
        <w:t>Aumentando e reduzindo o tráfego de rede;</w:t>
      </w:r>
    </w:p>
    <w:p w14:paraId="5A77A0C1" w14:textId="223F1123" w:rsidR="00E90A1D" w:rsidRPr="00E90A1D" w:rsidRDefault="00E90A1D" w:rsidP="00426C6A">
      <w:pPr>
        <w:pStyle w:val="TE-Bullet"/>
      </w:pPr>
      <w:r w:rsidRPr="00E90A1D">
        <w:t>Aumentando o número de usuários simultâneos;</w:t>
      </w:r>
    </w:p>
    <w:p w14:paraId="73FDDCAC" w14:textId="2762A2A8" w:rsidR="002B6F69" w:rsidRDefault="00E90A1D" w:rsidP="002B6F69">
      <w:pPr>
        <w:pStyle w:val="TE-Bullet"/>
      </w:pPr>
      <w:r w:rsidRPr="00E90A1D">
        <w:t>Combinando todos esses elementos.</w:t>
      </w:r>
    </w:p>
    <w:p w14:paraId="00489482" w14:textId="7679BA3C" w:rsidR="002B6F69" w:rsidRDefault="002B6F69" w:rsidP="002B6F69">
      <w:pPr>
        <w:pStyle w:val="T3-TituloTerciario"/>
      </w:pPr>
      <w:bookmarkStart w:id="100" w:name="_Toc7636029"/>
      <w:r>
        <w:t>Testes de Stress</w:t>
      </w:r>
      <w:bookmarkEnd w:id="100"/>
    </w:p>
    <w:p w14:paraId="1A06571C" w14:textId="77777777" w:rsidR="002B6F69" w:rsidRDefault="002B6F69" w:rsidP="002B6F69">
      <w:pPr>
        <w:pStyle w:val="TE-Normal"/>
        <w:ind w:firstLine="0"/>
      </w:pPr>
    </w:p>
    <w:p w14:paraId="63A4E68B" w14:textId="39D9511B" w:rsidR="00B14D43" w:rsidRDefault="00157BEC" w:rsidP="00B14D43">
      <w:pPr>
        <w:pStyle w:val="TE-Normal"/>
      </w:pPr>
      <w:r>
        <w:t>Testes de stress visam assegurar o comportamento do sistema sob condições anormais. Durante a execução de um teste de stress retiram-se recursos aplicando uma carga acima dos limites definidos pelos requisitos.</w:t>
      </w:r>
    </w:p>
    <w:p w14:paraId="61095DF6" w14:textId="04444870" w:rsidR="00157BEC" w:rsidRDefault="00157BEC" w:rsidP="00B14D43">
      <w:pPr>
        <w:pStyle w:val="TE-Normal"/>
      </w:pPr>
      <w:r>
        <w:t xml:space="preserve">O principal objetivo é testar o </w:t>
      </w:r>
      <w:r w:rsidRPr="008E63C5">
        <w:rPr>
          <w:i/>
        </w:rPr>
        <w:t>software</w:t>
      </w:r>
      <w:r>
        <w:t xml:space="preserve"> em condições extremas de modo a </w:t>
      </w:r>
      <w:r>
        <w:lastRenderedPageBreak/>
        <w:t xml:space="preserve">buscar o ponto no qual o </w:t>
      </w:r>
      <w:r w:rsidRPr="008E63C5">
        <w:rPr>
          <w:i/>
        </w:rPr>
        <w:t>software</w:t>
      </w:r>
      <w:r>
        <w:t xml:space="preserve"> deixa de funcionar, conhecida como “</w:t>
      </w:r>
      <w:proofErr w:type="spellStart"/>
      <w:r>
        <w:t>breaking</w:t>
      </w:r>
      <w:proofErr w:type="spellEnd"/>
      <w:r>
        <w:t xml:space="preserve"> point”.</w:t>
      </w:r>
    </w:p>
    <w:p w14:paraId="4A9B915B" w14:textId="32FF115F" w:rsidR="00157BEC" w:rsidRDefault="00157BEC" w:rsidP="00B14D43">
      <w:pPr>
        <w:pStyle w:val="TE-Normal"/>
      </w:pPr>
      <w:r>
        <w:t>Testes de stress podem ser realizados em diferentes cenários, abaixo se destacam alguns deles:</w:t>
      </w:r>
    </w:p>
    <w:p w14:paraId="4C40302E" w14:textId="77777777" w:rsidR="00157BEC" w:rsidRDefault="00157BEC" w:rsidP="00157BEC">
      <w:pPr>
        <w:pStyle w:val="Default"/>
      </w:pPr>
    </w:p>
    <w:p w14:paraId="55852F39" w14:textId="5016E048" w:rsidR="00157BEC" w:rsidRPr="00157BEC" w:rsidRDefault="00157BEC" w:rsidP="00426C6A">
      <w:pPr>
        <w:pStyle w:val="TE-Bullet"/>
      </w:pPr>
      <w:r w:rsidRPr="00157BEC">
        <w:t>Conexão intermitente</w:t>
      </w:r>
      <w:r>
        <w:t xml:space="preserve"> com o banco de dados.</w:t>
      </w:r>
    </w:p>
    <w:p w14:paraId="717187BA" w14:textId="04BDFDBD" w:rsidR="00157BEC" w:rsidRDefault="00157BEC" w:rsidP="00426C6A">
      <w:pPr>
        <w:pStyle w:val="TE-Bullet"/>
      </w:pPr>
      <w:r>
        <w:t>Conexão intermitente na rede.</w:t>
      </w:r>
    </w:p>
    <w:p w14:paraId="122AF9D6" w14:textId="77777777" w:rsidR="00157BEC" w:rsidRPr="00157BEC" w:rsidRDefault="00157BEC" w:rsidP="00426C6A">
      <w:pPr>
        <w:pStyle w:val="TE-Bullet"/>
        <w:rPr>
          <w:color w:val="000000"/>
          <w:sz w:val="24"/>
          <w:szCs w:val="24"/>
        </w:rPr>
      </w:pPr>
      <w:r w:rsidRPr="00157BEC">
        <w:rPr>
          <w:color w:val="000000"/>
          <w:sz w:val="23"/>
          <w:szCs w:val="23"/>
        </w:rPr>
        <w:t xml:space="preserve">Aplicando carga através de diferentes processos que consomem memória, processamento no servidor. </w:t>
      </w:r>
    </w:p>
    <w:p w14:paraId="078385A4" w14:textId="77777777" w:rsidR="00157BEC" w:rsidRPr="00157BEC" w:rsidRDefault="00157BEC" w:rsidP="00426C6A">
      <w:pPr>
        <w:pStyle w:val="TE-Bullet"/>
        <w:rPr>
          <w:color w:val="000000"/>
          <w:sz w:val="24"/>
          <w:szCs w:val="24"/>
        </w:rPr>
      </w:pPr>
      <w:r w:rsidRPr="00157BEC">
        <w:rPr>
          <w:color w:val="000000"/>
          <w:sz w:val="23"/>
          <w:szCs w:val="23"/>
        </w:rPr>
        <w:t xml:space="preserve">Aplicando carga através de diferentes processos que consomem memória, processamento no cliente. </w:t>
      </w:r>
    </w:p>
    <w:p w14:paraId="23C9D344" w14:textId="19733110" w:rsidR="00B14D43" w:rsidRPr="00357253" w:rsidRDefault="00157BEC" w:rsidP="00991D74">
      <w:pPr>
        <w:pStyle w:val="T4-TituloQuaternario"/>
        <w:numPr>
          <w:ilvl w:val="3"/>
          <w:numId w:val="46"/>
        </w:numPr>
      </w:pPr>
      <w:r>
        <w:t>Testes de Segurança</w:t>
      </w:r>
    </w:p>
    <w:p w14:paraId="128A9693" w14:textId="19AB6A8E" w:rsidR="00AB3BA4" w:rsidRDefault="00991D74" w:rsidP="00AB3BA4">
      <w:pPr>
        <w:pStyle w:val="T2-TituloSecundario"/>
      </w:pPr>
      <w:bookmarkStart w:id="101" w:name="_Toc7636030"/>
      <w:r>
        <w:t>Automação de Testes</w:t>
      </w:r>
      <w:bookmarkEnd w:id="101"/>
    </w:p>
    <w:p w14:paraId="5A6FF394" w14:textId="502D82E6" w:rsidR="008A0AA3" w:rsidRDefault="008A0AA3" w:rsidP="008A0AA3">
      <w:pPr>
        <w:pStyle w:val="TE-Normal"/>
      </w:pPr>
      <w:r>
        <w:t xml:space="preserve">Automação de testes, por definição, consiste em utilizar um </w:t>
      </w:r>
      <w:r w:rsidRPr="008E63C5">
        <w:rPr>
          <w:i/>
        </w:rPr>
        <w:t>software</w:t>
      </w:r>
      <w:r>
        <w:t xml:space="preserve"> externo (que n</w:t>
      </w:r>
      <w:r w:rsidR="00EB2277">
        <w:t xml:space="preserve">ão seja o </w:t>
      </w:r>
      <w:r w:rsidR="00EB2277" w:rsidRPr="008E63C5">
        <w:rPr>
          <w:i/>
        </w:rPr>
        <w:t>software</w:t>
      </w:r>
      <w:r w:rsidR="00EB2277">
        <w:t xml:space="preserve"> que está sendo testado</w:t>
      </w:r>
      <w:r>
        <w:t>)</w:t>
      </w:r>
      <w:r w:rsidR="00EB2277">
        <w:t xml:space="preserve"> para controlar a execução dos testes e a comparação dos resultados encontrados com os resultados esperados. Por meio desse processo, podem-se automatizar algumas tarefas de teste repetitivas, no entanto fundamentais, que fazem parte do fluxo de </w:t>
      </w:r>
      <w:r w:rsidR="00D82CD6">
        <w:t>teste de um sistema ou adicionar novos testes que seriam muito trabalhosos, e consequentemente custosos para serem executados manualmente.</w:t>
      </w:r>
    </w:p>
    <w:p w14:paraId="3EA02C36" w14:textId="1945CEF4" w:rsidR="001677BB" w:rsidRDefault="001677BB" w:rsidP="001677BB">
      <w:pPr>
        <w:pStyle w:val="T3-TituloTerciario"/>
      </w:pPr>
      <w:bookmarkStart w:id="102" w:name="_Toc7636031"/>
      <w:r>
        <w:t xml:space="preserve">Propostas e </w:t>
      </w:r>
      <w:r w:rsidR="005956BE">
        <w:t>Dúvidas</w:t>
      </w:r>
      <w:r>
        <w:t xml:space="preserve"> da Automação de Testes</w:t>
      </w:r>
      <w:bookmarkEnd w:id="102"/>
    </w:p>
    <w:p w14:paraId="06BA3136" w14:textId="0A261E85" w:rsidR="001677BB" w:rsidRDefault="001677BB" w:rsidP="001677BB">
      <w:pPr>
        <w:pStyle w:val="TE-Normal"/>
      </w:pPr>
      <w:r>
        <w:t xml:space="preserve">A automação pode auxiliar a carga de trabalho de </w:t>
      </w:r>
      <w:r w:rsidR="005956BE">
        <w:t xml:space="preserve">desenvolvedores e testadores de </w:t>
      </w:r>
      <w:r w:rsidR="005956BE" w:rsidRPr="008E63C5">
        <w:rPr>
          <w:i/>
        </w:rPr>
        <w:t>software</w:t>
      </w:r>
      <w:r w:rsidR="005956BE">
        <w:t xml:space="preserve"> e dispensa-los de tarefas repetidas. Isso apresenta a capacidade de agregar na qualidade do sistema e diminuir o tempo da atividade de teste.</w:t>
      </w:r>
    </w:p>
    <w:p w14:paraId="26212AAD" w14:textId="057C6D1C" w:rsidR="005956BE" w:rsidRDefault="005956BE" w:rsidP="001677BB">
      <w:pPr>
        <w:pStyle w:val="TE-Normal"/>
      </w:pPr>
      <w:r>
        <w:t>Poder implementar testes previamente criados sem nenhum trabalho extra sobre novas versões de sistema claramente torna a fase de testes mais efetiva.</w:t>
      </w:r>
      <w:r w:rsidR="00C77E84">
        <w:t xml:space="preserve"> A </w:t>
      </w:r>
      <w:r w:rsidR="00C77E84">
        <w:lastRenderedPageBreak/>
        <w:t xml:space="preserve">automação, além de dar condições da executar os testes de forma mais dinâmica, o que significa mais e mais rodadas de testes, também torna a atividade de criar novos </w:t>
      </w:r>
      <w:proofErr w:type="spellStart"/>
      <w:r w:rsidR="00C77E84">
        <w:rPr>
          <w:i/>
        </w:rPr>
        <w:t>test</w:t>
      </w:r>
      <w:proofErr w:type="spellEnd"/>
      <w:r w:rsidR="00C77E84">
        <w:rPr>
          <w:i/>
        </w:rPr>
        <w:t xml:space="preserve"> cases </w:t>
      </w:r>
      <w:r w:rsidR="00C77E84">
        <w:t>mais fácil e mais rápida. Isto é, automatizar permite executar testes com maior regularidade.</w:t>
      </w:r>
      <w:r w:rsidR="00B70D14">
        <w:t xml:space="preserve"> Tudo isso, interiormente, possibilita um melhor aproveitamento de recursos.</w:t>
      </w:r>
    </w:p>
    <w:p w14:paraId="11728B8A" w14:textId="7E24A077" w:rsidR="00B70D14" w:rsidRDefault="00B70D14" w:rsidP="001677BB">
      <w:pPr>
        <w:pStyle w:val="TE-Normal"/>
      </w:pPr>
      <w:r>
        <w:t>Além disso, o reaproveitamento de testes e a diminuição do tempo de execução dos mesmos, torna mais rápido o ciclo de feedback para os desenvolvedores. Isso, acrescentado ao ganho de confiança que toda a equipe obtém por ter uma rotina de testes automatizados executando frequentemente de forma segura e em diferentes ambientes, acaba por reduzir o tempo que o produto leva para chegar até o cliente.</w:t>
      </w:r>
    </w:p>
    <w:p w14:paraId="31BF9560" w14:textId="1DFB584A" w:rsidR="002B60C0" w:rsidRDefault="002B60C0" w:rsidP="001677BB">
      <w:pPr>
        <w:pStyle w:val="TE-Normal"/>
      </w:pPr>
      <w:r>
        <w:t>Porém, apesar da automação de testes trazer diversas vantagens, ela não é uma tarefa fácil, apresenta alguns problemas e deve ser implementada com muito cuidado.</w:t>
      </w:r>
    </w:p>
    <w:p w14:paraId="7CECAF2C" w14:textId="291F9279" w:rsidR="00AE28CA" w:rsidRDefault="00AE28CA" w:rsidP="00957E7E">
      <w:pPr>
        <w:pStyle w:val="TE-Normal"/>
      </w:pPr>
      <w:r>
        <w:t xml:space="preserve">Problemas como expectativas ilusórias, onde gestores acreditam que a automação acabará com todos os problemas relacionados a testes e milagrosamente fará o </w:t>
      </w:r>
      <w:r w:rsidRPr="008E63C5">
        <w:rPr>
          <w:i/>
        </w:rPr>
        <w:t>software</w:t>
      </w:r>
      <w:r>
        <w:t xml:space="preserve"> ter mais qualidade.</w:t>
      </w:r>
      <w:r w:rsidR="00957E7E">
        <w:t xml:space="preserve"> Esperar que testes automatizados acharão muitos novos defeitos de </w:t>
      </w:r>
      <w:r w:rsidR="00957E7E" w:rsidRPr="008E63C5">
        <w:rPr>
          <w:i/>
        </w:rPr>
        <w:t>software</w:t>
      </w:r>
      <w:r w:rsidR="00957E7E">
        <w:t>. Falsa sensação de segurança, onde só porque o sistema não falhou nos testes, não indica que o sistema esteja 100% livre de falhas.</w:t>
      </w:r>
    </w:p>
    <w:p w14:paraId="3B42FA42" w14:textId="172F8D46" w:rsidR="00957E7E" w:rsidRDefault="006841AB" w:rsidP="00957E7E">
      <w:pPr>
        <w:pStyle w:val="TE-Normal"/>
      </w:pPr>
      <w:r>
        <w:t>Em suma, o processo de automatização encontra mais erros durante a implementação do que quando os testes são executados. Uma vez que os testes estiverem executando, eles só devem quebrar quando houver mudanças nos requisitos funcionais que provoquem alterações de interface ou de ações de usuários.</w:t>
      </w:r>
    </w:p>
    <w:p w14:paraId="164B8735" w14:textId="0AB560D0" w:rsidR="006841AB" w:rsidRDefault="006841AB" w:rsidP="00957E7E">
      <w:pPr>
        <w:pStyle w:val="TE-Normal"/>
      </w:pPr>
      <w:r>
        <w:t xml:space="preserve">Essa particularidade implica na capacidade de manutenção dos testes, pois uma vez que a aplicação sofre alteração, os testes também sofrem. </w:t>
      </w:r>
      <w:r w:rsidR="00E61C8A">
        <w:t xml:space="preserve">Desenvolvedores e testadores testando uma aplicação de forma manual são capazes de se adaptarem a grandes mudanças sem problemas, já os testes automatizados podem falhar mesmo nas pequenas mudanças. E se o esforço da manutenção nos testes automatizados for </w:t>
      </w:r>
      <w:r w:rsidR="009366A4">
        <w:t>maior</w:t>
      </w:r>
      <w:r w:rsidR="00E61C8A">
        <w:t xml:space="preserve"> que o de testar manualmente, a pratica de automação de testes certamente será abandonada. O mesmo pode acontecer se a atividade de adicionar novos recursos for muito complexa.</w:t>
      </w:r>
    </w:p>
    <w:p w14:paraId="59EEF61A" w14:textId="0219CAE2" w:rsidR="00E61C8A" w:rsidRDefault="00E61C8A" w:rsidP="00957E7E">
      <w:pPr>
        <w:pStyle w:val="TE-Normal"/>
      </w:pPr>
      <w:r>
        <w:lastRenderedPageBreak/>
        <w:t xml:space="preserve">Os problemas relacionados a testes automatizados parece estar na falta de percepção que qualquer projeto de automação de testes pode se tornar grande o suficiente para ser tratado como um projeto de </w:t>
      </w:r>
      <w:r w:rsidRPr="008E63C5">
        <w:rPr>
          <w:i/>
        </w:rPr>
        <w:t>software</w:t>
      </w:r>
      <w:r>
        <w:t xml:space="preserve"> por si só. Sistemas de Informações falham se não tiverem a devido tratamento, e testes automatizados não são diferentes.</w:t>
      </w:r>
    </w:p>
    <w:p w14:paraId="3288DED3" w14:textId="353FEC1C" w:rsidR="00E61C8A" w:rsidRPr="00C77E84" w:rsidRDefault="00E61C8A" w:rsidP="00957E7E">
      <w:pPr>
        <w:pStyle w:val="TE-Normal"/>
      </w:pPr>
      <w:r>
        <w:t xml:space="preserve">Ainda que todas as propostas fazem a automação de testes parecer muito </w:t>
      </w:r>
      <w:r w:rsidR="009366A4">
        <w:t>atraente, alcançar tal automação na prática exige muito trabalho. De forma que, se a automação não for bem implementada, sela será rapidamente abandonada e as propostas não serão alcançadas (FEWSTER; GRAHAM, 1999).</w:t>
      </w:r>
    </w:p>
    <w:p w14:paraId="205E8858" w14:textId="58CD0037" w:rsidR="00BB043A" w:rsidRDefault="00BB043A" w:rsidP="00BB043A">
      <w:pPr>
        <w:pStyle w:val="T3-TituloTerciario"/>
      </w:pPr>
      <w:bookmarkStart w:id="103" w:name="_Toc7636032"/>
      <w:r>
        <w:t>Quando não automatizar?</w:t>
      </w:r>
      <w:bookmarkEnd w:id="103"/>
    </w:p>
    <w:p w14:paraId="447BB49F" w14:textId="3665FEBE" w:rsidR="00BB043A" w:rsidRDefault="00BB043A" w:rsidP="00BB043A">
      <w:pPr>
        <w:pStyle w:val="TE-Normal"/>
      </w:pPr>
      <w:r>
        <w:t xml:space="preserve">A automação de testes tem como objetivo resumir esforços em tarefas repetitivas, logo nem todos os cenários de teste devem ser automatizados. Antes de introduzir essa abordagem em um projeto deve-se analisar qual é a carga de testes que seu sistema precisa e o tempo que é levado para executar esses planos de testes. Se o projeto em pauta tiver um nível de complexidade baixo de modo que o volume de teste para verificar a qualidade do </w:t>
      </w:r>
      <w:r w:rsidRPr="008E63C5">
        <w:rPr>
          <w:i/>
        </w:rPr>
        <w:t>software</w:t>
      </w:r>
      <w:r>
        <w:t xml:space="preserve"> é muito baixo, o esforço para inserir essa metodologia de testes pode ser mais custoso do que a manutenção dos testes manuais. Com isso, o tempo para a execução dos testes automatizados não seriam, nesse cenário, tão menores que os manuais.</w:t>
      </w:r>
    </w:p>
    <w:p w14:paraId="5563BB2C" w14:textId="403CA5EF" w:rsidR="00787ED6" w:rsidRDefault="00787ED6" w:rsidP="00787ED6">
      <w:pPr>
        <w:pStyle w:val="T3-TituloTerciario"/>
      </w:pPr>
      <w:bookmarkStart w:id="104" w:name="_Toc7636033"/>
      <w:r>
        <w:t>Casos para Automação de Testes</w:t>
      </w:r>
      <w:bookmarkEnd w:id="104"/>
    </w:p>
    <w:p w14:paraId="44B90E77" w14:textId="68A56E1B" w:rsidR="007F5956" w:rsidRDefault="007F5956" w:rsidP="007F5956">
      <w:pPr>
        <w:pStyle w:val="T4-TituloQuaternario"/>
      </w:pPr>
      <w:r>
        <w:t>Testes de Carga e Desempenho</w:t>
      </w:r>
    </w:p>
    <w:p w14:paraId="6B63A45D" w14:textId="7E06B213" w:rsidR="007F5956" w:rsidRPr="007F5956" w:rsidRDefault="007F5956" w:rsidP="007F5956">
      <w:pPr>
        <w:pStyle w:val="TE-Normal"/>
      </w:pPr>
      <w:r>
        <w:t>Testes automatizados são um pré-requisito para esses tipos de teste. É inviável financeiramente utilizar 100 ou mais usuários, durante um teste, para acessar um aplicação simultaneamente com o propósito de avaliar a qualidade do sistema sob tais condições.</w:t>
      </w:r>
    </w:p>
    <w:p w14:paraId="1476EC71" w14:textId="1DC2CFE7" w:rsidR="00EF645A" w:rsidRDefault="00EF645A" w:rsidP="00EF645A">
      <w:pPr>
        <w:pStyle w:val="T4-TituloQuaternario"/>
      </w:pPr>
      <w:r>
        <w:t>Testes de Regressão</w:t>
      </w:r>
    </w:p>
    <w:p w14:paraId="1D609863" w14:textId="3E455148" w:rsidR="00EF645A" w:rsidRDefault="00EF645A" w:rsidP="00EF645A">
      <w:pPr>
        <w:pStyle w:val="TE-Normal"/>
      </w:pPr>
      <w:r>
        <w:lastRenderedPageBreak/>
        <w:t>É um dos melhores casos para se aplicar testes automatizados. Testes de regressão custam muito tempo para serem executados de forma manual e são muito propensos a erro humano pelo fato, do nível de frequência. Ao automatizar, diminui-se consideravelmente a possibilidade de o sistema ir para produção com a inclusão de um novo defeito em uma funcionalidade antiga. Além disso, o ganho em tempo de execução dos testes normalmente justifica a sua utilização.</w:t>
      </w:r>
    </w:p>
    <w:p w14:paraId="7572125D" w14:textId="197B785B" w:rsidR="00583A90" w:rsidRDefault="00583A90" w:rsidP="00583A90">
      <w:pPr>
        <w:pStyle w:val="T4-TituloQuaternario"/>
      </w:pPr>
      <w:r>
        <w:t>Testes manuais repetitivos</w:t>
      </w:r>
    </w:p>
    <w:p w14:paraId="33533094" w14:textId="21B2E312" w:rsidR="00583A90" w:rsidRPr="00583A90" w:rsidRDefault="00583A90" w:rsidP="00583A90">
      <w:pPr>
        <w:pStyle w:val="TE-Normal"/>
      </w:pPr>
      <w:r>
        <w:t xml:space="preserve">Nesses casos, o grande </w:t>
      </w:r>
      <w:r w:rsidR="00426C6A">
        <w:t>benefício</w:t>
      </w:r>
      <w:r>
        <w:t xml:space="preserve"> do teste automatizado se deve a diminuição de erros propriamente. </w:t>
      </w:r>
    </w:p>
    <w:p w14:paraId="5C63A306" w14:textId="77777777" w:rsidR="00583A90" w:rsidRDefault="00583A90" w:rsidP="00EF645A">
      <w:pPr>
        <w:pStyle w:val="TE-Normal"/>
      </w:pPr>
    </w:p>
    <w:p w14:paraId="035B7B53" w14:textId="77777777" w:rsidR="00EF645A" w:rsidRPr="00EF645A" w:rsidRDefault="00EF645A" w:rsidP="00EF645A">
      <w:pPr>
        <w:pStyle w:val="TE-Normal"/>
      </w:pPr>
    </w:p>
    <w:p w14:paraId="71B692E5" w14:textId="77777777" w:rsidR="00787ED6" w:rsidRPr="00787ED6" w:rsidRDefault="00787ED6" w:rsidP="00787ED6">
      <w:pPr>
        <w:pStyle w:val="TE-Normal"/>
      </w:pPr>
    </w:p>
    <w:p w14:paraId="1E7A5035" w14:textId="77777777" w:rsidR="00787ED6" w:rsidRDefault="00787ED6" w:rsidP="00BB043A">
      <w:pPr>
        <w:pStyle w:val="TE-Normal"/>
      </w:pPr>
    </w:p>
    <w:p w14:paraId="2F029C12" w14:textId="5653578C" w:rsidR="003630F1" w:rsidRDefault="003630F1" w:rsidP="003630F1">
      <w:pPr>
        <w:pStyle w:val="T2-TituloSecundario"/>
      </w:pPr>
      <w:bookmarkStart w:id="105" w:name="_Toc7636034"/>
      <w:r>
        <w:t>Métodos Ágeis</w:t>
      </w:r>
      <w:bookmarkEnd w:id="105"/>
    </w:p>
    <w:p w14:paraId="5652820E" w14:textId="4337365B" w:rsidR="003630F1" w:rsidRDefault="003630F1" w:rsidP="003630F1">
      <w:pPr>
        <w:pStyle w:val="TE-Normal"/>
      </w:pPr>
      <w:r>
        <w:t xml:space="preserve">As metodologias ágeis são uma série de práticas e métodos, criados com o intuito de tomar o processo de desenvolvimento de </w:t>
      </w:r>
      <w:r w:rsidRPr="008E63C5">
        <w:rPr>
          <w:i/>
        </w:rPr>
        <w:t>software</w:t>
      </w:r>
      <w:r>
        <w:t xml:space="preserve"> mais rápido e com custo acessível. </w:t>
      </w:r>
    </w:p>
    <w:p w14:paraId="45BB91E2" w14:textId="56DE1D49" w:rsidR="002C35FF" w:rsidRDefault="002C35FF" w:rsidP="003630F1">
      <w:pPr>
        <w:pStyle w:val="TE-Normal"/>
      </w:pPr>
      <w:r>
        <w:t xml:space="preserve">Nessas metodologias é dado maior valor aos envolvidos do projeto e suas interações ao invés de processos formais e ferramentas de desenvolvimento. Além de que, existe a preocupação de passar menos tempo com documentação e mais com implementação (SOARES, 2004). </w:t>
      </w:r>
    </w:p>
    <w:p w14:paraId="7D3B5058" w14:textId="0A0C2BC1" w:rsidR="002C35FF" w:rsidRDefault="002C35FF" w:rsidP="003630F1">
      <w:pPr>
        <w:pStyle w:val="TE-Normal"/>
      </w:pPr>
      <w:r>
        <w:t xml:space="preserve">Outro aspecto das metodologias ágeis é que </w:t>
      </w:r>
      <w:r w:rsidR="00A24B98">
        <w:t>é oferecido ao desenvolvedor ou testador total flexibilidade. Dessa forma, é possível se adaptar facilmente a novas mudanças, ao contrário de procurar analisar previamente tudo o que pode acontecer ao longo do desenvolvimento (SOARES, 2004).</w:t>
      </w:r>
    </w:p>
    <w:p w14:paraId="0FF73D8B" w14:textId="468D726F" w:rsidR="00A24B98" w:rsidRPr="003630F1" w:rsidRDefault="00A24B98" w:rsidP="003630F1">
      <w:pPr>
        <w:pStyle w:val="TE-Normal"/>
      </w:pPr>
      <w:r>
        <w:t xml:space="preserve">Além disso, são entregues frequentemente partes operacionais do </w:t>
      </w:r>
      <w:r w:rsidRPr="008E63C5">
        <w:rPr>
          <w:i/>
        </w:rPr>
        <w:t>software</w:t>
      </w:r>
      <w:r>
        <w:t xml:space="preserve">. Assim, o cliente não precisa esperar muito para ver o sistema funcionando, como nas </w:t>
      </w:r>
      <w:r>
        <w:lastRenderedPageBreak/>
        <w:t>metodologias tradicionais (SOARES, 2004)</w:t>
      </w:r>
    </w:p>
    <w:p w14:paraId="0ECFCF23" w14:textId="25005716" w:rsidR="00A24B98" w:rsidRDefault="00A24B98" w:rsidP="00A24B98">
      <w:pPr>
        <w:pStyle w:val="T3-TituloTerciario"/>
      </w:pPr>
      <w:bookmarkStart w:id="106" w:name="_Toc7636035"/>
      <w:proofErr w:type="spellStart"/>
      <w:r>
        <w:t>Scrum</w:t>
      </w:r>
      <w:bookmarkEnd w:id="106"/>
      <w:proofErr w:type="spellEnd"/>
      <w:r>
        <w:t xml:space="preserve"> </w:t>
      </w:r>
    </w:p>
    <w:p w14:paraId="5819A763" w14:textId="77777777" w:rsidR="00C42858" w:rsidRDefault="00C42858" w:rsidP="00A24B98">
      <w:pPr>
        <w:pStyle w:val="TE-Normal"/>
      </w:pPr>
      <w:r>
        <w:t xml:space="preserve">O </w:t>
      </w:r>
      <w:proofErr w:type="spellStart"/>
      <w:r w:rsidRPr="008E63C5">
        <w:rPr>
          <w:i/>
        </w:rPr>
        <w:t>S</w:t>
      </w:r>
      <w:r w:rsidR="00A24B98" w:rsidRPr="008E63C5">
        <w:rPr>
          <w:i/>
        </w:rPr>
        <w:t>crum</w:t>
      </w:r>
      <w:proofErr w:type="spellEnd"/>
      <w:r w:rsidR="00A24B98">
        <w:t xml:space="preserve"> é</w:t>
      </w:r>
      <w:r>
        <w:t xml:space="preserve"> um framework para organizar e gerenciar trabalhos complexos, tal como projetos de </w:t>
      </w:r>
      <w:r w:rsidRPr="008E63C5">
        <w:rPr>
          <w:i/>
        </w:rPr>
        <w:t>software</w:t>
      </w:r>
      <w:r>
        <w:t>.</w:t>
      </w:r>
    </w:p>
    <w:p w14:paraId="392750A5" w14:textId="7A857D82" w:rsidR="00E90A61" w:rsidRPr="00A24B98" w:rsidRDefault="00E90A61" w:rsidP="00C42858">
      <w:pPr>
        <w:pStyle w:val="TE-Normal"/>
      </w:pPr>
      <w:r>
        <w:t xml:space="preserve">O </w:t>
      </w:r>
      <w:proofErr w:type="spellStart"/>
      <w:r w:rsidRPr="008E63C5">
        <w:rPr>
          <w:i/>
        </w:rPr>
        <w:t>Scrum</w:t>
      </w:r>
      <w:proofErr w:type="spellEnd"/>
      <w:r>
        <w:t xml:space="preserve"> é baseado em pequenos ciclos de tempo, normalmente 4 semanas, chamados </w:t>
      </w:r>
      <w:proofErr w:type="spellStart"/>
      <w:r w:rsidRPr="008E63C5">
        <w:rPr>
          <w:i/>
        </w:rPr>
        <w:t>Sprints</w:t>
      </w:r>
      <w:proofErr w:type="spellEnd"/>
      <w:r>
        <w:t xml:space="preserve">, onde se trabalha para alcançar objetivos bem definidos (SANCHEZ, 2007). </w:t>
      </w:r>
    </w:p>
    <w:p w14:paraId="5F5D0262" w14:textId="4B605AD7" w:rsidR="00A24B98" w:rsidRDefault="005478D4" w:rsidP="00A24B98">
      <w:pPr>
        <w:pStyle w:val="TE-Normal"/>
      </w:pPr>
      <w:r>
        <w:t xml:space="preserve">Os principais elementos do </w:t>
      </w:r>
      <w:proofErr w:type="spellStart"/>
      <w:r w:rsidRPr="008E63C5">
        <w:rPr>
          <w:i/>
        </w:rPr>
        <w:t>Scrum</w:t>
      </w:r>
      <w:proofErr w:type="spellEnd"/>
      <w:r>
        <w:t xml:space="preserve"> são o Time</w:t>
      </w:r>
      <w:r w:rsidR="00F92BC3">
        <w:t xml:space="preserve"> </w:t>
      </w:r>
      <w:r>
        <w:t xml:space="preserve">(geralmente entre 5 e 9 pessoas) que são responsáveis por entregar o projeto de forma </w:t>
      </w:r>
      <w:r w:rsidR="00F92BC3">
        <w:t>auto gerenciada</w:t>
      </w:r>
      <w:r>
        <w:t xml:space="preserve">. O </w:t>
      </w:r>
      <w:proofErr w:type="spellStart"/>
      <w:r w:rsidRPr="008E63C5">
        <w:rPr>
          <w:i/>
        </w:rPr>
        <w:t>Product</w:t>
      </w:r>
      <w:proofErr w:type="spellEnd"/>
      <w:r>
        <w:t xml:space="preserve"> </w:t>
      </w:r>
      <w:proofErr w:type="spellStart"/>
      <w:r w:rsidRPr="008E63C5">
        <w:rPr>
          <w:i/>
        </w:rPr>
        <w:t>Owner</w:t>
      </w:r>
      <w:proofErr w:type="spellEnd"/>
      <w:r>
        <w:t xml:space="preserve">, responsável pela visão de negócio do projeto. É quem define o que é prioridade. E também o </w:t>
      </w:r>
      <w:proofErr w:type="spellStart"/>
      <w:r w:rsidRPr="008E63C5">
        <w:rPr>
          <w:i/>
        </w:rPr>
        <w:t>Scrum</w:t>
      </w:r>
      <w:proofErr w:type="spellEnd"/>
      <w:r>
        <w:t xml:space="preserve"> </w:t>
      </w:r>
      <w:r w:rsidRPr="008E63C5">
        <w:rPr>
          <w:i/>
        </w:rPr>
        <w:t>Master</w:t>
      </w:r>
      <w:r>
        <w:t xml:space="preserve"> que é uma combinação de </w:t>
      </w:r>
      <w:r w:rsidR="00F92BC3">
        <w:t xml:space="preserve">gerente, facilitador e mediador, deve identificar e remover os obstáculos e assegurar que as </w:t>
      </w:r>
      <w:r w:rsidR="00D57523">
        <w:t>práticas</w:t>
      </w:r>
      <w:r w:rsidR="00F92BC3">
        <w:t xml:space="preserve"> </w:t>
      </w:r>
      <w:proofErr w:type="spellStart"/>
      <w:r w:rsidR="00F92BC3" w:rsidRPr="00D57523">
        <w:rPr>
          <w:i/>
        </w:rPr>
        <w:t>Scrum</w:t>
      </w:r>
      <w:proofErr w:type="spellEnd"/>
      <w:r w:rsidR="00F92BC3">
        <w:t xml:space="preserve"> serão executadas (SANCHEZ, 2007).</w:t>
      </w:r>
    </w:p>
    <w:p w14:paraId="5620EED4" w14:textId="417AEF18" w:rsidR="00F92BC3" w:rsidRDefault="00F92BC3" w:rsidP="00A24B98">
      <w:pPr>
        <w:pStyle w:val="TE-Normal"/>
      </w:pPr>
      <w:r>
        <w:t xml:space="preserve">Na metodologia </w:t>
      </w:r>
      <w:proofErr w:type="spellStart"/>
      <w:r w:rsidRPr="00D57523">
        <w:rPr>
          <w:i/>
        </w:rPr>
        <w:t>Scrum</w:t>
      </w:r>
      <w:proofErr w:type="spellEnd"/>
      <w:r>
        <w:t xml:space="preserve"> são efetuadas reuniões diárias de 30 minutos e cada membro do time precisa responder as questões: o que foi feito ontem? O que </w:t>
      </w:r>
      <w:r w:rsidR="00B872C4">
        <w:t>planeja</w:t>
      </w:r>
      <w:r>
        <w:t xml:space="preserve"> fazer amanhã? Tem algum impedimento? (MATSUDO, 2009).</w:t>
      </w:r>
    </w:p>
    <w:p w14:paraId="766786A6" w14:textId="30B38F66" w:rsidR="00B74B35" w:rsidRDefault="00F92BC3" w:rsidP="00A24B98">
      <w:pPr>
        <w:pStyle w:val="TE-Normal"/>
      </w:pPr>
      <w:r>
        <w:t xml:space="preserve">O intuito da reunião é que todos os integrantes da equipe se mantenham informados do que cada um está executando e se </w:t>
      </w:r>
      <w:r w:rsidR="00B74B35">
        <w:t>existe</w:t>
      </w:r>
      <w:r>
        <w:t xml:space="preserve"> algum impedimento que o </w:t>
      </w:r>
      <w:proofErr w:type="spellStart"/>
      <w:r w:rsidRPr="00B872C4">
        <w:rPr>
          <w:i/>
        </w:rPr>
        <w:t>Scrum</w:t>
      </w:r>
      <w:proofErr w:type="spellEnd"/>
      <w:r w:rsidRPr="00B872C4">
        <w:rPr>
          <w:i/>
        </w:rPr>
        <w:t xml:space="preserve"> Master</w:t>
      </w:r>
      <w:r>
        <w:t xml:space="preserve"> deverá resolver (MATSUDO, 2009).</w:t>
      </w:r>
      <w:r w:rsidR="00B74B35">
        <w:t xml:space="preserve"> </w:t>
      </w:r>
    </w:p>
    <w:p w14:paraId="324E1E6B" w14:textId="71173562" w:rsidR="00B70E28" w:rsidRPr="00713FF6" w:rsidRDefault="00B74B35" w:rsidP="00E025CB">
      <w:pPr>
        <w:pStyle w:val="TE-Normal"/>
      </w:pPr>
      <w:r>
        <w:t xml:space="preserve">No fim </w:t>
      </w:r>
      <w:r w:rsidR="00F92BC3">
        <w:t xml:space="preserve">de cada </w:t>
      </w:r>
      <w:r w:rsidR="00F92BC3" w:rsidRPr="00B74B35">
        <w:rPr>
          <w:i/>
        </w:rPr>
        <w:t>Sprint</w:t>
      </w:r>
      <w:r w:rsidR="00F92BC3">
        <w:t xml:space="preserve"> é efetuada uma </w:t>
      </w:r>
      <w:r>
        <w:t xml:space="preserve">reunião </w:t>
      </w:r>
      <w:r w:rsidR="00F92BC3">
        <w:t xml:space="preserve">para que o </w:t>
      </w:r>
      <w:proofErr w:type="spellStart"/>
      <w:r w:rsidR="00F92BC3">
        <w:t>Prodcut</w:t>
      </w:r>
      <w:proofErr w:type="spellEnd"/>
      <w:r w:rsidR="00F92BC3">
        <w:t xml:space="preserve"> </w:t>
      </w:r>
      <w:proofErr w:type="spellStart"/>
      <w:r w:rsidR="00F92BC3">
        <w:t>Owner</w:t>
      </w:r>
      <w:proofErr w:type="spellEnd"/>
      <w:r w:rsidR="00F92BC3">
        <w:t xml:space="preserve"> verifique se o que foi desenvolvido atende aos requisitos inicialmente propostos. Também é feito uma reunião para encontrar os pontos positivos e negativos que aconteceram durante o </w:t>
      </w:r>
      <w:r w:rsidRPr="00B74B35">
        <w:rPr>
          <w:i/>
        </w:rPr>
        <w:t>Sprint</w:t>
      </w:r>
      <w:r>
        <w:t xml:space="preserve"> </w:t>
      </w:r>
      <w:r w:rsidR="00F92BC3">
        <w:t>e levar como experiência, melhorando o processo, o entrosamento</w:t>
      </w:r>
      <w:r>
        <w:t xml:space="preserve"> do time e o projeto em desenvolvimento. (MATSUDO, 2009)</w:t>
      </w:r>
      <w:r w:rsidR="00E025CB">
        <w:t>.</w:t>
      </w:r>
    </w:p>
    <w:p w14:paraId="5591B29E" w14:textId="2DB3B870" w:rsidR="00561CE5" w:rsidRDefault="00561CE5" w:rsidP="00561CE5">
      <w:pPr>
        <w:pStyle w:val="T1-TituloPrimario"/>
        <w:ind w:left="0" w:firstLine="0"/>
      </w:pPr>
      <w:bookmarkStart w:id="107" w:name="_Toc7636036"/>
      <w:r>
        <w:lastRenderedPageBreak/>
        <w:t>MODELAGEM DE DADOS</w:t>
      </w:r>
      <w:bookmarkEnd w:id="107"/>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108" w:name="_Toc7636037"/>
      <w:proofErr w:type="spellStart"/>
      <w:r w:rsidRPr="00BF4333">
        <w:rPr>
          <w:i/>
          <w:szCs w:val="26"/>
          <w:shd w:val="clear" w:color="auto" w:fill="FFFFFF"/>
        </w:rPr>
        <w:t>Product</w:t>
      </w:r>
      <w:proofErr w:type="spellEnd"/>
      <w:r w:rsidRPr="00BF4333">
        <w:rPr>
          <w:i/>
          <w:szCs w:val="26"/>
          <w:shd w:val="clear" w:color="auto" w:fill="FFFFFF"/>
        </w:rPr>
        <w:t xml:space="preserve"> </w:t>
      </w:r>
      <w:proofErr w:type="spellStart"/>
      <w:r w:rsidRPr="00BF4333">
        <w:rPr>
          <w:i/>
          <w:szCs w:val="26"/>
          <w:shd w:val="clear" w:color="auto" w:fill="FFFFFF"/>
        </w:rPr>
        <w:t>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108"/>
      <w:proofErr w:type="spellEnd"/>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09" w:name="_Toc531970222"/>
      <w:proofErr w:type="spellStart"/>
      <w:r w:rsidRPr="00BF4333">
        <w:rPr>
          <w:i/>
        </w:rPr>
        <w:t>Product</w:t>
      </w:r>
      <w:proofErr w:type="spellEnd"/>
      <w:r w:rsidRPr="00BF4333">
        <w:rPr>
          <w:i/>
        </w:rPr>
        <w:t xml:space="preserve"> </w:t>
      </w:r>
      <w:proofErr w:type="spellStart"/>
      <w:r w:rsidRPr="00BF4333">
        <w:rPr>
          <w:i/>
        </w:rPr>
        <w:t>Backlog</w:t>
      </w:r>
      <w:bookmarkEnd w:id="109"/>
      <w:proofErr w:type="spellEnd"/>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10" w:name="_Toc7636038"/>
      <w:r>
        <w:t>Histórias de u</w:t>
      </w:r>
      <w:r w:rsidR="009775EB" w:rsidRPr="009775EB">
        <w:t>suário</w:t>
      </w:r>
      <w:r>
        <w:t>s</w:t>
      </w:r>
      <w:bookmarkEnd w:id="110"/>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11" w:name="_Toc528068247"/>
      <w:bookmarkStart w:id="112" w:name="_Toc531970223"/>
      <w:bookmarkEnd w:id="111"/>
      <w:r>
        <w:t>Histórias de usuário</w:t>
      </w:r>
      <w:bookmarkEnd w:id="112"/>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w:t>
            </w:r>
            <w:proofErr w:type="gramStart"/>
            <w:r w:rsidRPr="00322583">
              <w:t xml:space="preserve">curso </w:t>
            </w:r>
            <w:r w:rsidR="00B52A76">
              <w:t xml:space="preserve"> </w:t>
            </w:r>
            <w:r w:rsidRPr="00322583">
              <w:t>eu</w:t>
            </w:r>
            <w:proofErr w:type="gramEnd"/>
            <w:r w:rsidRPr="00322583">
              <w:t xml:space="preserve">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13" w:name="_Toc7636039"/>
      <w:r>
        <w:t>Requisitos funcionais</w:t>
      </w:r>
      <w:bookmarkEnd w:id="113"/>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14" w:name="_Toc528068249"/>
      <w:bookmarkStart w:id="115" w:name="_Toc531970224"/>
      <w:bookmarkEnd w:id="114"/>
      <w:r>
        <w:t>Requisitos funcionais</w:t>
      </w:r>
      <w:bookmarkEnd w:id="115"/>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16" w:name="_Toc7636040"/>
      <w:r>
        <w:t>Requisitos não funcionais</w:t>
      </w:r>
      <w:bookmarkEnd w:id="116"/>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17" w:name="_Toc528068251"/>
      <w:bookmarkStart w:id="118" w:name="_Toc531970225"/>
      <w:bookmarkEnd w:id="117"/>
      <w:r>
        <w:t>Requisitos não funcionais</w:t>
      </w:r>
      <w:bookmarkEnd w:id="118"/>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 xml:space="preserve">O acesso ao sistema deverá ser possível de ser feito somente por computadores desktop ou portáteis na modalidade de </w:t>
            </w:r>
            <w:proofErr w:type="spellStart"/>
            <w:r w:rsidRPr="0045501B">
              <w:t>netbook</w:t>
            </w:r>
            <w:proofErr w:type="spellEnd"/>
            <w:r w:rsidRPr="0045501B">
              <w:t xml:space="preserve">, notebook, ou </w:t>
            </w:r>
            <w:proofErr w:type="spellStart"/>
            <w:r w:rsidRPr="0045501B">
              <w:t>ultrabooks</w:t>
            </w:r>
            <w:proofErr w:type="spellEnd"/>
            <w:r w:rsidRPr="0045501B">
              <w:t>,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 xml:space="preserve">Todos os dados de acesso de um usuário são criptografados no momento do cadastro, assegurando que o sistema não seja burlado por ataques externos como por exemplo de SQL </w:t>
            </w:r>
            <w:proofErr w:type="spellStart"/>
            <w:r w:rsidRPr="0045501B">
              <w:t>injection</w:t>
            </w:r>
            <w:proofErr w:type="spellEnd"/>
            <w:r w:rsidRPr="0045501B">
              <w:t>.</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19" w:name="_Toc7636041"/>
      <w:r>
        <w:t>Modelagem conceitual</w:t>
      </w:r>
      <w:bookmarkEnd w:id="119"/>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20" w:name="_Toc531976664"/>
      <w:r w:rsidRPr="00E204F4">
        <w:t xml:space="preserve">Modelagem </w:t>
      </w:r>
      <w:r>
        <w:t>conceitual</w:t>
      </w:r>
      <w:bookmarkEnd w:id="120"/>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21" w:name="_Toc529662478"/>
      <w:bookmarkStart w:id="122" w:name="_Toc529662865"/>
      <w:bookmarkStart w:id="123" w:name="_Toc529663252"/>
      <w:bookmarkStart w:id="124" w:name="_Toc529811228"/>
      <w:bookmarkStart w:id="125" w:name="_Toc529815470"/>
      <w:bookmarkStart w:id="126" w:name="_Toc529815982"/>
      <w:bookmarkStart w:id="127" w:name="_Toc529825463"/>
      <w:bookmarkStart w:id="128" w:name="_Toc7636042"/>
      <w:bookmarkEnd w:id="121"/>
      <w:bookmarkEnd w:id="122"/>
      <w:bookmarkEnd w:id="123"/>
      <w:bookmarkEnd w:id="124"/>
      <w:bookmarkEnd w:id="125"/>
      <w:bookmarkEnd w:id="126"/>
      <w:bookmarkEnd w:id="127"/>
      <w:r>
        <w:lastRenderedPageBreak/>
        <w:t>Modelagem lógica</w:t>
      </w:r>
      <w:bookmarkEnd w:id="128"/>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29" w:name="_Toc531976665"/>
      <w:r w:rsidRPr="00E204F4">
        <w:t xml:space="preserve">Modelagem </w:t>
      </w:r>
      <w:r>
        <w:t>lógica</w:t>
      </w:r>
      <w:bookmarkEnd w:id="129"/>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30" w:name="_Toc7636043"/>
      <w:r>
        <w:t>Conclusão</w:t>
      </w:r>
      <w:bookmarkEnd w:id="130"/>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31" w:name="_Toc7636044"/>
      <w:commentRangeStart w:id="132"/>
      <w:r>
        <w:lastRenderedPageBreak/>
        <w:t>I</w:t>
      </w:r>
      <w:r w:rsidR="001F3AA4">
        <w:t>M</w:t>
      </w:r>
      <w:r>
        <w:t>PLEMENTAÇÃO DO SISTEMA</w:t>
      </w:r>
      <w:commentRangeEnd w:id="132"/>
      <w:r w:rsidR="00437EB9">
        <w:rPr>
          <w:rStyle w:val="Refdecomentrio"/>
          <w:b w:val="0"/>
          <w:caps w:val="0"/>
          <w:snapToGrid/>
        </w:rPr>
        <w:commentReference w:id="132"/>
      </w:r>
      <w:bookmarkEnd w:id="131"/>
    </w:p>
    <w:p w14:paraId="391F7404" w14:textId="5AC6E1AF" w:rsidR="007B00EA" w:rsidRDefault="000174FD" w:rsidP="004D11BB">
      <w:pPr>
        <w:pStyle w:val="T2-TituloSecundario"/>
      </w:pPr>
      <w:bookmarkStart w:id="133" w:name="_Toc7636045"/>
      <w:r>
        <w:t>Funcionalidades</w:t>
      </w:r>
      <w:bookmarkEnd w:id="133"/>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34" w:name="_Ref529652367"/>
      <w:bookmarkStart w:id="135" w:name="_Toc7636046"/>
      <w:r>
        <w:t>Apresentação do sistema</w:t>
      </w:r>
      <w:bookmarkEnd w:id="134"/>
      <w:bookmarkEnd w:id="135"/>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36" w:name="_Toc531976666"/>
      <w:bookmarkStart w:id="137" w:name="_Ref529652340"/>
      <w:r>
        <w:t>Formulário de acesso</w:t>
      </w:r>
      <w:bookmarkEnd w:id="136"/>
    </w:p>
    <w:bookmarkEnd w:id="137"/>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38" w:name="_Toc529744015"/>
      <w:bookmarkStart w:id="139" w:name="_Toc529744158"/>
      <w:bookmarkStart w:id="140" w:name="_Toc529744234"/>
      <w:bookmarkStart w:id="141" w:name="_Toc529810391"/>
      <w:bookmarkStart w:id="142" w:name="_Toc529810490"/>
      <w:bookmarkStart w:id="143" w:name="_Toc529812766"/>
      <w:bookmarkStart w:id="144" w:name="_Toc529812940"/>
      <w:bookmarkStart w:id="145" w:name="_Toc529813062"/>
      <w:bookmarkStart w:id="146" w:name="_Toc529813183"/>
      <w:bookmarkStart w:id="147" w:name="_Toc529813257"/>
      <w:bookmarkStart w:id="148" w:name="_Toc529813331"/>
      <w:bookmarkEnd w:id="138"/>
      <w:bookmarkEnd w:id="139"/>
      <w:bookmarkEnd w:id="140"/>
      <w:bookmarkEnd w:id="141"/>
      <w:bookmarkEnd w:id="142"/>
      <w:bookmarkEnd w:id="143"/>
      <w:bookmarkEnd w:id="144"/>
      <w:bookmarkEnd w:id="145"/>
      <w:bookmarkEnd w:id="146"/>
      <w:bookmarkEnd w:id="147"/>
      <w:bookmarkEnd w:id="148"/>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49" w:name="_Toc531976667"/>
      <w:r>
        <w:t>Aviso de dados inválidos</w:t>
      </w:r>
      <w:bookmarkEnd w:id="149"/>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proofErr w:type="spellStart"/>
      <w:r w:rsidR="004D11BB" w:rsidRPr="004D11BB">
        <w:rPr>
          <w:i/>
        </w:rPr>
        <w:t>addsla</w:t>
      </w:r>
      <w:r w:rsidR="009E5181">
        <w:rPr>
          <w:i/>
        </w:rPr>
        <w:t>s</w:t>
      </w:r>
      <w:r w:rsidR="004D11BB" w:rsidRPr="004D11BB">
        <w:rPr>
          <w:i/>
        </w:rPr>
        <w:t>hes</w:t>
      </w:r>
      <w:proofErr w:type="spellEnd"/>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proofErr w:type="spellStart"/>
      <w:r w:rsidR="00170C4F">
        <w:rPr>
          <w:i/>
        </w:rPr>
        <w:t>sessions</w:t>
      </w:r>
      <w:proofErr w:type="spellEnd"/>
      <w:r w:rsidR="00170C4F">
        <w:rPr>
          <w:i/>
        </w:rPr>
        <w:t xml:space="preserve">, </w:t>
      </w:r>
      <w:r w:rsidR="00170C4F">
        <w:t xml:space="preserve">que são utilizadas para garantir que uma seção foi iniciada após a verificação e validação de informações existentes no banco de dados, posteriormente estas </w:t>
      </w:r>
      <w:proofErr w:type="spellStart"/>
      <w:r w:rsidR="00170C4F">
        <w:rPr>
          <w:i/>
        </w:rPr>
        <w:t>sessions</w:t>
      </w:r>
      <w:proofErr w:type="spellEnd"/>
      <w:r w:rsidR="00170C4F">
        <w:rPr>
          <w:i/>
        </w:rPr>
        <w:t xml:space="preserve"> </w:t>
      </w:r>
      <w:r w:rsidR="00170C4F">
        <w:t xml:space="preserve">são enviadas para a página de destino, que no exemplo está declarada como: </w:t>
      </w:r>
      <w:proofErr w:type="spellStart"/>
      <w:r w:rsidR="00170C4F">
        <w:t>logado.php</w:t>
      </w:r>
      <w:proofErr w:type="spellEnd"/>
      <w:r w:rsidR="00170C4F">
        <w:t>.</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50" w:name="_Ref529652196"/>
      <w:bookmarkStart w:id="151" w:name="_Toc531976668"/>
      <w:r>
        <w:t>Código fonte da validação de dados para acesso</w:t>
      </w:r>
      <w:bookmarkEnd w:id="150"/>
      <w:bookmarkEnd w:id="151"/>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52" w:name="_Toc531976669"/>
      <w:r>
        <w:t xml:space="preserve">Registros da tabela </w:t>
      </w:r>
      <w:r w:rsidR="0039148C">
        <w:t>usuários</w:t>
      </w:r>
      <w:bookmarkEnd w:id="152"/>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w:t>
      </w:r>
      <w:proofErr w:type="spellStart"/>
      <w:r>
        <w:t>logado.php</w:t>
      </w:r>
      <w:proofErr w:type="spellEnd"/>
      <w:r>
        <w:t xml:space="preserve">, onde há uma verificação de </w:t>
      </w:r>
      <w:proofErr w:type="spellStart"/>
      <w:r>
        <w:rPr>
          <w:i/>
        </w:rPr>
        <w:t>session</w:t>
      </w:r>
      <w:proofErr w:type="spellEnd"/>
      <w:r>
        <w:rPr>
          <w:i/>
        </w:rPr>
        <w:t xml:space="preserve">,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53" w:name="_Toc531976670"/>
      <w:r w:rsidRPr="009841B5">
        <w:t xml:space="preserve">Verificação de </w:t>
      </w:r>
      <w:proofErr w:type="spellStart"/>
      <w:r w:rsidRPr="009841B5">
        <w:t>session</w:t>
      </w:r>
      <w:bookmarkEnd w:id="153"/>
      <w:proofErr w:type="spellEnd"/>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54" w:name="_Toc531976671"/>
      <w:r>
        <w:t>Apresentação inicial após um acesso</w:t>
      </w:r>
      <w:bookmarkEnd w:id="154"/>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55" w:name="_Toc529744023"/>
      <w:bookmarkStart w:id="156" w:name="_Toc529744166"/>
      <w:bookmarkStart w:id="157" w:name="_Toc529744242"/>
      <w:bookmarkStart w:id="158" w:name="_Toc529810399"/>
      <w:bookmarkStart w:id="159" w:name="_Toc529810498"/>
      <w:bookmarkStart w:id="160" w:name="_Toc529812774"/>
      <w:bookmarkStart w:id="161" w:name="_Toc529812948"/>
      <w:bookmarkStart w:id="162" w:name="_Toc529813070"/>
      <w:bookmarkStart w:id="163" w:name="_Toc529813191"/>
      <w:bookmarkStart w:id="164" w:name="_Toc529813265"/>
      <w:bookmarkStart w:id="165" w:name="_Toc529813339"/>
      <w:bookmarkStart w:id="166" w:name="_Toc529813411"/>
      <w:bookmarkStart w:id="167" w:name="_Toc529813483"/>
      <w:bookmarkStart w:id="168" w:name="_Toc529813555"/>
      <w:bookmarkStart w:id="169" w:name="_Toc529813626"/>
      <w:bookmarkStart w:id="170" w:name="_Toc529813697"/>
      <w:bookmarkStart w:id="171" w:name="_Toc531976672"/>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t>Verificação de acesso do nível de usuário</w:t>
      </w:r>
      <w:bookmarkEnd w:id="171"/>
    </w:p>
    <w:p w14:paraId="0DA50F94" w14:textId="771ADD70" w:rsidR="00D80AD7" w:rsidRPr="00D80AD7" w:rsidRDefault="00D80AD7">
      <w:pPr>
        <w:pStyle w:val="TE-LegendaFigura"/>
        <w:numPr>
          <w:ilvl w:val="0"/>
          <w:numId w:val="0"/>
        </w:numPr>
        <w:jc w:val="left"/>
      </w:pPr>
      <w:bookmarkStart w:id="172" w:name="_Ref529652402"/>
    </w:p>
    <w:bookmarkEnd w:id="172"/>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73" w:name="_Ref529699156"/>
      <w:r>
        <w:t>Nível coordenador</w:t>
      </w:r>
      <w:bookmarkEnd w:id="173"/>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74" w:name="_Toc531976673"/>
      <w:r>
        <w:t>Tela gerenciamento de usuários</w:t>
      </w:r>
      <w:bookmarkEnd w:id="174"/>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75" w:name="_Toc531976674"/>
      <w:commentRangeStart w:id="176"/>
      <w:r>
        <w:t>Mensagem de sucesso ao cadastrar um novo usuário</w:t>
      </w:r>
      <w:bookmarkEnd w:id="175"/>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77" w:name="_Toc531976675"/>
      <w:r>
        <w:t>Mensagem de sucesso ao editar um novo usuário</w:t>
      </w:r>
      <w:bookmarkEnd w:id="177"/>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78" w:name="_Toc531976676"/>
      <w:r>
        <w:t>Alerta de confirmação de exclusão de um usuário</w:t>
      </w:r>
      <w:bookmarkEnd w:id="178"/>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79" w:name="_Toc531976677"/>
      <w:r w:rsidRPr="009B037D">
        <w:t>Mensagem de sucesso ao confirmar a exclusão um usuário</w:t>
      </w:r>
      <w:bookmarkEnd w:id="179"/>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80" w:name="_Toc529744032"/>
      <w:bookmarkStart w:id="181" w:name="_Toc529744175"/>
      <w:bookmarkStart w:id="182" w:name="_Toc529744251"/>
      <w:bookmarkStart w:id="183" w:name="_Toc529810408"/>
      <w:bookmarkStart w:id="184" w:name="_Toc529810507"/>
      <w:bookmarkStart w:id="185" w:name="_Toc529812783"/>
      <w:bookmarkStart w:id="186" w:name="_Toc529812957"/>
      <w:bookmarkStart w:id="187" w:name="_Toc529813079"/>
      <w:bookmarkStart w:id="188" w:name="_Toc529813200"/>
      <w:bookmarkStart w:id="189" w:name="_Toc529813274"/>
      <w:bookmarkStart w:id="190" w:name="_Toc529813348"/>
      <w:bookmarkStart w:id="191" w:name="_Toc529813420"/>
      <w:bookmarkStart w:id="192" w:name="_Toc529813492"/>
      <w:bookmarkStart w:id="193" w:name="_Toc529813564"/>
      <w:bookmarkStart w:id="194" w:name="_Toc529813635"/>
      <w:bookmarkStart w:id="195" w:name="_Toc529813706"/>
      <w:bookmarkStart w:id="196" w:name="_Toc529813775"/>
      <w:bookmarkStart w:id="197" w:name="_Toc529813843"/>
      <w:bookmarkStart w:id="198" w:name="_Toc531976678"/>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noProof/>
        </w:rPr>
        <w:lastRenderedPageBreak/>
        <w:t>Tela gerenciamento de turmas</w:t>
      </w:r>
      <w:bookmarkEnd w:id="198"/>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199" w:name="_Toc531976679"/>
      <w:r>
        <w:t>Tela gerenciamento de alunos</w:t>
      </w:r>
      <w:bookmarkEnd w:id="199"/>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200" w:name="_Toc531976680"/>
      <w:r>
        <w:lastRenderedPageBreak/>
        <w:t>Tela gerenciamento de disciplinas</w:t>
      </w:r>
      <w:bookmarkEnd w:id="200"/>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6"/>
      <w:r w:rsidR="00333EDF">
        <w:rPr>
          <w:rStyle w:val="Refdecomentrio"/>
          <w:snapToGrid/>
        </w:rPr>
        <w:commentReference w:id="176"/>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201" w:name="_Toc531976681"/>
      <w:r>
        <w:t>Tela gerenciamento de avaliações</w:t>
      </w:r>
      <w:bookmarkEnd w:id="201"/>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202" w:name="_Toc531976682"/>
      <w:r>
        <w:t>Previa tela de cadastro de uma nova avaliação</w:t>
      </w:r>
      <w:bookmarkEnd w:id="202"/>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203" w:name="_Toc531976683"/>
      <w:r>
        <w:rPr>
          <w:noProof/>
        </w:rPr>
        <w:t>Tela gerenciamento de avaliações respondidas - turmas</w:t>
      </w:r>
      <w:bookmarkEnd w:id="203"/>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204" w:name="_Toc531976684"/>
      <w:r>
        <w:t>Tela gerenciamento de avaliações respondidas - disciplinas</w:t>
      </w:r>
      <w:bookmarkEnd w:id="204"/>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205" w:name="_Toc531976685"/>
      <w:r>
        <w:t>Tela gerenciamento de avaliações respondidas - avaliações</w:t>
      </w:r>
      <w:bookmarkEnd w:id="205"/>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206" w:name="_Toc531976686"/>
      <w:r>
        <w:t>Previa tela de correção de uma avaliação</w:t>
      </w:r>
      <w:bookmarkEnd w:id="206"/>
    </w:p>
    <w:p w14:paraId="5770D474" w14:textId="056E8FA9" w:rsidR="00D62CC1" w:rsidRPr="00D62CC1" w:rsidRDefault="00D62CC1" w:rsidP="00C318EC">
      <w:pPr>
        <w:pStyle w:val="TE-Figura"/>
      </w:pPr>
      <w:commentRangeStart w:id="207"/>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7"/>
      <w:r w:rsidR="00497A01">
        <w:rPr>
          <w:rStyle w:val="Refdecomentrio"/>
          <w:snapToGrid/>
        </w:rPr>
        <w:commentReference w:id="207"/>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208" w:name="_Toc531976687"/>
      <w:r>
        <w:t>Tela gerenciamento de avaliações respondidas - alunos</w:t>
      </w:r>
      <w:bookmarkEnd w:id="208"/>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09" w:name="_Toc531976688"/>
      <w:r>
        <w:t>Previa avaliação corrigida em PDF</w:t>
      </w:r>
      <w:bookmarkEnd w:id="209"/>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10" w:name="_Toc531976689"/>
      <w:r>
        <w:t>Fragmento de código classe FPDF</w:t>
      </w:r>
      <w:bookmarkEnd w:id="210"/>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proofErr w:type="spellStart"/>
      <w:r w:rsidR="0067063D">
        <w:t>login</w:t>
      </w:r>
      <w:proofErr w:type="spellEnd"/>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11" w:name="_Toc531976690"/>
      <w:r>
        <w:rPr>
          <w:noProof/>
        </w:rPr>
        <w:t>Verificação de alunos bloqueados</w:t>
      </w:r>
      <w:bookmarkEnd w:id="211"/>
    </w:p>
    <w:p w14:paraId="2B32A0B6" w14:textId="77777777" w:rsidR="005018C1" w:rsidRDefault="005018C1" w:rsidP="007478E3">
      <w:pPr>
        <w:pStyle w:val="TE-LegendaFigura"/>
        <w:numPr>
          <w:ilvl w:val="0"/>
          <w:numId w:val="0"/>
        </w:numPr>
        <w:ind w:left="1304" w:hanging="1304"/>
        <w:jc w:val="left"/>
      </w:pPr>
      <w:bookmarkStart w:id="212" w:name="_Toc531970177"/>
      <w:bookmarkStart w:id="213" w:name="_Toc531975873"/>
      <w:bookmarkStart w:id="214" w:name="_Toc531975947"/>
      <w:bookmarkStart w:id="215" w:name="_Toc531976022"/>
      <w:bookmarkEnd w:id="212"/>
      <w:bookmarkEnd w:id="213"/>
      <w:bookmarkEnd w:id="214"/>
      <w:bookmarkEnd w:id="215"/>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xml:space="preserve">, foi implementado na linguagem </w:t>
      </w:r>
      <w:proofErr w:type="spellStart"/>
      <w:r>
        <w:t>JavaS</w:t>
      </w:r>
      <w:r w:rsidRPr="00757DB3">
        <w:t>cript</w:t>
      </w:r>
      <w:proofErr w:type="spellEnd"/>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16" w:name="_Toc531976691"/>
      <w:r>
        <w:t>Código atualização página de alunos bloqueados</w:t>
      </w:r>
      <w:bookmarkEnd w:id="216"/>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 xml:space="preserve">a condição seja satisfeita, a página irá apresentar na tela os nomes dos respectivos alunos e chamar a função play do </w:t>
      </w:r>
      <w:proofErr w:type="spellStart"/>
      <w:r w:rsidR="00E92D10" w:rsidRPr="00E204F4">
        <w:t>JavaScript</w:t>
      </w:r>
      <w:proofErr w:type="spellEnd"/>
      <w:r w:rsidR="00E92D10" w:rsidRPr="00E204F4">
        <w:t xml:space="preserve">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17" w:name="_Toc531976692"/>
      <w:r>
        <w:t>Código verificação de alunos bloqueados</w:t>
      </w:r>
      <w:bookmarkEnd w:id="217"/>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18" w:name="_Toc531976693"/>
      <w:r>
        <w:t>Cadastro de novos alunos</w:t>
      </w:r>
      <w:bookmarkEnd w:id="218"/>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19" w:name="_Ref529657080"/>
      <w:bookmarkStart w:id="220" w:name="_Toc531976694"/>
      <w:r>
        <w:t>Gerenciamento de alunos por turma</w:t>
      </w:r>
      <w:bookmarkEnd w:id="219"/>
      <w:bookmarkEnd w:id="220"/>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21" w:name="_Toc531976695"/>
      <w:r>
        <w:t>Gerenciamento de alunos por turma</w:t>
      </w:r>
      <w:bookmarkEnd w:id="221"/>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proofErr w:type="spellStart"/>
      <w:r w:rsidR="00E844B2">
        <w:t>porem</w:t>
      </w:r>
      <w:proofErr w:type="spellEnd"/>
      <w:r w:rsidR="00E844B2">
        <w:t xml:space="preserve">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22" w:name="_Ref529659114"/>
      <w:bookmarkStart w:id="223" w:name="_Toc531976696"/>
      <w:r>
        <w:t>Gerenciamento de avaliações</w:t>
      </w:r>
      <w:bookmarkEnd w:id="222"/>
      <w:bookmarkEnd w:id="223"/>
    </w:p>
    <w:p w14:paraId="0D2F95C6" w14:textId="50DA58ED" w:rsidR="009E4369" w:rsidRDefault="00977C9D" w:rsidP="007478E3">
      <w:pPr>
        <w:pStyle w:val="Figure"/>
        <w:jc w:val="left"/>
      </w:pPr>
      <w:commentRangeStart w:id="224"/>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25"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26" w:name="_Toc531976697"/>
      <w:r>
        <w:t>Gerenciamento de avaliações respondidas</w:t>
      </w:r>
      <w:bookmarkEnd w:id="225"/>
      <w:bookmarkEnd w:id="226"/>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24"/>
      <w:r w:rsidR="00497A01">
        <w:rPr>
          <w:rStyle w:val="Refdecomentrio"/>
          <w:rFonts w:ascii="Times New Roman" w:hAnsi="Times New Roman"/>
          <w:noProof w:val="0"/>
          <w:lang w:val="pt-BR"/>
        </w:rPr>
        <w:commentReference w:id="224"/>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27" w:name="_Toc531976698"/>
      <w:r>
        <w:t>Acesso nível professor</w:t>
      </w:r>
      <w:bookmarkEnd w:id="227"/>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28" w:name="_Toc531976699"/>
      <w:r>
        <w:t>Avaliações disponíveis</w:t>
      </w:r>
      <w:bookmarkEnd w:id="228"/>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29" w:name="_Ref529657095"/>
      <w:bookmarkStart w:id="230" w:name="_Toc531976700"/>
      <w:r w:rsidRPr="009B037D">
        <w:lastRenderedPageBreak/>
        <w:t>Nível aluno – avaliações disponíveis, seleção de avaliação</w:t>
      </w:r>
      <w:bookmarkEnd w:id="229"/>
      <w:bookmarkEnd w:id="230"/>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31" w:name="_Toc531976701"/>
      <w:r>
        <w:t>Confirmação início de avaliação</w:t>
      </w:r>
      <w:bookmarkEnd w:id="231"/>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w:t>
      </w:r>
      <w:proofErr w:type="spellStart"/>
      <w:r>
        <w:t>JavaScript</w:t>
      </w:r>
      <w:proofErr w:type="spellEnd"/>
      <w:r>
        <w:t xml:space="preserve">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proofErr w:type="spellStart"/>
      <w:r w:rsidRPr="00836B38">
        <w:rPr>
          <w:i/>
        </w:rPr>
        <w:t>location</w:t>
      </w:r>
      <w:proofErr w:type="spellEnd"/>
      <w:r>
        <w:t>.</w:t>
      </w:r>
    </w:p>
    <w:p w14:paraId="2F63B369" w14:textId="77777777" w:rsidR="005F3438" w:rsidRDefault="005F3438" w:rsidP="007478E3"/>
    <w:p w14:paraId="4E5A21FB" w14:textId="7157DFF7" w:rsidR="005F3438" w:rsidRPr="005F3438" w:rsidRDefault="005F3438" w:rsidP="005F3438">
      <w:pPr>
        <w:pStyle w:val="TE-LegendaFigura"/>
      </w:pPr>
      <w:bookmarkStart w:id="232" w:name="_Toc531976702"/>
      <w:r>
        <w:t>Código fonte verificação de tecla pressionada</w:t>
      </w:r>
      <w:bookmarkEnd w:id="232"/>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33" w:name="_Toc531976703"/>
      <w:r>
        <w:t>Tela com avaliação já iniciada</w:t>
      </w:r>
      <w:bookmarkEnd w:id="233"/>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34" w:name="_Toc531976704"/>
      <w:r>
        <w:t>Alerta de tecla indevida pressionada</w:t>
      </w:r>
      <w:bookmarkEnd w:id="234"/>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proofErr w:type="spellStart"/>
      <w:r w:rsidR="00AF5592">
        <w:t>A</w:t>
      </w:r>
      <w:r>
        <w:t>lt+</w:t>
      </w:r>
      <w:r w:rsidR="00AF5592">
        <w:t>T</w:t>
      </w:r>
      <w:r>
        <w:t>ab</w:t>
      </w:r>
      <w:proofErr w:type="spellEnd"/>
      <w:r>
        <w:t xml:space="preserve">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35" w:name="_Toc531976705"/>
      <w:r>
        <w:t>Código fonte alteração na resolução da tela</w:t>
      </w:r>
      <w:bookmarkEnd w:id="235"/>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36" w:name="_Toc531976706"/>
      <w:r>
        <w:t>Aviso de usuário bloqueado</w:t>
      </w:r>
      <w:bookmarkEnd w:id="236"/>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37" w:name="_Toc531976707"/>
      <w:r>
        <w:lastRenderedPageBreak/>
        <w:t>Código fonte SQL UPDATE tabela alunos</w:t>
      </w:r>
      <w:bookmarkEnd w:id="237"/>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38" w:name="_Toc531976708"/>
      <w:r>
        <w:t>Dados da tabela alunos</w:t>
      </w:r>
      <w:bookmarkEnd w:id="238"/>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39" w:name="_Toc531976709"/>
      <w:r>
        <w:t>Tentativa de acesso usuário bloqueado</w:t>
      </w:r>
      <w:bookmarkEnd w:id="239"/>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40" w:name="_Toc531976710"/>
      <w:r>
        <w:t>Código fonte SQL SELECT tabela alunos</w:t>
      </w:r>
      <w:bookmarkEnd w:id="240"/>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41" w:name="_Ref529730766"/>
      <w:bookmarkStart w:id="242" w:name="_Toc531976711"/>
      <w:r>
        <w:rPr>
          <w:noProof/>
        </w:rPr>
        <w:t>Ale</w:t>
      </w:r>
      <w:r w:rsidR="002A6F7C">
        <w:rPr>
          <w:noProof/>
        </w:rPr>
        <w:t>rta de confirmação de entrega</w:t>
      </w:r>
      <w:r>
        <w:rPr>
          <w:noProof/>
        </w:rPr>
        <w:t xml:space="preserve"> avaliação</w:t>
      </w:r>
      <w:bookmarkEnd w:id="241"/>
      <w:bookmarkEnd w:id="242"/>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43" w:name="_Ref529730770"/>
      <w:bookmarkStart w:id="244" w:name="_Toc531976712"/>
      <w:r>
        <w:t>Aviso de avaliação enviada com sucesso</w:t>
      </w:r>
      <w:bookmarkEnd w:id="243"/>
      <w:bookmarkEnd w:id="244"/>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45" w:name="_Toc531976713"/>
      <w:r>
        <w:lastRenderedPageBreak/>
        <w:t>Tela de avaliações corrigidas - disciplinas</w:t>
      </w:r>
      <w:bookmarkEnd w:id="245"/>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46" w:name="_Toc531976714"/>
      <w:r>
        <w:t>Tela de avaliações corrigidas</w:t>
      </w:r>
      <w:bookmarkEnd w:id="246"/>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47" w:name="_Toc531976715"/>
      <w:r>
        <w:t>Aviso de avaliação sem resposta</w:t>
      </w:r>
      <w:bookmarkEnd w:id="247"/>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48" w:name="_Toc531976716"/>
      <w:r>
        <w:t>Aviso de avaliação sem correção</w:t>
      </w:r>
      <w:bookmarkEnd w:id="248"/>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49" w:name="_Toc531976717"/>
      <w:r>
        <w:t>Avaliação corrigida</w:t>
      </w:r>
      <w:bookmarkEnd w:id="249"/>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50" w:name="_Toc7636047"/>
      <w:r>
        <w:t>Conclusão</w:t>
      </w:r>
      <w:bookmarkEnd w:id="250"/>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51" w:name="_Toc7636048"/>
      <w:r>
        <w:t>Validação</w:t>
      </w:r>
      <w:bookmarkEnd w:id="251"/>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52" w:name="_Toc7636049"/>
      <w:r>
        <w:t>Teste do sistema</w:t>
      </w:r>
      <w:bookmarkEnd w:id="252"/>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proofErr w:type="gramStart"/>
      <w:r>
        <w:t>(  )</w:t>
      </w:r>
      <w:proofErr w:type="gramEnd"/>
      <w:r>
        <w:t xml:space="preserve"> SIM</w:t>
      </w:r>
    </w:p>
    <w:p w14:paraId="3B367F17" w14:textId="762DB57D" w:rsidR="00362A9D" w:rsidRDefault="00362A9D" w:rsidP="007478E3">
      <w:pPr>
        <w:pStyle w:val="TE-Normal"/>
        <w:ind w:left="360"/>
      </w:pPr>
      <w:proofErr w:type="gramStart"/>
      <w:r>
        <w:t>(  )</w:t>
      </w:r>
      <w:proofErr w:type="gramEnd"/>
      <w:r>
        <w:t xml:space="preserve">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proofErr w:type="gramStart"/>
      <w:r>
        <w:t>(  )</w:t>
      </w:r>
      <w:proofErr w:type="gramEnd"/>
      <w:r>
        <w:t xml:space="preserve"> De forma manual</w:t>
      </w:r>
    </w:p>
    <w:p w14:paraId="2C63077D" w14:textId="0E5CBB21" w:rsidR="00362A9D" w:rsidRDefault="00362A9D" w:rsidP="007478E3">
      <w:pPr>
        <w:pStyle w:val="TE-Normal"/>
        <w:ind w:left="360"/>
      </w:pPr>
      <w:proofErr w:type="gramStart"/>
      <w:r>
        <w:t>(  )</w:t>
      </w:r>
      <w:proofErr w:type="gramEnd"/>
      <w:r>
        <w:t xml:space="preserve">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proofErr w:type="gramStart"/>
      <w:r>
        <w:t>(  )</w:t>
      </w:r>
      <w:proofErr w:type="gramEnd"/>
      <w:r>
        <w:t xml:space="preserve"> De 1 à 3 dias</w:t>
      </w:r>
    </w:p>
    <w:p w14:paraId="74C21603" w14:textId="533C2FDF" w:rsidR="00362A9D" w:rsidRDefault="00362A9D" w:rsidP="007478E3">
      <w:pPr>
        <w:pStyle w:val="TE-Normal"/>
        <w:ind w:left="360"/>
      </w:pPr>
      <w:proofErr w:type="gramStart"/>
      <w:r>
        <w:t>(  )</w:t>
      </w:r>
      <w:proofErr w:type="gramEnd"/>
      <w:r>
        <w:t xml:space="preserve"> De 4 à 5 dias</w:t>
      </w:r>
    </w:p>
    <w:p w14:paraId="54D3726A" w14:textId="361E944E" w:rsidR="00362A9D" w:rsidRDefault="00362A9D" w:rsidP="007478E3">
      <w:pPr>
        <w:pStyle w:val="TE-Normal"/>
        <w:ind w:left="360"/>
      </w:pPr>
      <w:proofErr w:type="gramStart"/>
      <w:r>
        <w:t>(  )</w:t>
      </w:r>
      <w:proofErr w:type="gramEnd"/>
      <w:r>
        <w:t xml:space="preserve"> Mais de 5 dias</w:t>
      </w:r>
    </w:p>
    <w:p w14:paraId="4ED93A21" w14:textId="4E2C38F8" w:rsidR="00362A9D" w:rsidRDefault="00362A9D" w:rsidP="007478E3">
      <w:pPr>
        <w:pStyle w:val="TE-Normal"/>
        <w:ind w:left="360"/>
      </w:pPr>
      <w:proofErr w:type="gramStart"/>
      <w:r>
        <w:t>(  )</w:t>
      </w:r>
      <w:proofErr w:type="gramEnd"/>
      <w:r>
        <w:t xml:space="preserve"> De uma a duas semanas</w:t>
      </w:r>
    </w:p>
    <w:p w14:paraId="7E97D3DC" w14:textId="11926A9F" w:rsidR="00362A9D" w:rsidRDefault="00362A9D" w:rsidP="007478E3">
      <w:pPr>
        <w:pStyle w:val="TE-Normal"/>
        <w:ind w:left="360"/>
      </w:pPr>
      <w:proofErr w:type="gramStart"/>
      <w:r>
        <w:t>(  )</w:t>
      </w:r>
      <w:proofErr w:type="gramEnd"/>
      <w:r>
        <w:t xml:space="preserve">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proofErr w:type="gramStart"/>
      <w:r>
        <w:t>(  )</w:t>
      </w:r>
      <w:proofErr w:type="gramEnd"/>
      <w:r>
        <w:t xml:space="preserve"> SIM</w:t>
      </w:r>
    </w:p>
    <w:p w14:paraId="15C73A98" w14:textId="28CF3B12" w:rsidR="00362A9D" w:rsidRDefault="00362A9D" w:rsidP="007478E3">
      <w:pPr>
        <w:pStyle w:val="TE-Normal"/>
        <w:ind w:left="360"/>
      </w:pPr>
      <w:proofErr w:type="gramStart"/>
      <w:r>
        <w:t>(  )</w:t>
      </w:r>
      <w:proofErr w:type="gramEnd"/>
      <w:r>
        <w:t xml:space="preserve">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proofErr w:type="gramStart"/>
      <w:r>
        <w:lastRenderedPageBreak/>
        <w:t>(  )</w:t>
      </w:r>
      <w:proofErr w:type="gramEnd"/>
      <w:r>
        <w:t xml:space="preserve"> SIM </w:t>
      </w:r>
    </w:p>
    <w:p w14:paraId="4C2E33CB" w14:textId="6D80B002" w:rsidR="007C7A07" w:rsidRDefault="007C7A07" w:rsidP="007478E3">
      <w:pPr>
        <w:pStyle w:val="TE-Normal"/>
        <w:ind w:left="360"/>
      </w:pPr>
      <w:proofErr w:type="gramStart"/>
      <w:r>
        <w:t>(  )</w:t>
      </w:r>
      <w:proofErr w:type="gramEnd"/>
      <w:r>
        <w:t xml:space="preserve"> NÃO</w:t>
      </w:r>
    </w:p>
    <w:p w14:paraId="2385D355" w14:textId="2FE07AE8" w:rsidR="007C7A07" w:rsidRDefault="007C7A07" w:rsidP="007478E3">
      <w:pPr>
        <w:pStyle w:val="TE-Normal"/>
        <w:ind w:left="360"/>
      </w:pPr>
      <w:proofErr w:type="gramStart"/>
      <w:r>
        <w:t>(  )</w:t>
      </w:r>
      <w:proofErr w:type="gramEnd"/>
      <w:r>
        <w:t xml:space="preserve">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proofErr w:type="gramStart"/>
      <w:r>
        <w:t>(  )</w:t>
      </w:r>
      <w:proofErr w:type="gramEnd"/>
      <w:r>
        <w:t xml:space="preserve"> Menos de um minuto</w:t>
      </w:r>
    </w:p>
    <w:p w14:paraId="60159CC7" w14:textId="2349726F" w:rsidR="007C7A07" w:rsidRDefault="007C7A07" w:rsidP="007478E3">
      <w:pPr>
        <w:pStyle w:val="TE-Normal"/>
        <w:ind w:left="360"/>
      </w:pPr>
      <w:proofErr w:type="gramStart"/>
      <w:r>
        <w:t>(  )</w:t>
      </w:r>
      <w:proofErr w:type="gramEnd"/>
      <w:r>
        <w:t xml:space="preserve"> De 1 à 2 minutos</w:t>
      </w:r>
    </w:p>
    <w:p w14:paraId="382C665F" w14:textId="4FAF9A52" w:rsidR="007C7A07" w:rsidRDefault="007C7A07" w:rsidP="007478E3">
      <w:pPr>
        <w:pStyle w:val="TE-Normal"/>
        <w:ind w:left="360"/>
      </w:pPr>
      <w:proofErr w:type="gramStart"/>
      <w:r>
        <w:t>(  )</w:t>
      </w:r>
      <w:proofErr w:type="gramEnd"/>
      <w:r>
        <w:t xml:space="preserve"> De 3 à 4 minutos</w:t>
      </w:r>
    </w:p>
    <w:p w14:paraId="1A600974" w14:textId="48BA424B" w:rsidR="007C7A07" w:rsidRDefault="007C7A07" w:rsidP="007478E3">
      <w:pPr>
        <w:pStyle w:val="TE-Normal"/>
        <w:ind w:left="360"/>
      </w:pPr>
      <w:proofErr w:type="gramStart"/>
      <w:r>
        <w:t>(  )</w:t>
      </w:r>
      <w:proofErr w:type="gramEnd"/>
      <w:r>
        <w:t xml:space="preserve">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proofErr w:type="gramStart"/>
      <w:r>
        <w:t>(  )</w:t>
      </w:r>
      <w:proofErr w:type="gramEnd"/>
      <w:r>
        <w:t xml:space="preserve"> Menos de um minuto</w:t>
      </w:r>
    </w:p>
    <w:p w14:paraId="049DC8B8" w14:textId="2DE79B65" w:rsidR="007C7A07" w:rsidRDefault="007C7A07" w:rsidP="007478E3">
      <w:pPr>
        <w:pStyle w:val="TE-Normal"/>
        <w:ind w:left="360"/>
      </w:pPr>
      <w:proofErr w:type="gramStart"/>
      <w:r>
        <w:t>(  )</w:t>
      </w:r>
      <w:proofErr w:type="gramEnd"/>
      <w:r>
        <w:t xml:space="preserve"> De 1 minuto a 2</w:t>
      </w:r>
    </w:p>
    <w:p w14:paraId="3429EC73" w14:textId="4477E611" w:rsidR="007C7A07" w:rsidRDefault="007C7A07" w:rsidP="007478E3">
      <w:pPr>
        <w:pStyle w:val="TE-Normal"/>
        <w:ind w:left="360"/>
      </w:pPr>
      <w:proofErr w:type="gramStart"/>
      <w:r>
        <w:t>(  )</w:t>
      </w:r>
      <w:proofErr w:type="gramEnd"/>
      <w:r>
        <w:t xml:space="preserve"> De 2 minutos a 3</w:t>
      </w:r>
    </w:p>
    <w:p w14:paraId="4760B4B2" w14:textId="1AB803BF" w:rsidR="007C7A07" w:rsidRDefault="007C7A07" w:rsidP="007478E3">
      <w:pPr>
        <w:pStyle w:val="TE-Normal"/>
        <w:ind w:left="360"/>
      </w:pPr>
      <w:proofErr w:type="gramStart"/>
      <w:r>
        <w:t>(  )</w:t>
      </w:r>
      <w:proofErr w:type="gramEnd"/>
      <w:r>
        <w:t xml:space="preserve"> De 3 minutos a 4</w:t>
      </w:r>
    </w:p>
    <w:p w14:paraId="6400DDFD" w14:textId="3021B186" w:rsidR="007C7A07" w:rsidRDefault="007C7A07" w:rsidP="007478E3">
      <w:pPr>
        <w:pStyle w:val="TE-Normal"/>
        <w:ind w:left="360"/>
      </w:pPr>
      <w:proofErr w:type="gramStart"/>
      <w:r>
        <w:t>(  )</w:t>
      </w:r>
      <w:proofErr w:type="gramEnd"/>
      <w:r>
        <w:t xml:space="preserve">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proofErr w:type="gramStart"/>
      <w:r>
        <w:t>(  )</w:t>
      </w:r>
      <w:proofErr w:type="gramEnd"/>
      <w:r>
        <w:t xml:space="preserve"> </w:t>
      </w:r>
      <w:r w:rsidR="007C7A07">
        <w:t>Menos de um minuto</w:t>
      </w:r>
    </w:p>
    <w:p w14:paraId="2EF14642" w14:textId="061ED9FA" w:rsidR="007C7A07" w:rsidRDefault="00085592" w:rsidP="007478E3">
      <w:pPr>
        <w:pStyle w:val="TE-Normal"/>
        <w:ind w:left="360"/>
      </w:pPr>
      <w:proofErr w:type="gramStart"/>
      <w:r>
        <w:t>(  )</w:t>
      </w:r>
      <w:proofErr w:type="gramEnd"/>
      <w:r>
        <w:t xml:space="preserve"> </w:t>
      </w:r>
      <w:r w:rsidR="007C7A07">
        <w:t>De 1 minuto a 2</w:t>
      </w:r>
    </w:p>
    <w:p w14:paraId="79212A64" w14:textId="68D5A578" w:rsidR="007C7A07" w:rsidRDefault="00085592" w:rsidP="007478E3">
      <w:pPr>
        <w:pStyle w:val="TE-Normal"/>
        <w:ind w:left="360"/>
      </w:pPr>
      <w:proofErr w:type="gramStart"/>
      <w:r>
        <w:t>(  )</w:t>
      </w:r>
      <w:proofErr w:type="gramEnd"/>
      <w:r>
        <w:t xml:space="preserve"> </w:t>
      </w:r>
      <w:r w:rsidR="007C7A07">
        <w:t>De 2 minutos a 3</w:t>
      </w:r>
    </w:p>
    <w:p w14:paraId="0864250F" w14:textId="33EDA367" w:rsidR="007C7A07" w:rsidRDefault="00085592" w:rsidP="007478E3">
      <w:pPr>
        <w:pStyle w:val="TE-Normal"/>
        <w:ind w:left="360"/>
      </w:pPr>
      <w:proofErr w:type="gramStart"/>
      <w:r>
        <w:t>(  )</w:t>
      </w:r>
      <w:proofErr w:type="gramEnd"/>
      <w:r>
        <w:t xml:space="preserve"> </w:t>
      </w:r>
      <w:r w:rsidR="007C7A07">
        <w:t>De 3 minutos a 4</w:t>
      </w:r>
    </w:p>
    <w:p w14:paraId="04EE6521" w14:textId="7B1975E7" w:rsidR="007C7A07" w:rsidRDefault="00085592" w:rsidP="007478E3">
      <w:pPr>
        <w:pStyle w:val="TE-Normal"/>
        <w:ind w:left="360"/>
      </w:pPr>
      <w:proofErr w:type="gramStart"/>
      <w:r>
        <w:t>(  )</w:t>
      </w:r>
      <w:proofErr w:type="gramEnd"/>
      <w:r>
        <w:t xml:space="preserve">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proofErr w:type="gramStart"/>
      <w:r>
        <w:t>(  )</w:t>
      </w:r>
      <w:proofErr w:type="gramEnd"/>
      <w:r>
        <w:t xml:space="preserve"> </w:t>
      </w:r>
      <w:r w:rsidR="007C7A07">
        <w:t>SIM</w:t>
      </w:r>
    </w:p>
    <w:p w14:paraId="7D1FAEED" w14:textId="03547D1A" w:rsidR="007C7A07" w:rsidRDefault="00A924F6" w:rsidP="007478E3">
      <w:pPr>
        <w:pStyle w:val="TE-Normal"/>
        <w:ind w:left="360"/>
      </w:pPr>
      <w:proofErr w:type="gramStart"/>
      <w:r>
        <w:t>(  )</w:t>
      </w:r>
      <w:proofErr w:type="gramEnd"/>
      <w:r>
        <w:t xml:space="preserve"> </w:t>
      </w:r>
      <w:r w:rsidR="007C7A07">
        <w:t>NÃO</w:t>
      </w:r>
    </w:p>
    <w:p w14:paraId="4386C4A4" w14:textId="263E79BB" w:rsidR="007C7A07" w:rsidRDefault="00A924F6" w:rsidP="007478E3">
      <w:pPr>
        <w:pStyle w:val="TE-Normal"/>
        <w:ind w:left="360"/>
      </w:pPr>
      <w:proofErr w:type="gramStart"/>
      <w:r>
        <w:t>(  )</w:t>
      </w:r>
      <w:proofErr w:type="gramEnd"/>
      <w:r>
        <w:t xml:space="preserve">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proofErr w:type="gramStart"/>
      <w:r>
        <w:t>(  )</w:t>
      </w:r>
      <w:proofErr w:type="gramEnd"/>
      <w:r>
        <w:t xml:space="preserve"> </w:t>
      </w:r>
      <w:r w:rsidR="00545318">
        <w:t>De 1 à</w:t>
      </w:r>
      <w:r w:rsidR="007C7A07">
        <w:t xml:space="preserve"> 2 avaliações</w:t>
      </w:r>
    </w:p>
    <w:p w14:paraId="483BACFA" w14:textId="400CD443" w:rsidR="007C7A07" w:rsidRDefault="00A924F6" w:rsidP="007478E3">
      <w:pPr>
        <w:pStyle w:val="TE-Normal"/>
        <w:ind w:left="360"/>
      </w:pPr>
      <w:proofErr w:type="gramStart"/>
      <w:r>
        <w:t>(  )</w:t>
      </w:r>
      <w:proofErr w:type="gramEnd"/>
      <w:r>
        <w:t xml:space="preserve"> </w:t>
      </w:r>
      <w:r w:rsidR="00545318">
        <w:t>De 2 à</w:t>
      </w:r>
      <w:r w:rsidR="007C7A07">
        <w:t xml:space="preserve"> 3 avaliações</w:t>
      </w:r>
    </w:p>
    <w:p w14:paraId="3467CBB0" w14:textId="3D1C4A56" w:rsidR="007C7A07" w:rsidRDefault="00A924F6" w:rsidP="007478E3">
      <w:pPr>
        <w:pStyle w:val="TE-Normal"/>
        <w:ind w:left="360"/>
      </w:pPr>
      <w:proofErr w:type="gramStart"/>
      <w:r>
        <w:t>(  )</w:t>
      </w:r>
      <w:proofErr w:type="gramEnd"/>
      <w:r>
        <w:t xml:space="preserve"> </w:t>
      </w:r>
      <w:r w:rsidR="00545318">
        <w:t>De 3 à</w:t>
      </w:r>
      <w:r w:rsidR="007C7A07">
        <w:t xml:space="preserve"> 4 avaliações</w:t>
      </w:r>
    </w:p>
    <w:p w14:paraId="0CFDE2C0" w14:textId="57B23CDA" w:rsidR="007C7A07" w:rsidRDefault="00A924F6" w:rsidP="007478E3">
      <w:pPr>
        <w:pStyle w:val="TE-Normal"/>
        <w:ind w:left="360"/>
      </w:pPr>
      <w:proofErr w:type="gramStart"/>
      <w:r>
        <w:t>(  )</w:t>
      </w:r>
      <w:proofErr w:type="gramEnd"/>
      <w:r>
        <w:t xml:space="preserve">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proofErr w:type="gramStart"/>
      <w:r>
        <w:t>(  )</w:t>
      </w:r>
      <w:proofErr w:type="gramEnd"/>
      <w:r>
        <w:t xml:space="preserve"> </w:t>
      </w:r>
      <w:r w:rsidR="007C7A07">
        <w:t>SIM</w:t>
      </w:r>
    </w:p>
    <w:p w14:paraId="17DF73E1" w14:textId="2D761C95" w:rsidR="007C7A07" w:rsidRDefault="00545318" w:rsidP="007478E3">
      <w:pPr>
        <w:pStyle w:val="TE-Normal"/>
        <w:ind w:left="360"/>
      </w:pPr>
      <w:proofErr w:type="gramStart"/>
      <w:r>
        <w:t>(  )</w:t>
      </w:r>
      <w:proofErr w:type="gramEnd"/>
      <w:r>
        <w:t xml:space="preserve">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53" w:name="_Toc7636050"/>
      <w:r>
        <w:t>Resultado da pesquisa de avaliação</w:t>
      </w:r>
      <w:bookmarkEnd w:id="253"/>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54" w:name="_Toc531976718"/>
      <w:r>
        <w:lastRenderedPageBreak/>
        <w:t>Primeira pergunta – Avaliação discente</w:t>
      </w:r>
      <w:bookmarkEnd w:id="254"/>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55" w:name="_Toc531976719"/>
      <w:r>
        <w:lastRenderedPageBreak/>
        <w:t>Segunda pergunta – Avaliação discente</w:t>
      </w:r>
      <w:bookmarkEnd w:id="255"/>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56" w:name="_Toc531976720"/>
      <w:r>
        <w:t>Terceira pergunta – Avaliação discente</w:t>
      </w:r>
      <w:bookmarkEnd w:id="256"/>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57" w:name="_Toc531976721"/>
      <w:r>
        <w:lastRenderedPageBreak/>
        <w:t>Quarta pergunta – Avaliação discente</w:t>
      </w:r>
      <w:bookmarkEnd w:id="257"/>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58" w:name="_Toc531976722"/>
      <w:r>
        <w:t>Quinta pergunta – Avaliação discente</w:t>
      </w:r>
      <w:bookmarkEnd w:id="258"/>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59" w:name="_Toc531976723"/>
      <w:r>
        <w:lastRenderedPageBreak/>
        <w:t>Primeira pergunta – Avaliação docente</w:t>
      </w:r>
      <w:bookmarkEnd w:id="259"/>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60" w:name="_Toc531976724"/>
      <w:r>
        <w:t>Segunda pergunta – Avaliação docente</w:t>
      </w:r>
      <w:bookmarkEnd w:id="260"/>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61" w:name="_Toc531976725"/>
      <w:r>
        <w:t>Terceira pergunta – Avaliação docente</w:t>
      </w:r>
      <w:bookmarkEnd w:id="261"/>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62" w:name="_Toc531976726"/>
      <w:r>
        <w:t>Quarta pergunta – Avaliação docente</w:t>
      </w:r>
      <w:bookmarkEnd w:id="262"/>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63" w:name="_Toc531976727"/>
      <w:r>
        <w:lastRenderedPageBreak/>
        <w:t>Quinta pergunta – Avaliação docente</w:t>
      </w:r>
      <w:bookmarkEnd w:id="263"/>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64" w:name="_Toc531976728"/>
      <w:r>
        <w:t>Sexta pergunta – Avaliação docente</w:t>
      </w:r>
      <w:bookmarkEnd w:id="264"/>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65" w:name="_Toc531976729"/>
      <w:r>
        <w:lastRenderedPageBreak/>
        <w:t>Sétima pergunta – Avaliação docente</w:t>
      </w:r>
      <w:bookmarkEnd w:id="265"/>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66" w:name="_Toc531976730"/>
      <w:r>
        <w:t>Oitava pergunta – Avaliação docente</w:t>
      </w:r>
      <w:bookmarkEnd w:id="266"/>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67" w:name="_Toc531976731"/>
      <w:r>
        <w:lastRenderedPageBreak/>
        <w:t>Nona pergunta – Avaliação docente</w:t>
      </w:r>
      <w:bookmarkEnd w:id="267"/>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68" w:name="_Toc531976732"/>
      <w:r>
        <w:t>Décima pergunta – Avaliação docente</w:t>
      </w:r>
      <w:bookmarkEnd w:id="268"/>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69" w:name="_Toc529811234"/>
      <w:bookmarkStart w:id="270" w:name="_Toc529815476"/>
      <w:bookmarkStart w:id="271" w:name="_Toc529815988"/>
      <w:bookmarkStart w:id="272" w:name="_Toc529825469"/>
      <w:bookmarkStart w:id="273" w:name="_Toc7636051"/>
      <w:bookmarkEnd w:id="269"/>
      <w:bookmarkEnd w:id="270"/>
      <w:bookmarkEnd w:id="271"/>
      <w:bookmarkEnd w:id="272"/>
      <w:r w:rsidRPr="006E5045">
        <w:lastRenderedPageBreak/>
        <w:t>Considerações</w:t>
      </w:r>
      <w:r>
        <w:t xml:space="preserve"> finais</w:t>
      </w:r>
      <w:bookmarkEnd w:id="273"/>
    </w:p>
    <w:p w14:paraId="270B9E6D" w14:textId="509D80E1" w:rsidR="00D027B8" w:rsidRDefault="00C46821" w:rsidP="00683392">
      <w:pPr>
        <w:pStyle w:val="TE-Normal"/>
      </w:pPr>
      <w:bookmarkStart w:id="274" w:name="_Toc527721628"/>
      <w:bookmarkStart w:id="275" w:name="_Toc527793681"/>
      <w:bookmarkStart w:id="276" w:name="_Toc527795414"/>
      <w:bookmarkStart w:id="277" w:name="_Toc527798510"/>
      <w:bookmarkEnd w:id="21"/>
      <w:bookmarkEnd w:id="22"/>
      <w:bookmarkEnd w:id="23"/>
      <w:bookmarkEnd w:id="24"/>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proofErr w:type="spellStart"/>
      <w:r w:rsidR="00D027B8">
        <w:rPr>
          <w:i/>
        </w:rPr>
        <w:t>sessions</w:t>
      </w:r>
      <w:proofErr w:type="spellEnd"/>
      <w:r w:rsidR="00D027B8">
        <w:rPr>
          <w:i/>
        </w:rPr>
        <w:t>,</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w:t>
      </w:r>
      <w:proofErr w:type="spellStart"/>
      <w:r w:rsidR="0029417C">
        <w:t>AngularJS</w:t>
      </w:r>
      <w:proofErr w:type="spellEnd"/>
      <w:r w:rsidR="0029417C">
        <w:t xml:space="preserve">, que fazem requisições em </w:t>
      </w:r>
      <w:proofErr w:type="spellStart"/>
      <w:r w:rsidR="0029417C" w:rsidRPr="007478E3">
        <w:rPr>
          <w:i/>
        </w:rPr>
        <w:t>client-side</w:t>
      </w:r>
      <w:proofErr w:type="spellEnd"/>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58F90EEB" w:rsidR="00203EC6" w:rsidRDefault="00D57523" w:rsidP="00D62CC1">
      <w:pPr>
        <w:pStyle w:val="TP-TituloCentralizadoPos"/>
        <w:numPr>
          <w:ilvl w:val="0"/>
          <w:numId w:val="0"/>
        </w:numPr>
      </w:pPr>
      <w:bookmarkStart w:id="278" w:name="_Toc7636052"/>
      <w:r>
        <w:lastRenderedPageBreak/>
        <w:t xml:space="preserve">Barry </w:t>
      </w:r>
      <w:r w:rsidR="00203EC6">
        <w:t>Referências</w:t>
      </w:r>
      <w:bookmarkEnd w:id="274"/>
      <w:bookmarkEnd w:id="275"/>
      <w:bookmarkEnd w:id="276"/>
      <w:bookmarkEnd w:id="277"/>
      <w:r w:rsidR="00203EC6">
        <w:t xml:space="preserve"> Bibliográficas</w:t>
      </w:r>
      <w:bookmarkEnd w:id="278"/>
    </w:p>
    <w:p w14:paraId="574476CA" w14:textId="00F4DF5F" w:rsidR="00CA012F" w:rsidRDefault="00CA012F" w:rsidP="002C35FF">
      <w:pPr>
        <w:pStyle w:val="PT-Referencias"/>
      </w:pPr>
      <w:r>
        <w:t>PRESSMAN, Roger S. Engenharia de Software. Uma abordagem Profissional. 7. ed. Cidade: AMGH Ed., 2011</w:t>
      </w:r>
      <w:r w:rsidR="0058312D">
        <w:t>.</w:t>
      </w:r>
    </w:p>
    <w:p w14:paraId="3FB81BC0" w14:textId="1F13AE6A" w:rsidR="00846165" w:rsidRPr="00846165" w:rsidRDefault="00846165" w:rsidP="00846165">
      <w:pPr>
        <w:pStyle w:val="PT-Referencias"/>
      </w:pPr>
      <w:r w:rsidRPr="00846165">
        <w:t>PRESSMAN, Roger S. Engenharia de Software. São Paulo: Makron Books, 1995.1056p.</w:t>
      </w:r>
    </w:p>
    <w:p w14:paraId="2042DB41" w14:textId="4255DCEB" w:rsidR="00627A6E" w:rsidRPr="008E4FBE" w:rsidRDefault="001338A2" w:rsidP="008E4FBE">
      <w:pPr>
        <w:pStyle w:val="PT-Referencias"/>
      </w:pPr>
      <w:r w:rsidRPr="001338A2">
        <w:t xml:space="preserve">BARTIÉ, Alexandre. Garantia de Qualidade de Software: adquirindo maturidade </w:t>
      </w:r>
      <w:r w:rsidRPr="00627A6E">
        <w:t>organizacional. Rio de Janeiro: Editora Campus, 2002.</w:t>
      </w:r>
      <w:r w:rsidR="008E4FBE">
        <w:t xml:space="preserve"> </w:t>
      </w:r>
      <w:r w:rsidR="008E4FBE" w:rsidRPr="008E4FBE">
        <w:t xml:space="preserve">PRESSMAN, Roger S. Engenharia de Software; tradução Rosângela </w:t>
      </w:r>
      <w:proofErr w:type="spellStart"/>
      <w:r w:rsidR="008E4FBE" w:rsidRPr="008E4FBE">
        <w:t>Delloso</w:t>
      </w:r>
      <w:proofErr w:type="spellEnd"/>
      <w:r w:rsidR="008E4FBE">
        <w:t xml:space="preserve"> </w:t>
      </w:r>
      <w:r w:rsidR="008E4FBE" w:rsidRPr="008E4FBE">
        <w:t>Penteado. 6ª ed. São Paulo: McGraw-Hill, 2006. In: PINTO JÚNIOR, José</w:t>
      </w:r>
      <w:r w:rsidR="008E4FBE">
        <w:t xml:space="preserve"> </w:t>
      </w:r>
      <w:r w:rsidR="008E4FBE" w:rsidRPr="008E4FBE">
        <w:t>Gonçalves. O uso da Metodologia XP no Desenvolvimento de Software e os</w:t>
      </w:r>
      <w:r w:rsidR="008E4FBE">
        <w:t xml:space="preserve"> </w:t>
      </w:r>
      <w:r w:rsidR="008E4FBE" w:rsidRPr="008E4FBE">
        <w:t>Impactos da Gestão de Riscos. Trabalho de Conclusão de Curso, Centro</w:t>
      </w:r>
      <w:r w:rsidR="008E4FBE">
        <w:t xml:space="preserve"> </w:t>
      </w:r>
      <w:r w:rsidR="008E4FBE" w:rsidRPr="008E4FBE">
        <w:t>Universitário da Fundação de Ensino Octávio Bastos, São João de Boa Vista, SP:</w:t>
      </w:r>
      <w:r w:rsidR="008E4FBE">
        <w:t xml:space="preserve"> </w:t>
      </w:r>
      <w:r w:rsidR="008E4FBE" w:rsidRPr="008E4FBE">
        <w:t>2009.</w:t>
      </w:r>
      <w:r w:rsidR="008E4FBE">
        <w:t xml:space="preserve"> Disponível em: </w:t>
      </w:r>
      <w:r w:rsidR="008E4FBE" w:rsidRPr="008E4FBE">
        <w:t>http://camilolopes.files.wordpress.com/2009/12/monografiajose-goncal</w:t>
      </w:r>
      <w:r w:rsidR="008E4FBE">
        <w:t>ves-p-junior.pdf&gt;. Acesso em: 22 fev. 2019</w:t>
      </w:r>
      <w:r w:rsidR="008E4FBE" w:rsidRPr="008E4FBE">
        <w:t>.</w:t>
      </w:r>
    </w:p>
    <w:p w14:paraId="51CCBFCB" w14:textId="7308F45E" w:rsidR="001338A2" w:rsidRDefault="00627A6E" w:rsidP="00627A6E">
      <w:pPr>
        <w:pStyle w:val="PT-Referencias"/>
      </w:pPr>
      <w:r w:rsidRPr="00627A6E">
        <w:t xml:space="preserve">MYERS, </w:t>
      </w:r>
      <w:proofErr w:type="spellStart"/>
      <w:r w:rsidRPr="00627A6E">
        <w:t>Glenford</w:t>
      </w:r>
      <w:proofErr w:type="spellEnd"/>
      <w:r w:rsidRPr="00627A6E">
        <w:t xml:space="preserve"> J. The </w:t>
      </w:r>
      <w:proofErr w:type="spellStart"/>
      <w:r w:rsidRPr="00627A6E">
        <w:t>Art</w:t>
      </w:r>
      <w:proofErr w:type="spellEnd"/>
      <w:r w:rsidRPr="00627A6E">
        <w:t xml:space="preserve"> </w:t>
      </w:r>
      <w:proofErr w:type="spellStart"/>
      <w:r w:rsidRPr="00627A6E">
        <w:t>of</w:t>
      </w:r>
      <w:proofErr w:type="spellEnd"/>
      <w:r w:rsidRPr="00627A6E">
        <w:t xml:space="preserve"> Software </w:t>
      </w:r>
      <w:proofErr w:type="spellStart"/>
      <w:r w:rsidRPr="00627A6E">
        <w:t>Testing</w:t>
      </w:r>
      <w:proofErr w:type="spellEnd"/>
      <w:r w:rsidRPr="00627A6E">
        <w:t>. 1979. In: BARTIÉ, Alexandre. Garantia de Qualidade de Software: adquirindo maturidade organizacional. Rio de</w:t>
      </w:r>
      <w:r w:rsidR="008E4FBE">
        <w:t xml:space="preserve"> </w:t>
      </w:r>
      <w:r w:rsidRPr="00627A6E">
        <w:t>Janeiro: Editora Campus, 2002.</w:t>
      </w:r>
    </w:p>
    <w:p w14:paraId="542E43E0" w14:textId="561ED5CE" w:rsidR="008E4FBE" w:rsidRDefault="008E4FBE" w:rsidP="008E4FBE">
      <w:pPr>
        <w:pStyle w:val="PT-Referencias"/>
      </w:pPr>
      <w:r w:rsidRPr="008E4FBE">
        <w:t>INTHURN, Cândida. Qualidade &amp; Teste de Software. Florianópolis: Visual Books,</w:t>
      </w:r>
      <w:r>
        <w:t xml:space="preserve"> </w:t>
      </w:r>
      <w:r w:rsidRPr="008E4FBE">
        <w:t>2001. In: ZIMMERMANN, Ana Paula. Ferramenta para Automação de Testes de</w:t>
      </w:r>
      <w:r>
        <w:t xml:space="preserve"> </w:t>
      </w:r>
      <w:r w:rsidRPr="008E4FBE">
        <w:t>Caixa Preta. Trabalho de Conclusão de Curso, Universidade do Vale do Itajaí, Itajaí,</w:t>
      </w:r>
      <w:r>
        <w:t xml:space="preserve"> </w:t>
      </w:r>
      <w:r w:rsidRPr="008E4FBE">
        <w:t>SC: julho de 2006. Disponível em:</w:t>
      </w:r>
      <w:r>
        <w:t xml:space="preserve"> </w:t>
      </w:r>
      <w:r w:rsidRPr="008E4FBE">
        <w:t>&lt;http://siaibib01.univali.br/pdf/Ana%20Paula%20Zimmermann.pdf&gt;. Acesso em: 13</w:t>
      </w:r>
      <w:r>
        <w:t xml:space="preserve"> </w:t>
      </w:r>
      <w:r w:rsidRPr="008E4FBE">
        <w:t>fev. 2012.</w:t>
      </w:r>
    </w:p>
    <w:p w14:paraId="7C263132" w14:textId="2E3CE349" w:rsidR="008E4FBE" w:rsidRPr="008E4FBE" w:rsidRDefault="008E4FBE" w:rsidP="008E4FBE">
      <w:pPr>
        <w:pStyle w:val="PT-Referencias"/>
      </w:pPr>
      <w:r>
        <w:t>TOMELIN, Marcio. Testes de Software a partir da Ferramenta Visual Test. Trabalho de Conclusão de Curso, Universidade Regional de Blumenau, Blumenau, SC: junho de 2001. Disponível em: &lt;http://campeche.inf.furb.br/tccs/2001-I/20011marciotomelinvf.pdf&gt;. Acesso em: 20 jan. 2012.</w:t>
      </w:r>
    </w:p>
    <w:p w14:paraId="0DEECCA2" w14:textId="1BEBBC92" w:rsidR="008E4FBE" w:rsidRPr="009E2AD0" w:rsidRDefault="009E2AD0" w:rsidP="009E2AD0">
      <w:pPr>
        <w:pStyle w:val="PT-Referencias"/>
      </w:pPr>
      <w:r w:rsidRPr="009E2AD0">
        <w:t xml:space="preserve">BOEHM, BARRY W. </w:t>
      </w:r>
      <w:proofErr w:type="spellStart"/>
      <w:r w:rsidRPr="009E2AD0">
        <w:t>and</w:t>
      </w:r>
      <w:proofErr w:type="spellEnd"/>
      <w:r w:rsidRPr="009E2AD0">
        <w:t xml:space="preserve"> PHILIP N. PAPACIO. </w:t>
      </w:r>
      <w:proofErr w:type="spellStart"/>
      <w:r w:rsidRPr="009E2AD0">
        <w:t>Understanding</w:t>
      </w:r>
      <w:proofErr w:type="spellEnd"/>
      <w:r w:rsidRPr="009E2AD0">
        <w:t xml:space="preserve"> </w:t>
      </w:r>
      <w:proofErr w:type="spellStart"/>
      <w:r w:rsidRPr="009E2AD0">
        <w:t>and</w:t>
      </w:r>
      <w:proofErr w:type="spellEnd"/>
      <w:r w:rsidRPr="009E2AD0">
        <w:t xml:space="preserve"> </w:t>
      </w:r>
      <w:proofErr w:type="spellStart"/>
      <w:r w:rsidRPr="009E2AD0">
        <w:t>Controlling</w:t>
      </w:r>
      <w:proofErr w:type="spellEnd"/>
      <w:r w:rsidRPr="009E2AD0">
        <w:t xml:space="preserve"> Software </w:t>
      </w:r>
      <w:proofErr w:type="spellStart"/>
      <w:r w:rsidRPr="009E2AD0">
        <w:t>Costs</w:t>
      </w:r>
      <w:proofErr w:type="spellEnd"/>
      <w:r w:rsidRPr="009E2AD0">
        <w:t xml:space="preserve">, IEEE </w:t>
      </w:r>
      <w:proofErr w:type="spellStart"/>
      <w:r w:rsidRPr="009E2AD0">
        <w:t>Transactions</w:t>
      </w:r>
      <w:proofErr w:type="spellEnd"/>
      <w:r w:rsidRPr="009E2AD0">
        <w:t xml:space="preserve"> </w:t>
      </w:r>
      <w:proofErr w:type="spellStart"/>
      <w:r w:rsidRPr="009E2AD0">
        <w:t>on</w:t>
      </w:r>
      <w:proofErr w:type="spellEnd"/>
      <w:r w:rsidRPr="009E2AD0">
        <w:t xml:space="preserve"> Software </w:t>
      </w:r>
      <w:proofErr w:type="spellStart"/>
      <w:r w:rsidRPr="009E2AD0">
        <w:t>Engineering</w:t>
      </w:r>
      <w:proofErr w:type="spellEnd"/>
      <w:r w:rsidRPr="009E2AD0">
        <w:t xml:space="preserve">, v. 14, no. 10, </w:t>
      </w:r>
      <w:proofErr w:type="spellStart"/>
      <w:r w:rsidRPr="009E2AD0">
        <w:t>October</w:t>
      </w:r>
      <w:proofErr w:type="spellEnd"/>
      <w:r w:rsidRPr="009E2AD0">
        <w:t xml:space="preserve"> 1988, pp. 1462-1477.</w:t>
      </w:r>
    </w:p>
    <w:p w14:paraId="191620CC" w14:textId="68CE34F4" w:rsidR="0058312D" w:rsidRDefault="0058312D" w:rsidP="0058312D">
      <w:pPr>
        <w:pStyle w:val="PT-Referencias"/>
      </w:pPr>
      <w:r w:rsidRPr="0058312D">
        <w:t xml:space="preserve">STERLING, B. The Hacker </w:t>
      </w:r>
      <w:proofErr w:type="spellStart"/>
      <w:r w:rsidRPr="0058312D">
        <w:t>Crackdown</w:t>
      </w:r>
      <w:proofErr w:type="spellEnd"/>
      <w:r w:rsidRPr="0058312D">
        <w:t xml:space="preserve">: Law </w:t>
      </w:r>
      <w:proofErr w:type="spellStart"/>
      <w:r w:rsidRPr="0058312D">
        <w:t>and</w:t>
      </w:r>
      <w:proofErr w:type="spellEnd"/>
      <w:r w:rsidRPr="0058312D">
        <w:t xml:space="preserve"> </w:t>
      </w:r>
      <w:proofErr w:type="spellStart"/>
      <w:r w:rsidRPr="0058312D">
        <w:t>Disorder</w:t>
      </w:r>
      <w:proofErr w:type="spellEnd"/>
      <w:r w:rsidRPr="0058312D">
        <w:t xml:space="preserve"> </w:t>
      </w:r>
      <w:proofErr w:type="spellStart"/>
      <w:r w:rsidRPr="0058312D">
        <w:t>on</w:t>
      </w:r>
      <w:proofErr w:type="spellEnd"/>
      <w:r w:rsidRPr="0058312D">
        <w:t xml:space="preserve"> </w:t>
      </w:r>
      <w:proofErr w:type="spellStart"/>
      <w:r w:rsidRPr="0058312D">
        <w:t>the</w:t>
      </w:r>
      <w:proofErr w:type="spellEnd"/>
      <w:r w:rsidRPr="0058312D">
        <w:t xml:space="preserve"> </w:t>
      </w:r>
      <w:proofErr w:type="spellStart"/>
      <w:r w:rsidRPr="0058312D">
        <w:t>Electronic</w:t>
      </w:r>
      <w:proofErr w:type="spellEnd"/>
      <w:r w:rsidRPr="0058312D">
        <w:t xml:space="preserve"> </w:t>
      </w:r>
      <w:proofErr w:type="spellStart"/>
      <w:r w:rsidRPr="0058312D">
        <w:t>Frontier</w:t>
      </w:r>
      <w:proofErr w:type="spellEnd"/>
      <w:r w:rsidRPr="0058312D">
        <w:t xml:space="preserve">. </w:t>
      </w:r>
      <w:proofErr w:type="spellStart"/>
      <w:r w:rsidRPr="0058312D">
        <w:t>Bantam</w:t>
      </w:r>
      <w:proofErr w:type="spellEnd"/>
      <w:r w:rsidRPr="0058312D">
        <w:t xml:space="preserve"> Books, 1992</w:t>
      </w:r>
      <w:r>
        <w:t>.</w:t>
      </w:r>
    </w:p>
    <w:p w14:paraId="6BC60885" w14:textId="5F008CA6" w:rsidR="00C226C4" w:rsidRDefault="00C226C4" w:rsidP="00C226C4">
      <w:pPr>
        <w:pStyle w:val="PT-Referencias"/>
      </w:pPr>
      <w:r w:rsidRPr="00C226C4">
        <w:lastRenderedPageBreak/>
        <w:t>MEIRELLES, Paulo Roberto Miranda. Teste Integrado de Software e Hardware:</w:t>
      </w:r>
      <w:r>
        <w:t xml:space="preserve"> </w:t>
      </w:r>
      <w:r w:rsidRPr="00C226C4">
        <w:t>Reusando Casos de Teste de Software em Teste de Microprocessadores. Dissertação (mestrado), Universidade Federal do Rio Grande do Sul, Porto Alegre, RS: junho de</w:t>
      </w:r>
      <w:r>
        <w:t xml:space="preserve"> </w:t>
      </w:r>
      <w:r w:rsidRPr="00C226C4">
        <w:t>2008. Disponível em:</w:t>
      </w:r>
      <w:r>
        <w:t xml:space="preserve"> </w:t>
      </w:r>
      <w:r w:rsidRPr="00C226C4">
        <w:t>&lt;http://www.lume.ufrgs.br/bitstream/handle/1018</w:t>
      </w:r>
      <w:r>
        <w:t>3/25520/000751158.pdf?sequence=1&gt;. Acesso em: 22 fev. 2019</w:t>
      </w:r>
      <w:r w:rsidRPr="00C226C4">
        <w:t>.</w:t>
      </w:r>
    </w:p>
    <w:p w14:paraId="3320AA13" w14:textId="54FC891F" w:rsidR="00C226C4" w:rsidRPr="00846165" w:rsidRDefault="00846165" w:rsidP="00846165">
      <w:pPr>
        <w:pStyle w:val="PT-Referencias"/>
      </w:pPr>
      <w:r w:rsidRPr="00846165">
        <w:t>BARTIÉ, Alexandre. Garantia de Qualidade de Software: adquirindo maturidade</w:t>
      </w:r>
      <w:r>
        <w:t xml:space="preserve"> </w:t>
      </w:r>
      <w:r w:rsidRPr="00846165">
        <w:t>organizacional. Rio de Janeiro: Editora Campus, 2002.</w:t>
      </w:r>
    </w:p>
    <w:p w14:paraId="2741D47F" w14:textId="190B4D46" w:rsidR="00C226C4" w:rsidRPr="008F79FD" w:rsidRDefault="008F79FD" w:rsidP="008F79FD">
      <w:pPr>
        <w:pStyle w:val="PT-Referencias"/>
      </w:pPr>
      <w:r w:rsidRPr="008F79FD">
        <w:t xml:space="preserve">FURLAN, Fabiane </w:t>
      </w:r>
      <w:proofErr w:type="spellStart"/>
      <w:r w:rsidRPr="008F79FD">
        <w:t>Pifer</w:t>
      </w:r>
      <w:proofErr w:type="spellEnd"/>
      <w:r w:rsidRPr="008F79FD">
        <w:t>. Visualização de Informação como Apoio ao</w:t>
      </w:r>
      <w:r>
        <w:t xml:space="preserve"> </w:t>
      </w:r>
      <w:r w:rsidRPr="008F79FD">
        <w:t>Planejamento do Teste de Software. Dissertação de Mestrado, Universidade</w:t>
      </w:r>
      <w:r>
        <w:t xml:space="preserve"> </w:t>
      </w:r>
      <w:r w:rsidRPr="008F79FD">
        <w:t>Metodista de Piracicaba, Piracicaba, SP: 2009. Disponível em:&lt;https://www.unimep.br/phpg/bibdig/pdfs/2006/</w:t>
      </w:r>
      <w:r>
        <w:t>PIICEDIGLYDU.pdf&gt;. Acesso em: 22 fev. 2019</w:t>
      </w:r>
      <w:r w:rsidRPr="008F79FD">
        <w:t>.</w:t>
      </w:r>
    </w:p>
    <w:p w14:paraId="69A292B9" w14:textId="70244158" w:rsidR="008F79FD" w:rsidRPr="009A5371" w:rsidRDefault="009A5371" w:rsidP="009A5371">
      <w:pPr>
        <w:pStyle w:val="PT-Referencias"/>
      </w:pPr>
      <w:r w:rsidRPr="009A5371">
        <w:t>BERNARDO, Paulo Cheque; KON, Fabio. A Importância dos Testes</w:t>
      </w:r>
      <w:r>
        <w:t xml:space="preserve"> </w:t>
      </w:r>
      <w:r w:rsidRPr="009A5371">
        <w:t>Automatizados. Artigo publicado na Engenharia de Software Magazine, 2008.</w:t>
      </w:r>
      <w:r>
        <w:t xml:space="preserve"> </w:t>
      </w:r>
      <w:r w:rsidRPr="009A5371">
        <w:t>Disponível em: &lt;http://www.ime.usp.br/~kon/papers/EngSoftMagazine-</w:t>
      </w:r>
      <w:r>
        <w:t xml:space="preserve"> </w:t>
      </w:r>
      <w:r w:rsidRPr="009A5371">
        <w:t>IntroducaoTestes.pdf&gt;. Acesso em: 16 fev. 2012.</w:t>
      </w:r>
    </w:p>
    <w:p w14:paraId="2C128B5D" w14:textId="594E3BC6" w:rsidR="009A5371" w:rsidRDefault="00367010" w:rsidP="00367010">
      <w:pPr>
        <w:pStyle w:val="PT-Referencias"/>
      </w:pPr>
      <w:r w:rsidRPr="00367010">
        <w:t xml:space="preserve">PFLEEGER, </w:t>
      </w:r>
      <w:proofErr w:type="spellStart"/>
      <w:r w:rsidRPr="00367010">
        <w:t>Shari</w:t>
      </w:r>
      <w:proofErr w:type="spellEnd"/>
      <w:r w:rsidRPr="00367010">
        <w:t xml:space="preserve"> L. Engenharia de Software: Teoria e Prática. 2. ed. São Paulo: Pearson Prentice Hall Brasil, 2004.</w:t>
      </w:r>
    </w:p>
    <w:p w14:paraId="016E8B7A" w14:textId="7F2E3C72" w:rsidR="00184D5E" w:rsidRPr="00184D5E" w:rsidRDefault="00184D5E" w:rsidP="00184D5E">
      <w:pPr>
        <w:pStyle w:val="PT-Referencias"/>
      </w:pPr>
      <w:r w:rsidRPr="00184D5E">
        <w:t>SOMMERVILLE, Ian. Engenharia de Software. Tradução André Maurício de</w:t>
      </w:r>
      <w:r>
        <w:t xml:space="preserve"> </w:t>
      </w:r>
      <w:r w:rsidRPr="00184D5E">
        <w:t xml:space="preserve">Andrade Ribeiro. 6ª edição. São Paulo: Pearson </w:t>
      </w:r>
      <w:proofErr w:type="spellStart"/>
      <w:r w:rsidRPr="00184D5E">
        <w:t>Addison</w:t>
      </w:r>
      <w:proofErr w:type="spellEnd"/>
      <w:r w:rsidRPr="00184D5E">
        <w:t xml:space="preserve"> Wesley, 2003. 592 p.</w:t>
      </w:r>
    </w:p>
    <w:p w14:paraId="08E985D0" w14:textId="3FF725E1" w:rsidR="00184D5E" w:rsidRDefault="002B6F69" w:rsidP="002B6F69">
      <w:pPr>
        <w:pStyle w:val="PT-Referencias"/>
      </w:pPr>
      <w:r>
        <w:t xml:space="preserve">FEWSTER, M.; GRAHAM, D. </w:t>
      </w:r>
      <w:r>
        <w:rPr>
          <w:rFonts w:ascii="LiberationSerif-Bold" w:hAnsi="LiberationSerif-Bold" w:cs="LiberationSerif-Bold"/>
          <w:b/>
          <w:bCs/>
        </w:rPr>
        <w:t>Software Test Automation</w:t>
      </w:r>
      <w:r>
        <w:t xml:space="preserve">. Reading, MA: </w:t>
      </w:r>
      <w:proofErr w:type="spellStart"/>
      <w:r>
        <w:t>Addison</w:t>
      </w:r>
      <w:proofErr w:type="spellEnd"/>
      <w:r>
        <w:t>-Wesley Professional, 1999.</w:t>
      </w:r>
    </w:p>
    <w:p w14:paraId="4043D2B6" w14:textId="77777777" w:rsidR="002B6F69" w:rsidRDefault="002B6F69" w:rsidP="002B6F69">
      <w:pPr>
        <w:pStyle w:val="PT-Referencias"/>
        <w:rPr>
          <w:rFonts w:ascii="LiberationSerif" w:hAnsi="LiberationSerif" w:cs="LiberationSerif"/>
          <w:sz w:val="24"/>
          <w:szCs w:val="24"/>
        </w:rPr>
      </w:pPr>
    </w:p>
    <w:p w14:paraId="04F76EE8" w14:textId="77777777" w:rsidR="002B6F69" w:rsidRPr="00367010" w:rsidRDefault="002B6F69" w:rsidP="002B6F69">
      <w:pPr>
        <w:pStyle w:val="PT-Referencias"/>
      </w:pPr>
    </w:p>
    <w:p w14:paraId="22166485" w14:textId="6D980475" w:rsidR="002C35FF" w:rsidRDefault="002C35FF" w:rsidP="002C35FF">
      <w:pPr>
        <w:pStyle w:val="PT-Referencias"/>
      </w:pPr>
      <w:r w:rsidRPr="002C35FF">
        <w:t>SOARES, Michel dos Santos. Comparação entre Metodologias Ágeis e</w:t>
      </w:r>
      <w:r>
        <w:t xml:space="preserve"> </w:t>
      </w:r>
      <w:r w:rsidRPr="002C35FF">
        <w:t>Tradicionais para o Desenvolvimento de Software. Artigo, Universidade</w:t>
      </w:r>
      <w:r>
        <w:t xml:space="preserve"> </w:t>
      </w:r>
      <w:r w:rsidRPr="002C35FF">
        <w:t>Presidente Antônio Carlos (</w:t>
      </w:r>
      <w:proofErr w:type="spellStart"/>
      <w:r w:rsidRPr="002C35FF">
        <w:t>Unipac</w:t>
      </w:r>
      <w:proofErr w:type="spellEnd"/>
      <w:r w:rsidRPr="002C35FF">
        <w:t>), Conselheiro Lafaiete, MG: [2004?]. Disponível</w:t>
      </w:r>
      <w:r>
        <w:t xml:space="preserve"> </w:t>
      </w:r>
      <w:r w:rsidRPr="002C35FF">
        <w:t>em: &lt;http://www.dcc.ufla.br/infocomp/artigos/v3.2/art02.pdf&gt;. Acesso em: 30 abr.</w:t>
      </w:r>
      <w:r>
        <w:t xml:space="preserve"> </w:t>
      </w:r>
      <w:r w:rsidR="00C800A0">
        <w:t>2019</w:t>
      </w:r>
      <w:r w:rsidRPr="002C35FF">
        <w:t>.</w:t>
      </w:r>
    </w:p>
    <w:p w14:paraId="6E8F3378" w14:textId="5620DBCE" w:rsidR="005478D4" w:rsidRDefault="005478D4" w:rsidP="005478D4">
      <w:pPr>
        <w:pStyle w:val="PT-Referencias"/>
      </w:pPr>
      <w:r>
        <w:t>BISSI, Wilson. SCRUM - Metodologia de Desenvolvimento Ágil. Artigo, Centro Universitário de Maringá (CESUMAR), Maringá, PR: 2007. Disponível em: &lt;http://revista.grupointegrado.br/revista/index.php/campodigital/article/view/312/146&gt; Acesso em: 30 abri 2019.</w:t>
      </w:r>
    </w:p>
    <w:p w14:paraId="1ED3D7EA" w14:textId="4137A277" w:rsidR="002C35FF" w:rsidRPr="008E4FBE" w:rsidRDefault="00C800A0" w:rsidP="008E4FBE">
      <w:pPr>
        <w:pStyle w:val="PT-Referencias"/>
      </w:pPr>
      <w:r w:rsidRPr="008E4FBE">
        <w:t xml:space="preserve">SANCHEZ, Ivan. </w:t>
      </w:r>
      <w:proofErr w:type="spellStart"/>
      <w:r w:rsidRPr="008E4FBE">
        <w:t>Scrum</w:t>
      </w:r>
      <w:proofErr w:type="spellEnd"/>
      <w:r w:rsidRPr="008E4FBE">
        <w:t xml:space="preserve"> em 2 minutos. 7 de fevereiro de 2007. Disponível em: &lt;http://dojofloripa.wordpress.com/2007/02/07/scrum-em-2-mi</w:t>
      </w:r>
      <w:r w:rsidR="005478D4" w:rsidRPr="008E4FBE">
        <w:t>nutos/&gt;. Acesso em: 30 abr</w:t>
      </w:r>
      <w:r w:rsidRPr="008E4FBE">
        <w:t>. 2019.</w:t>
      </w:r>
    </w:p>
    <w:p w14:paraId="71C9462F" w14:textId="7CE4EAD7" w:rsidR="00526DEE" w:rsidRDefault="00526DEE" w:rsidP="00526DEE">
      <w:pPr>
        <w:pStyle w:val="PT-Referencias"/>
      </w:pPr>
      <w:r>
        <w:lastRenderedPageBreak/>
        <w:t xml:space="preserve">MATSUDO, Douglas Hideki. </w:t>
      </w:r>
      <w:proofErr w:type="spellStart"/>
      <w:r>
        <w:t>Sprints</w:t>
      </w:r>
      <w:proofErr w:type="spellEnd"/>
      <w:r>
        <w:t xml:space="preserve"> - Planejamento, execução e controle. 10 de agosto de 2009. Disponível em: &lt;http://www.matsudo.com.br/scrum/11sprintsplanejamento-execucao-e-controle&gt;. Acesso em: 30 abr. 2019.</w:t>
      </w:r>
    </w:p>
    <w:p w14:paraId="400EEA93" w14:textId="77777777" w:rsidR="002C35FF" w:rsidRPr="002C35FF" w:rsidRDefault="002C35FF" w:rsidP="002C35FF">
      <w:pPr>
        <w:pStyle w:val="PT-Referencias"/>
      </w:pPr>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xml:space="preserve">: </w:t>
      </w:r>
      <w:proofErr w:type="spellStart"/>
      <w:r w:rsidRPr="009C47D4">
        <w:t>polato</w:t>
      </w:r>
      <w:proofErr w:type="spellEnd"/>
      <w:r w:rsidRPr="009C47D4">
        <w:t>.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w:t>
      </w:r>
      <w:proofErr w:type="spellStart"/>
      <w:r w:rsidRPr="009C47D4">
        <w:t>Amelia</w:t>
      </w:r>
      <w:proofErr w:type="spellEnd"/>
      <w:r w:rsidRPr="009C47D4">
        <w:t xml:space="preserve">.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 xml:space="preserve">KRUG, </w:t>
      </w:r>
      <w:proofErr w:type="spellStart"/>
      <w:r w:rsidRPr="009C47D4">
        <w:t>Dircema</w:t>
      </w:r>
      <w:proofErr w:type="spellEnd"/>
      <w:r w:rsidRPr="009C47D4">
        <w:t xml:space="preserve"> </w:t>
      </w:r>
      <w:proofErr w:type="spellStart"/>
      <w:r w:rsidRPr="009C47D4">
        <w:t>Franceschetto</w:t>
      </w:r>
      <w:proofErr w:type="spellEnd"/>
      <w:r w:rsidRPr="009C47D4">
        <w:t>.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w:t>
      </w:r>
      <w:proofErr w:type="spellStart"/>
      <w:r w:rsidRPr="0045501B">
        <w:rPr>
          <w:b/>
        </w:rPr>
        <w:t>Document</w:t>
      </w:r>
      <w:proofErr w:type="spellEnd"/>
      <w:r w:rsidRPr="0045501B">
        <w:rPr>
          <w:b/>
        </w:rPr>
        <w:t xml:space="preserve"> </w:t>
      </w:r>
      <w:proofErr w:type="spellStart"/>
      <w:r w:rsidRPr="0045501B">
        <w:rPr>
          <w:b/>
        </w:rPr>
        <w:t>Object</w:t>
      </w:r>
      <w:proofErr w:type="spellEnd"/>
      <w:r w:rsidRPr="0045501B">
        <w:rPr>
          <w:b/>
        </w:rPr>
        <w:t xml:space="preserve"> </w:t>
      </w:r>
      <w:proofErr w:type="spellStart"/>
      <w:r w:rsidRPr="0045501B">
        <w:rPr>
          <w:b/>
        </w:rPr>
        <w:t>Model</w:t>
      </w:r>
      <w:proofErr w:type="spellEnd"/>
      <w:r w:rsidRPr="0045501B">
        <w:rPr>
          <w:b/>
        </w:rPr>
        <w:t>).</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w:t>
      </w:r>
      <w:proofErr w:type="gramStart"/>
      <w:r w:rsidRPr="0045501B">
        <w:rPr>
          <w:b/>
        </w:rPr>
        <w:t>4?.</w:t>
      </w:r>
      <w:proofErr w:type="gramEnd"/>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PROCENGE (</w:t>
      </w:r>
      <w:proofErr w:type="spellStart"/>
      <w:r w:rsidRPr="009C47D4">
        <w:t>Sc</w:t>
      </w:r>
      <w:proofErr w:type="spellEnd"/>
      <w:r w:rsidRPr="009C47D4">
        <w:t xml:space="preserve">).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w:t>
      </w:r>
      <w:proofErr w:type="spellStart"/>
      <w:r w:rsidRPr="009C47D4">
        <w:t>Briquet</w:t>
      </w:r>
      <w:proofErr w:type="spellEnd"/>
      <w:r w:rsidRPr="009C47D4">
        <w:t xml:space="preserve">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 xml:space="preserve">SOARES, </w:t>
      </w:r>
      <w:proofErr w:type="spellStart"/>
      <w:r w:rsidRPr="009C47D4">
        <w:t>Walace</w:t>
      </w:r>
      <w:proofErr w:type="spellEnd"/>
      <w:r w:rsidRPr="009C47D4">
        <w:t>.</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w:t>
      </w:r>
      <w:proofErr w:type="spellStart"/>
      <w:r w:rsidRPr="009C47D4">
        <w:t>Ltda</w:t>
      </w:r>
      <w:proofErr w:type="spellEnd"/>
      <w:r w:rsidRPr="009C47D4">
        <w:t xml:space="preserve">, 2009. </w:t>
      </w:r>
    </w:p>
    <w:sectPr w:rsidR="00A5785A" w:rsidRPr="009C47D4" w:rsidSect="00316E4D">
      <w:headerReference w:type="even" r:id="rId84"/>
      <w:headerReference w:type="default" r:id="rId85"/>
      <w:footerReference w:type="even" r:id="rId86"/>
      <w:footerReference w:type="first" r:id="rId87"/>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4" w:author="Dienisson Chinelatto" w:date="2019-03-21T20:58:00Z" w:initials="DC">
    <w:p w14:paraId="0B37A0C9" w14:textId="17334674" w:rsidR="00D0423A" w:rsidRDefault="00D0423A">
      <w:pPr>
        <w:pStyle w:val="Textodecomentrio"/>
      </w:pPr>
      <w:r>
        <w:rPr>
          <w:rStyle w:val="Refdecomentrio"/>
        </w:rPr>
        <w:annotationRef/>
      </w:r>
      <w:r>
        <w:t xml:space="preserve">O sistema irá ser construído em uma arquitetura </w:t>
      </w:r>
      <w:proofErr w:type="spellStart"/>
      <w:r w:rsidRPr="00D825D2">
        <w:rPr>
          <w:i/>
        </w:rPr>
        <w:t>Client</w:t>
      </w:r>
      <w:proofErr w:type="spellEnd"/>
      <w:r w:rsidRPr="00D825D2">
        <w:rPr>
          <w:i/>
        </w:rPr>
        <w:t>/Server</w:t>
      </w:r>
      <w:r>
        <w:t xml:space="preserve"> na qual o </w:t>
      </w:r>
      <w:proofErr w:type="spellStart"/>
      <w:r w:rsidRPr="00D825D2">
        <w:rPr>
          <w:i/>
        </w:rPr>
        <w:t>Client</w:t>
      </w:r>
      <w:proofErr w:type="spellEnd"/>
      <w:r>
        <w:rPr>
          <w:i/>
        </w:rPr>
        <w:t xml:space="preserve"> </w:t>
      </w:r>
      <w:r w:rsidRPr="00D825D2">
        <w:t xml:space="preserve">será utilizado o </w:t>
      </w:r>
      <w:r w:rsidRPr="00D825D2">
        <w:rPr>
          <w:i/>
        </w:rPr>
        <w:t>framework Angular</w:t>
      </w:r>
      <w:r>
        <w:rPr>
          <w:i/>
        </w:rPr>
        <w:t xml:space="preserve"> </w:t>
      </w:r>
      <w:r w:rsidRPr="008D23AE">
        <w:t>para</w:t>
      </w:r>
      <w:r>
        <w:t xml:space="preserve"> o desenvolvimento e no </w:t>
      </w:r>
      <w:r w:rsidRPr="00D825D2">
        <w:rPr>
          <w:i/>
        </w:rPr>
        <w:t>Server</w:t>
      </w:r>
      <w:r>
        <w:t xml:space="preserve"> será utilizado o .</w:t>
      </w:r>
      <w:r w:rsidRPr="008D23AE">
        <w:rPr>
          <w:i/>
        </w:rPr>
        <w:t>NET Core</w:t>
      </w:r>
      <w:r>
        <w:t xml:space="preserve"> como plataforma, C# como linguagem de programação, SQL Server como sistema gerenciador de banco de dados(SGBD) e </w:t>
      </w:r>
      <w:r w:rsidRPr="008D23AE">
        <w:rPr>
          <w:i/>
        </w:rPr>
        <w:t>Visual Studio</w:t>
      </w:r>
      <w:r>
        <w:t xml:space="preserve"> como </w:t>
      </w:r>
      <w:proofErr w:type="spellStart"/>
      <w:r w:rsidRPr="008D23AE">
        <w:rPr>
          <w:i/>
        </w:rPr>
        <w:t>Integrated</w:t>
      </w:r>
      <w:proofErr w:type="spellEnd"/>
      <w:r w:rsidRPr="008D23AE">
        <w:rPr>
          <w:i/>
        </w:rPr>
        <w:t xml:space="preserve"> </w:t>
      </w:r>
      <w:proofErr w:type="spellStart"/>
      <w:r w:rsidRPr="008D23AE">
        <w:rPr>
          <w:i/>
        </w:rPr>
        <w:t>Development</w:t>
      </w:r>
      <w:proofErr w:type="spellEnd"/>
      <w:r w:rsidRPr="008D23AE">
        <w:rPr>
          <w:i/>
        </w:rPr>
        <w:t xml:space="preserve"> </w:t>
      </w:r>
      <w:proofErr w:type="spellStart"/>
      <w:r w:rsidRPr="008D23AE">
        <w:rPr>
          <w:i/>
        </w:rPr>
        <w:t>Environment</w:t>
      </w:r>
      <w:proofErr w:type="spellEnd"/>
      <w:r w:rsidRPr="008D23AE">
        <w:rPr>
          <w:i/>
        </w:rPr>
        <w:t xml:space="preserve"> </w:t>
      </w:r>
      <w:r w:rsidRPr="008D23AE">
        <w:t>(IDE).</w:t>
      </w:r>
    </w:p>
  </w:comment>
  <w:comment w:id="55" w:author="Dienisson Chinelatto" w:date="2019-03-21T20:58:00Z" w:initials="DC">
    <w:p w14:paraId="4B3FC409" w14:textId="5630DB46" w:rsidR="00D0423A" w:rsidRDefault="00D0423A">
      <w:pPr>
        <w:pStyle w:val="Textodecomentrio"/>
      </w:pPr>
      <w:r>
        <w:rPr>
          <w:rStyle w:val="Refdecomentrio"/>
        </w:rPr>
        <w:annotationRef/>
      </w:r>
      <w:r>
        <w:t>Posteriormente vai ser adicionado.</w:t>
      </w:r>
    </w:p>
  </w:comment>
  <w:comment w:id="56" w:author="Dienisson Chinelatto" w:date="2019-03-23T16:53:00Z" w:initials="DC">
    <w:p w14:paraId="448B2155" w14:textId="68F298C3" w:rsidR="00D0423A" w:rsidRDefault="00D0423A">
      <w:pPr>
        <w:pStyle w:val="Textodecomentrio"/>
        <w:rPr>
          <w:i/>
        </w:rPr>
      </w:pPr>
      <w:r>
        <w:rPr>
          <w:rStyle w:val="Refdecomentrio"/>
        </w:rPr>
        <w:annotationRef/>
      </w:r>
      <w:r>
        <w:t xml:space="preserve">Os testes unitários e funcionais serão implementados com o framework nativo do </w:t>
      </w:r>
      <w:r w:rsidRPr="008D23AE">
        <w:rPr>
          <w:i/>
        </w:rPr>
        <w:t>Visual Studio</w:t>
      </w:r>
      <w:r>
        <w:t xml:space="preserve"> para .</w:t>
      </w:r>
      <w:r w:rsidRPr="008D23AE">
        <w:rPr>
          <w:i/>
        </w:rPr>
        <w:t xml:space="preserve">NET Core, </w:t>
      </w:r>
      <w:r>
        <w:t xml:space="preserve">o </w:t>
      </w:r>
      <w:proofErr w:type="spellStart"/>
      <w:r w:rsidRPr="008D23AE">
        <w:rPr>
          <w:i/>
        </w:rPr>
        <w:t>MSTest</w:t>
      </w:r>
      <w:proofErr w:type="spellEnd"/>
      <w:r>
        <w:rPr>
          <w:rStyle w:val="Refdecomentrio"/>
        </w:rPr>
        <w:annotationRef/>
      </w:r>
      <w:r>
        <w:rPr>
          <w:rStyle w:val="Refdecomentrio"/>
        </w:rPr>
        <w:annotationRef/>
      </w:r>
      <w:r>
        <w:rPr>
          <w:i/>
        </w:rPr>
        <w:t xml:space="preserve">. </w:t>
      </w:r>
      <w:r w:rsidRPr="008D23AE">
        <w:t>Para os testes de</w:t>
      </w:r>
      <w:r>
        <w:rPr>
          <w:i/>
        </w:rPr>
        <w:t xml:space="preserve"> </w:t>
      </w:r>
      <w:proofErr w:type="spellStart"/>
      <w:r>
        <w:rPr>
          <w:i/>
        </w:rPr>
        <w:t>User</w:t>
      </w:r>
      <w:proofErr w:type="spellEnd"/>
      <w:r>
        <w:rPr>
          <w:i/>
        </w:rPr>
        <w:t xml:space="preserve"> Interface </w:t>
      </w:r>
      <w:r w:rsidRPr="008D23AE">
        <w:t>(UI)</w:t>
      </w:r>
      <w:r>
        <w:t xml:space="preserve"> será utilizado o framework para </w:t>
      </w:r>
      <w:r w:rsidRPr="007A32D4">
        <w:rPr>
          <w:i/>
        </w:rPr>
        <w:t>.NET</w:t>
      </w:r>
      <w:r>
        <w:t xml:space="preserve"> </w:t>
      </w:r>
      <w:proofErr w:type="spellStart"/>
      <w:r w:rsidRPr="008D23AE">
        <w:rPr>
          <w:i/>
        </w:rPr>
        <w:t>Selenium.WebDriver</w:t>
      </w:r>
      <w:proofErr w:type="spellEnd"/>
      <w:r>
        <w:rPr>
          <w:i/>
        </w:rPr>
        <w:t>.</w:t>
      </w:r>
    </w:p>
    <w:p w14:paraId="3DDB5A7D" w14:textId="77777777" w:rsidR="00D0423A" w:rsidRDefault="00D0423A">
      <w:pPr>
        <w:pStyle w:val="Textodecomentrio"/>
      </w:pPr>
    </w:p>
  </w:comment>
  <w:comment w:id="88" w:author="Dienisson Chinelatto" w:date="2019-05-01T14:56:00Z" w:initials="DC">
    <w:p w14:paraId="176C2744" w14:textId="7C88FF12" w:rsidR="00D0423A" w:rsidRDefault="00D0423A">
      <w:pPr>
        <w:pStyle w:val="Textodecomentrio"/>
      </w:pPr>
      <w:r>
        <w:rPr>
          <w:rStyle w:val="Refdecomentrio"/>
        </w:rPr>
        <w:annotationRef/>
      </w:r>
      <w:hyperlink r:id="rId1" w:history="1">
        <w:r>
          <w:rPr>
            <w:rStyle w:val="Hyperlink"/>
          </w:rPr>
          <w:t>https://bitwaretechnologies.com/difference-black-box-white-box-testing/</w:t>
        </w:r>
      </w:hyperlink>
    </w:p>
    <w:p w14:paraId="2EAE58D1" w14:textId="77777777" w:rsidR="00D0423A" w:rsidRDefault="00D0423A">
      <w:pPr>
        <w:pStyle w:val="Textodecomentrio"/>
      </w:pPr>
    </w:p>
  </w:comment>
  <w:comment w:id="90" w:author="Dienisson Chinelatto" w:date="2019-05-01T14:55:00Z" w:initials="DC">
    <w:p w14:paraId="06DE9B3B" w14:textId="6F6CCFC7" w:rsidR="00D0423A" w:rsidRDefault="00D0423A">
      <w:pPr>
        <w:pStyle w:val="Textodecomentrio"/>
      </w:pPr>
      <w:r>
        <w:rPr>
          <w:rStyle w:val="Refdecomentrio"/>
        </w:rPr>
        <w:annotationRef/>
      </w:r>
      <w:hyperlink r:id="rId2" w:history="1">
        <w:r>
          <w:rPr>
            <w:rStyle w:val="Hyperlink"/>
          </w:rPr>
          <w:t>http://jobsandnewstoday.blogspot.com/2013/03/what-is-white-box-testing.html</w:t>
        </w:r>
      </w:hyperlink>
    </w:p>
    <w:p w14:paraId="3C6C0798" w14:textId="77777777" w:rsidR="00D0423A" w:rsidRDefault="00D0423A">
      <w:pPr>
        <w:pStyle w:val="Textodecomentrio"/>
      </w:pPr>
    </w:p>
  </w:comment>
  <w:comment w:id="132" w:author="MPS" w:date="2018-11-26T15:09:00Z" w:initials="MPS">
    <w:p w14:paraId="54EAF36F" w14:textId="4F8C4FC6" w:rsidR="00D0423A" w:rsidRDefault="00D0423A">
      <w:pPr>
        <w:pStyle w:val="Textodecomentrio"/>
      </w:pPr>
      <w:r>
        <w:rPr>
          <w:rStyle w:val="Refdecomentrio"/>
        </w:rPr>
        <w:annotationRef/>
      </w:r>
      <w:r>
        <w:t>Incluir a validação no final do capítulo.</w:t>
      </w:r>
    </w:p>
  </w:comment>
  <w:comment w:id="176" w:author="MPS" w:date="2018-11-26T14:36:00Z" w:initials="MPS">
    <w:p w14:paraId="5B13CD43" w14:textId="4A0C3311" w:rsidR="00D0423A" w:rsidRDefault="00D0423A">
      <w:pPr>
        <w:pStyle w:val="Textodecomentrio"/>
      </w:pPr>
      <w:r>
        <w:rPr>
          <w:rStyle w:val="Refdecomentrio"/>
        </w:rPr>
        <w:annotationRef/>
      </w:r>
      <w:proofErr w:type="gramStart"/>
      <w:r>
        <w:t>deve</w:t>
      </w:r>
      <w:proofErr w:type="gramEnd"/>
      <w:r>
        <w:t xml:space="preserve"> explicar as funcionalidades de cada Tela do sistema.</w:t>
      </w:r>
    </w:p>
  </w:comment>
  <w:comment w:id="207" w:author="MPS" w:date="2018-11-26T14:44:00Z" w:initials="MPS">
    <w:p w14:paraId="3B199C49" w14:textId="0C3F12B8" w:rsidR="00D0423A" w:rsidRDefault="00D0423A">
      <w:pPr>
        <w:pStyle w:val="Textodecomentrio"/>
      </w:pPr>
      <w:r>
        <w:rPr>
          <w:rStyle w:val="Refdecomentrio"/>
        </w:rPr>
        <w:annotationRef/>
      </w:r>
      <w:proofErr w:type="gramStart"/>
      <w:r>
        <w:t>ver</w:t>
      </w:r>
      <w:proofErr w:type="gramEnd"/>
      <w:r>
        <w:t xml:space="preserve"> a viabilidade de incluir um campo para o professor fazer uma descrição da correção da questão, em especial se a questão estiver incorreta.</w:t>
      </w:r>
    </w:p>
  </w:comment>
  <w:comment w:id="224" w:author="MPS" w:date="2018-11-26T14:47:00Z" w:initials="MPS">
    <w:p w14:paraId="1AE1AB30" w14:textId="335EFAC6" w:rsidR="00D0423A" w:rsidRDefault="00D0423A">
      <w:pPr>
        <w:pStyle w:val="Textodecomentrio"/>
      </w:pPr>
      <w:r>
        <w:rPr>
          <w:rStyle w:val="Refdecomentrio"/>
        </w:rPr>
        <w:annotationRef/>
      </w:r>
      <w:proofErr w:type="gramStart"/>
      <w:r>
        <w:t>explicar</w:t>
      </w:r>
      <w:proofErr w:type="gramEnd"/>
      <w:r>
        <w:t xml:space="preserve"> figuras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37A0C9" w15:done="0"/>
  <w15:commentEx w15:paraId="4B3FC409" w15:paraIdParent="0B37A0C9" w15:done="0"/>
  <w15:commentEx w15:paraId="3DDB5A7D" w15:done="0"/>
  <w15:commentEx w15:paraId="2EAE58D1" w15:done="0"/>
  <w15:commentEx w15:paraId="3C6C0798" w15:done="0"/>
  <w15:commentEx w15:paraId="54EAF36F" w15:done="0"/>
  <w15:commentEx w15:paraId="5B13CD43" w15:done="0"/>
  <w15:commentEx w15:paraId="3B199C49" w15:done="0"/>
  <w15:commentEx w15:paraId="1AE1AB3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93FDC0" w14:textId="77777777" w:rsidR="00001215" w:rsidRDefault="00001215">
      <w:r>
        <w:separator/>
      </w:r>
    </w:p>
  </w:endnote>
  <w:endnote w:type="continuationSeparator" w:id="0">
    <w:p w14:paraId="701E34C3" w14:textId="77777777" w:rsidR="00001215" w:rsidRDefault="00001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iberationSerif-Bold">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D0423A" w:rsidRPr="00501926" w:rsidRDefault="00D0423A">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D0423A" w:rsidRPr="00501926" w:rsidRDefault="00D0423A">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EB73B" w14:textId="77777777" w:rsidR="00001215" w:rsidRDefault="00001215">
      <w:r>
        <w:separator/>
      </w:r>
    </w:p>
  </w:footnote>
  <w:footnote w:type="continuationSeparator" w:id="0">
    <w:p w14:paraId="1A1EDB54" w14:textId="77777777" w:rsidR="00001215" w:rsidRDefault="000012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D0423A" w:rsidRDefault="00D0423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D0423A" w:rsidRDefault="00D0423A">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D0423A" w:rsidRDefault="00D0423A">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D0423A" w:rsidRPr="00EC49FE" w:rsidRDefault="00D0423A">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D0423A" w:rsidRPr="00EC49FE" w:rsidRDefault="00D0423A">
    <w:pPr>
      <w:jc w:val="right"/>
    </w:pPr>
    <w:r w:rsidRPr="00EC49FE">
      <w:t xml:space="preserve">S. </w:t>
    </w:r>
    <w:proofErr w:type="spellStart"/>
    <w:r w:rsidRPr="00EC49FE">
      <w:t>Sandri</w:t>
    </w:r>
    <w:proofErr w:type="spellEnd"/>
    <w:r w:rsidRPr="00EC49FE">
      <w:t xml:space="preserve">, J. Stolfi, </w:t>
    </w:r>
    <w:proofErr w:type="spellStart"/>
    <w:r w:rsidRPr="00EC49FE">
      <w:t>L.Velho</w:t>
    </w:r>
    <w:proofErr w:type="spellEnd"/>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Content>
      <w:p w14:paraId="7A0BF4FD" w14:textId="60005A01" w:rsidR="00D0423A" w:rsidRDefault="00D0423A">
        <w:pPr>
          <w:pStyle w:val="Cabealho"/>
        </w:pPr>
        <w:r>
          <w:fldChar w:fldCharType="begin"/>
        </w:r>
        <w:r>
          <w:instrText>PAGE   \* MERGEFORMAT</w:instrText>
        </w:r>
        <w:r>
          <w:fldChar w:fldCharType="separate"/>
        </w:r>
        <w:r w:rsidR="00B872C4">
          <w:rPr>
            <w:noProof/>
          </w:rPr>
          <w:t>24</w:t>
        </w:r>
        <w:r>
          <w:fldChar w:fldCharType="end"/>
        </w:r>
      </w:p>
    </w:sdtContent>
  </w:sdt>
  <w:p w14:paraId="7D7BD1D8" w14:textId="77777777" w:rsidR="00D0423A" w:rsidRDefault="00D0423A">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BBC5434"/>
    <w:lvl w:ilvl="0">
      <w:start w:val="1"/>
      <w:numFmt w:val="decimal"/>
      <w:lvlText w:val="%1."/>
      <w:lvlJc w:val="left"/>
      <w:pPr>
        <w:tabs>
          <w:tab w:val="num" w:pos="1492"/>
        </w:tabs>
        <w:ind w:left="1492" w:hanging="360"/>
      </w:pPr>
    </w:lvl>
  </w:abstractNum>
  <w:abstractNum w:abstractNumId="1">
    <w:nsid w:val="FFFFFF7D"/>
    <w:multiLevelType w:val="singleLevel"/>
    <w:tmpl w:val="F1785294"/>
    <w:lvl w:ilvl="0">
      <w:start w:val="1"/>
      <w:numFmt w:val="decimal"/>
      <w:lvlText w:val="%1."/>
      <w:lvlJc w:val="left"/>
      <w:pPr>
        <w:tabs>
          <w:tab w:val="num" w:pos="1209"/>
        </w:tabs>
        <w:ind w:left="1209" w:hanging="360"/>
      </w:pPr>
    </w:lvl>
  </w:abstractNum>
  <w:abstractNum w:abstractNumId="2">
    <w:nsid w:val="FFFFFF7E"/>
    <w:multiLevelType w:val="singleLevel"/>
    <w:tmpl w:val="0A442814"/>
    <w:lvl w:ilvl="0">
      <w:start w:val="1"/>
      <w:numFmt w:val="decimal"/>
      <w:lvlText w:val="%1."/>
      <w:lvlJc w:val="left"/>
      <w:pPr>
        <w:tabs>
          <w:tab w:val="num" w:pos="926"/>
        </w:tabs>
        <w:ind w:left="926" w:hanging="360"/>
      </w:pPr>
    </w:lvl>
  </w:abstractNum>
  <w:abstractNum w:abstractNumId="3">
    <w:nsid w:val="FFFFFF7F"/>
    <w:multiLevelType w:val="singleLevel"/>
    <w:tmpl w:val="3E5A918A"/>
    <w:lvl w:ilvl="0">
      <w:start w:val="1"/>
      <w:numFmt w:val="decimal"/>
      <w:lvlText w:val="%1."/>
      <w:lvlJc w:val="left"/>
      <w:pPr>
        <w:tabs>
          <w:tab w:val="num" w:pos="643"/>
        </w:tabs>
        <w:ind w:left="643" w:hanging="360"/>
      </w:pPr>
    </w:lvl>
  </w:abstractNum>
  <w:abstractNum w:abstractNumId="4">
    <w:nsid w:val="FFFFFF80"/>
    <w:multiLevelType w:val="singleLevel"/>
    <w:tmpl w:val="C6C04D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2B81F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AFA5EB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E0E04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6920B9C"/>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2E7CCB2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3EE12E6"/>
    <w:multiLevelType w:val="hybridMultilevel"/>
    <w:tmpl w:val="6EA87E10"/>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3">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6">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4DA1DD7"/>
    <w:multiLevelType w:val="hybridMultilevel"/>
    <w:tmpl w:val="D04A290C"/>
    <w:lvl w:ilvl="0" w:tplc="6D48D804">
      <w:numFmt w:val="bullet"/>
      <w:lvlText w:val="·"/>
      <w:lvlJc w:val="left"/>
      <w:pPr>
        <w:ind w:left="1369" w:hanging="360"/>
      </w:pPr>
      <w:rPr>
        <w:rFonts w:ascii="Times New Roman" w:eastAsia="Times New Roman" w:hAnsi="Times New Roman" w:cs="Times New Roman" w:hint="default"/>
      </w:rPr>
    </w:lvl>
    <w:lvl w:ilvl="1" w:tplc="04160003" w:tentative="1">
      <w:start w:val="1"/>
      <w:numFmt w:val="bullet"/>
      <w:lvlText w:val="o"/>
      <w:lvlJc w:val="left"/>
      <w:pPr>
        <w:ind w:left="2089" w:hanging="360"/>
      </w:pPr>
      <w:rPr>
        <w:rFonts w:ascii="Courier New" w:hAnsi="Courier New" w:cs="Courier New" w:hint="default"/>
      </w:rPr>
    </w:lvl>
    <w:lvl w:ilvl="2" w:tplc="04160005" w:tentative="1">
      <w:start w:val="1"/>
      <w:numFmt w:val="bullet"/>
      <w:lvlText w:val=""/>
      <w:lvlJc w:val="left"/>
      <w:pPr>
        <w:ind w:left="2809" w:hanging="360"/>
      </w:pPr>
      <w:rPr>
        <w:rFonts w:ascii="Wingdings" w:hAnsi="Wingdings" w:hint="default"/>
      </w:rPr>
    </w:lvl>
    <w:lvl w:ilvl="3" w:tplc="04160001" w:tentative="1">
      <w:start w:val="1"/>
      <w:numFmt w:val="bullet"/>
      <w:lvlText w:val=""/>
      <w:lvlJc w:val="left"/>
      <w:pPr>
        <w:ind w:left="3529" w:hanging="360"/>
      </w:pPr>
      <w:rPr>
        <w:rFonts w:ascii="Symbol" w:hAnsi="Symbol" w:hint="default"/>
      </w:rPr>
    </w:lvl>
    <w:lvl w:ilvl="4" w:tplc="04160003" w:tentative="1">
      <w:start w:val="1"/>
      <w:numFmt w:val="bullet"/>
      <w:lvlText w:val="o"/>
      <w:lvlJc w:val="left"/>
      <w:pPr>
        <w:ind w:left="4249" w:hanging="360"/>
      </w:pPr>
      <w:rPr>
        <w:rFonts w:ascii="Courier New" w:hAnsi="Courier New" w:cs="Courier New" w:hint="default"/>
      </w:rPr>
    </w:lvl>
    <w:lvl w:ilvl="5" w:tplc="04160005" w:tentative="1">
      <w:start w:val="1"/>
      <w:numFmt w:val="bullet"/>
      <w:lvlText w:val=""/>
      <w:lvlJc w:val="left"/>
      <w:pPr>
        <w:ind w:left="4969" w:hanging="360"/>
      </w:pPr>
      <w:rPr>
        <w:rFonts w:ascii="Wingdings" w:hAnsi="Wingdings" w:hint="default"/>
      </w:rPr>
    </w:lvl>
    <w:lvl w:ilvl="6" w:tplc="04160001" w:tentative="1">
      <w:start w:val="1"/>
      <w:numFmt w:val="bullet"/>
      <w:lvlText w:val=""/>
      <w:lvlJc w:val="left"/>
      <w:pPr>
        <w:ind w:left="5689" w:hanging="360"/>
      </w:pPr>
      <w:rPr>
        <w:rFonts w:ascii="Symbol" w:hAnsi="Symbol" w:hint="default"/>
      </w:rPr>
    </w:lvl>
    <w:lvl w:ilvl="7" w:tplc="04160003" w:tentative="1">
      <w:start w:val="1"/>
      <w:numFmt w:val="bullet"/>
      <w:lvlText w:val="o"/>
      <w:lvlJc w:val="left"/>
      <w:pPr>
        <w:ind w:left="6409" w:hanging="360"/>
      </w:pPr>
      <w:rPr>
        <w:rFonts w:ascii="Courier New" w:hAnsi="Courier New" w:cs="Courier New" w:hint="default"/>
      </w:rPr>
    </w:lvl>
    <w:lvl w:ilvl="8" w:tplc="04160005" w:tentative="1">
      <w:start w:val="1"/>
      <w:numFmt w:val="bullet"/>
      <w:lvlText w:val=""/>
      <w:lvlJc w:val="left"/>
      <w:pPr>
        <w:ind w:left="7129" w:hanging="360"/>
      </w:pPr>
      <w:rPr>
        <w:rFonts w:ascii="Wingdings" w:hAnsi="Wingdings" w:hint="default"/>
      </w:rPr>
    </w:lvl>
  </w:abstractNum>
  <w:abstractNum w:abstractNumId="29">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31">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3">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4">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7">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8">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9">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30"/>
  </w:num>
  <w:num w:numId="2">
    <w:abstractNumId w:val="12"/>
  </w:num>
  <w:num w:numId="3">
    <w:abstractNumId w:val="33"/>
  </w:num>
  <w:num w:numId="4">
    <w:abstractNumId w:val="13"/>
  </w:num>
  <w:num w:numId="5">
    <w:abstractNumId w:val="30"/>
    <w:lvlOverride w:ilvl="0">
      <w:startOverride w:val="1"/>
    </w:lvlOverride>
  </w:num>
  <w:num w:numId="6">
    <w:abstractNumId w:val="30"/>
    <w:lvlOverride w:ilvl="0">
      <w:startOverride w:val="1"/>
    </w:lvlOverride>
  </w:num>
  <w:num w:numId="7">
    <w:abstractNumId w:val="30"/>
    <w:lvlOverride w:ilvl="0">
      <w:startOverride w:val="1"/>
    </w:lvlOverride>
  </w:num>
  <w:num w:numId="8">
    <w:abstractNumId w:val="30"/>
  </w:num>
  <w:num w:numId="9">
    <w:abstractNumId w:val="20"/>
  </w:num>
  <w:num w:numId="10">
    <w:abstractNumId w:val="30"/>
    <w:lvlOverride w:ilvl="0">
      <w:startOverride w:val="1"/>
    </w:lvlOverride>
  </w:num>
  <w:num w:numId="11">
    <w:abstractNumId w:val="37"/>
  </w:num>
  <w:num w:numId="12">
    <w:abstractNumId w:val="38"/>
  </w:num>
  <w:num w:numId="13">
    <w:abstractNumId w:val="21"/>
  </w:num>
  <w:num w:numId="14">
    <w:abstractNumId w:val="30"/>
    <w:lvlOverride w:ilvl="0">
      <w:startOverride w:val="1"/>
    </w:lvlOverride>
  </w:num>
  <w:num w:numId="15">
    <w:abstractNumId w:val="30"/>
    <w:lvlOverride w:ilvl="0">
      <w:startOverride w:val="1"/>
    </w:lvlOverride>
  </w:num>
  <w:num w:numId="16">
    <w:abstractNumId w:val="30"/>
    <w:lvlOverride w:ilvl="0">
      <w:startOverride w:val="1"/>
    </w:lvlOverride>
  </w:num>
  <w:num w:numId="17">
    <w:abstractNumId w:val="30"/>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6"/>
  </w:num>
  <w:num w:numId="29">
    <w:abstractNumId w:val="24"/>
  </w:num>
  <w:num w:numId="30">
    <w:abstractNumId w:val="31"/>
  </w:num>
  <w:num w:numId="31">
    <w:abstractNumId w:val="27"/>
  </w:num>
  <w:num w:numId="32">
    <w:abstractNumId w:val="29"/>
  </w:num>
  <w:num w:numId="33">
    <w:abstractNumId w:val="23"/>
  </w:num>
  <w:num w:numId="34">
    <w:abstractNumId w:val="14"/>
  </w:num>
  <w:num w:numId="35">
    <w:abstractNumId w:val="39"/>
  </w:num>
  <w:num w:numId="36">
    <w:abstractNumId w:val="17"/>
  </w:num>
  <w:num w:numId="37">
    <w:abstractNumId w:val="35"/>
  </w:num>
  <w:num w:numId="38">
    <w:abstractNumId w:val="19"/>
  </w:num>
  <w:num w:numId="39">
    <w:abstractNumId w:val="15"/>
  </w:num>
  <w:num w:numId="40">
    <w:abstractNumId w:val="36"/>
  </w:num>
  <w:num w:numId="41">
    <w:abstractNumId w:val="34"/>
  </w:num>
  <w:num w:numId="42">
    <w:abstractNumId w:val="18"/>
  </w:num>
  <w:num w:numId="43">
    <w:abstractNumId w:val="16"/>
  </w:num>
  <w:num w:numId="44">
    <w:abstractNumId w:val="32"/>
  </w:num>
  <w:num w:numId="45">
    <w:abstractNumId w:val="25"/>
  </w:num>
  <w:num w:numId="46">
    <w:abstractNumId w:val="20"/>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 w:numId="48">
    <w:abstractNumId w:val="28"/>
  </w:num>
  <w:num w:numId="49">
    <w:abstractNumId w:val="20"/>
  </w:num>
  <w:num w:numId="50">
    <w:abstractNumId w:val="20"/>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1215"/>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492"/>
    <w:rsid w:val="0012173F"/>
    <w:rsid w:val="00121893"/>
    <w:rsid w:val="0012284D"/>
    <w:rsid w:val="00123083"/>
    <w:rsid w:val="001237E5"/>
    <w:rsid w:val="00126488"/>
    <w:rsid w:val="001303F8"/>
    <w:rsid w:val="00131131"/>
    <w:rsid w:val="001338A2"/>
    <w:rsid w:val="001351CB"/>
    <w:rsid w:val="00140F77"/>
    <w:rsid w:val="00141545"/>
    <w:rsid w:val="00141FD8"/>
    <w:rsid w:val="00145FC5"/>
    <w:rsid w:val="00146189"/>
    <w:rsid w:val="00150410"/>
    <w:rsid w:val="00151917"/>
    <w:rsid w:val="00152BB3"/>
    <w:rsid w:val="001532FE"/>
    <w:rsid w:val="0015533E"/>
    <w:rsid w:val="00157BEC"/>
    <w:rsid w:val="00161907"/>
    <w:rsid w:val="00165272"/>
    <w:rsid w:val="00165AF5"/>
    <w:rsid w:val="00166760"/>
    <w:rsid w:val="001677BB"/>
    <w:rsid w:val="00170C4F"/>
    <w:rsid w:val="00172462"/>
    <w:rsid w:val="00173FC8"/>
    <w:rsid w:val="0017516D"/>
    <w:rsid w:val="00176045"/>
    <w:rsid w:val="0017743D"/>
    <w:rsid w:val="001778C2"/>
    <w:rsid w:val="00180007"/>
    <w:rsid w:val="001809F6"/>
    <w:rsid w:val="00181F5F"/>
    <w:rsid w:val="0018435D"/>
    <w:rsid w:val="00184D5E"/>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6879"/>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465EA"/>
    <w:rsid w:val="00250371"/>
    <w:rsid w:val="002508F4"/>
    <w:rsid w:val="0025141E"/>
    <w:rsid w:val="002524E2"/>
    <w:rsid w:val="00252675"/>
    <w:rsid w:val="002526B9"/>
    <w:rsid w:val="002554C8"/>
    <w:rsid w:val="00256065"/>
    <w:rsid w:val="00257DD5"/>
    <w:rsid w:val="00261A75"/>
    <w:rsid w:val="00261D9B"/>
    <w:rsid w:val="00263D16"/>
    <w:rsid w:val="0026558E"/>
    <w:rsid w:val="0027037D"/>
    <w:rsid w:val="00271164"/>
    <w:rsid w:val="00272E45"/>
    <w:rsid w:val="002749F0"/>
    <w:rsid w:val="00274A19"/>
    <w:rsid w:val="00282545"/>
    <w:rsid w:val="00284AA9"/>
    <w:rsid w:val="002852E4"/>
    <w:rsid w:val="002904D6"/>
    <w:rsid w:val="0029417C"/>
    <w:rsid w:val="00294B5D"/>
    <w:rsid w:val="00294CC5"/>
    <w:rsid w:val="002A0552"/>
    <w:rsid w:val="002A0AEB"/>
    <w:rsid w:val="002A12FC"/>
    <w:rsid w:val="002A2C7A"/>
    <w:rsid w:val="002A30E4"/>
    <w:rsid w:val="002A49ED"/>
    <w:rsid w:val="002A66DC"/>
    <w:rsid w:val="002A6F7C"/>
    <w:rsid w:val="002B60C0"/>
    <w:rsid w:val="002B692E"/>
    <w:rsid w:val="002B6F69"/>
    <w:rsid w:val="002C334B"/>
    <w:rsid w:val="002C35FF"/>
    <w:rsid w:val="002C3843"/>
    <w:rsid w:val="002C3C27"/>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1C66"/>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614"/>
    <w:rsid w:val="00333EDF"/>
    <w:rsid w:val="00341DDB"/>
    <w:rsid w:val="00344D08"/>
    <w:rsid w:val="003454C8"/>
    <w:rsid w:val="00346BFD"/>
    <w:rsid w:val="0034761D"/>
    <w:rsid w:val="003478D1"/>
    <w:rsid w:val="00354CB4"/>
    <w:rsid w:val="00356EBB"/>
    <w:rsid w:val="00357253"/>
    <w:rsid w:val="00360558"/>
    <w:rsid w:val="003608B3"/>
    <w:rsid w:val="003619FE"/>
    <w:rsid w:val="00362A9D"/>
    <w:rsid w:val="003630F1"/>
    <w:rsid w:val="00364341"/>
    <w:rsid w:val="00367010"/>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6C6A"/>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A7FAB"/>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E657B"/>
    <w:rsid w:val="004F0D6F"/>
    <w:rsid w:val="004F15C8"/>
    <w:rsid w:val="004F1B7B"/>
    <w:rsid w:val="004F7178"/>
    <w:rsid w:val="0050030B"/>
    <w:rsid w:val="00500C72"/>
    <w:rsid w:val="005018C1"/>
    <w:rsid w:val="00501926"/>
    <w:rsid w:val="00501E08"/>
    <w:rsid w:val="00502469"/>
    <w:rsid w:val="00504F4A"/>
    <w:rsid w:val="0050548F"/>
    <w:rsid w:val="00507087"/>
    <w:rsid w:val="0051396C"/>
    <w:rsid w:val="005147DE"/>
    <w:rsid w:val="00514F8F"/>
    <w:rsid w:val="005237D7"/>
    <w:rsid w:val="00526DEE"/>
    <w:rsid w:val="00530363"/>
    <w:rsid w:val="00531007"/>
    <w:rsid w:val="00532E3D"/>
    <w:rsid w:val="00537A59"/>
    <w:rsid w:val="005402ED"/>
    <w:rsid w:val="0054146F"/>
    <w:rsid w:val="00544261"/>
    <w:rsid w:val="005451F8"/>
    <w:rsid w:val="00545318"/>
    <w:rsid w:val="005478D4"/>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12D"/>
    <w:rsid w:val="00583320"/>
    <w:rsid w:val="005837F1"/>
    <w:rsid w:val="005838D4"/>
    <w:rsid w:val="00583A90"/>
    <w:rsid w:val="00583EA8"/>
    <w:rsid w:val="0059005A"/>
    <w:rsid w:val="00590379"/>
    <w:rsid w:val="00594F42"/>
    <w:rsid w:val="005956BE"/>
    <w:rsid w:val="00596179"/>
    <w:rsid w:val="005963E4"/>
    <w:rsid w:val="00597636"/>
    <w:rsid w:val="005B3E86"/>
    <w:rsid w:val="005B477D"/>
    <w:rsid w:val="005B6758"/>
    <w:rsid w:val="005B7462"/>
    <w:rsid w:val="005B7516"/>
    <w:rsid w:val="005C0AC4"/>
    <w:rsid w:val="005C0CBE"/>
    <w:rsid w:val="005C1E19"/>
    <w:rsid w:val="005C2024"/>
    <w:rsid w:val="005C2972"/>
    <w:rsid w:val="005C36A7"/>
    <w:rsid w:val="005C515C"/>
    <w:rsid w:val="005C7AD6"/>
    <w:rsid w:val="005D2862"/>
    <w:rsid w:val="005D4263"/>
    <w:rsid w:val="005D5D6C"/>
    <w:rsid w:val="005E1FF7"/>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1EFA"/>
    <w:rsid w:val="00622402"/>
    <w:rsid w:val="00623093"/>
    <w:rsid w:val="00625E84"/>
    <w:rsid w:val="00625F1B"/>
    <w:rsid w:val="006265C6"/>
    <w:rsid w:val="00626C55"/>
    <w:rsid w:val="00627A6E"/>
    <w:rsid w:val="00630A39"/>
    <w:rsid w:val="00630EB4"/>
    <w:rsid w:val="006313E7"/>
    <w:rsid w:val="0063176C"/>
    <w:rsid w:val="00631BC9"/>
    <w:rsid w:val="00631CD4"/>
    <w:rsid w:val="00631D04"/>
    <w:rsid w:val="00632500"/>
    <w:rsid w:val="006344F7"/>
    <w:rsid w:val="00635B3E"/>
    <w:rsid w:val="00636F88"/>
    <w:rsid w:val="006378C7"/>
    <w:rsid w:val="00642418"/>
    <w:rsid w:val="006438A2"/>
    <w:rsid w:val="00650B4A"/>
    <w:rsid w:val="00651909"/>
    <w:rsid w:val="00651D5D"/>
    <w:rsid w:val="00655B7D"/>
    <w:rsid w:val="0066053C"/>
    <w:rsid w:val="006641F9"/>
    <w:rsid w:val="00664C79"/>
    <w:rsid w:val="00665841"/>
    <w:rsid w:val="0066728D"/>
    <w:rsid w:val="0067054A"/>
    <w:rsid w:val="0067063D"/>
    <w:rsid w:val="006713F4"/>
    <w:rsid w:val="006759C5"/>
    <w:rsid w:val="00677C99"/>
    <w:rsid w:val="006807A4"/>
    <w:rsid w:val="006818F8"/>
    <w:rsid w:val="00683392"/>
    <w:rsid w:val="006835C0"/>
    <w:rsid w:val="006841AB"/>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1CB"/>
    <w:rsid w:val="006F05DD"/>
    <w:rsid w:val="006F2F34"/>
    <w:rsid w:val="006F435D"/>
    <w:rsid w:val="006F4488"/>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659C7"/>
    <w:rsid w:val="007712C1"/>
    <w:rsid w:val="00772C4C"/>
    <w:rsid w:val="00777449"/>
    <w:rsid w:val="00782592"/>
    <w:rsid w:val="007825B9"/>
    <w:rsid w:val="00782D33"/>
    <w:rsid w:val="00783CB3"/>
    <w:rsid w:val="00783FA6"/>
    <w:rsid w:val="00785CAC"/>
    <w:rsid w:val="00785E99"/>
    <w:rsid w:val="00787ED6"/>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6BCE"/>
    <w:rsid w:val="007C7A07"/>
    <w:rsid w:val="007D3530"/>
    <w:rsid w:val="007D4DF7"/>
    <w:rsid w:val="007D5A7B"/>
    <w:rsid w:val="007D64EC"/>
    <w:rsid w:val="007D666B"/>
    <w:rsid w:val="007D7707"/>
    <w:rsid w:val="007D7974"/>
    <w:rsid w:val="007E057A"/>
    <w:rsid w:val="007E2294"/>
    <w:rsid w:val="007E356C"/>
    <w:rsid w:val="007E3A87"/>
    <w:rsid w:val="007E3F67"/>
    <w:rsid w:val="007E3F9D"/>
    <w:rsid w:val="007E6AF9"/>
    <w:rsid w:val="007F065F"/>
    <w:rsid w:val="007F1749"/>
    <w:rsid w:val="007F1F81"/>
    <w:rsid w:val="007F3930"/>
    <w:rsid w:val="007F4E01"/>
    <w:rsid w:val="007F5956"/>
    <w:rsid w:val="007F64A8"/>
    <w:rsid w:val="007F6C08"/>
    <w:rsid w:val="007F7D3F"/>
    <w:rsid w:val="008012B8"/>
    <w:rsid w:val="008014A8"/>
    <w:rsid w:val="008130E4"/>
    <w:rsid w:val="008208F4"/>
    <w:rsid w:val="008215E3"/>
    <w:rsid w:val="00821904"/>
    <w:rsid w:val="008242D7"/>
    <w:rsid w:val="008242E4"/>
    <w:rsid w:val="0083073E"/>
    <w:rsid w:val="00832599"/>
    <w:rsid w:val="0083265C"/>
    <w:rsid w:val="00836B38"/>
    <w:rsid w:val="00837298"/>
    <w:rsid w:val="00840A53"/>
    <w:rsid w:val="0084588F"/>
    <w:rsid w:val="00846165"/>
    <w:rsid w:val="008521CF"/>
    <w:rsid w:val="0085272B"/>
    <w:rsid w:val="00853AB3"/>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0AA3"/>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4FBE"/>
    <w:rsid w:val="008E5645"/>
    <w:rsid w:val="008E56E8"/>
    <w:rsid w:val="008E63C5"/>
    <w:rsid w:val="008F0C11"/>
    <w:rsid w:val="008F3C0E"/>
    <w:rsid w:val="008F3CE9"/>
    <w:rsid w:val="008F585B"/>
    <w:rsid w:val="008F6572"/>
    <w:rsid w:val="008F6C4E"/>
    <w:rsid w:val="008F79FD"/>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366A4"/>
    <w:rsid w:val="0094150C"/>
    <w:rsid w:val="00941A0F"/>
    <w:rsid w:val="0094280A"/>
    <w:rsid w:val="00943554"/>
    <w:rsid w:val="00947D65"/>
    <w:rsid w:val="00950817"/>
    <w:rsid w:val="00951EE8"/>
    <w:rsid w:val="00952401"/>
    <w:rsid w:val="00957E7E"/>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2B79"/>
    <w:rsid w:val="00983E2C"/>
    <w:rsid w:val="009841B5"/>
    <w:rsid w:val="00984413"/>
    <w:rsid w:val="0098471E"/>
    <w:rsid w:val="00984F31"/>
    <w:rsid w:val="00985F79"/>
    <w:rsid w:val="00986DBF"/>
    <w:rsid w:val="0099089B"/>
    <w:rsid w:val="00990FAF"/>
    <w:rsid w:val="00991C90"/>
    <w:rsid w:val="00991D74"/>
    <w:rsid w:val="009932A1"/>
    <w:rsid w:val="00994668"/>
    <w:rsid w:val="00994670"/>
    <w:rsid w:val="009A2606"/>
    <w:rsid w:val="009A5371"/>
    <w:rsid w:val="009B037D"/>
    <w:rsid w:val="009B0D12"/>
    <w:rsid w:val="009B2F69"/>
    <w:rsid w:val="009B3D32"/>
    <w:rsid w:val="009B7332"/>
    <w:rsid w:val="009C146A"/>
    <w:rsid w:val="009C2B3C"/>
    <w:rsid w:val="009C306D"/>
    <w:rsid w:val="009C3A33"/>
    <w:rsid w:val="009C47D4"/>
    <w:rsid w:val="009C5844"/>
    <w:rsid w:val="009C5B48"/>
    <w:rsid w:val="009C6D5A"/>
    <w:rsid w:val="009D44BC"/>
    <w:rsid w:val="009D4913"/>
    <w:rsid w:val="009D65EB"/>
    <w:rsid w:val="009D7677"/>
    <w:rsid w:val="009D77E6"/>
    <w:rsid w:val="009E2AD0"/>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0039"/>
    <w:rsid w:val="00A244DF"/>
    <w:rsid w:val="00A24B98"/>
    <w:rsid w:val="00A255BC"/>
    <w:rsid w:val="00A25D74"/>
    <w:rsid w:val="00A25DFF"/>
    <w:rsid w:val="00A30758"/>
    <w:rsid w:val="00A30C8E"/>
    <w:rsid w:val="00A31283"/>
    <w:rsid w:val="00A31717"/>
    <w:rsid w:val="00A31AD4"/>
    <w:rsid w:val="00A3230C"/>
    <w:rsid w:val="00A370C1"/>
    <w:rsid w:val="00A4156D"/>
    <w:rsid w:val="00A42599"/>
    <w:rsid w:val="00A42CF5"/>
    <w:rsid w:val="00A43947"/>
    <w:rsid w:val="00A51960"/>
    <w:rsid w:val="00A54FC2"/>
    <w:rsid w:val="00A5569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5CE5"/>
    <w:rsid w:val="00AA7F43"/>
    <w:rsid w:val="00AB0224"/>
    <w:rsid w:val="00AB26B3"/>
    <w:rsid w:val="00AB3BA4"/>
    <w:rsid w:val="00AB41D8"/>
    <w:rsid w:val="00AB5876"/>
    <w:rsid w:val="00AB6E0F"/>
    <w:rsid w:val="00AB7337"/>
    <w:rsid w:val="00AB7873"/>
    <w:rsid w:val="00AC2D4B"/>
    <w:rsid w:val="00AC48C4"/>
    <w:rsid w:val="00AC4C73"/>
    <w:rsid w:val="00AC58FE"/>
    <w:rsid w:val="00AC68C9"/>
    <w:rsid w:val="00AD1554"/>
    <w:rsid w:val="00AD1FEA"/>
    <w:rsid w:val="00AD2264"/>
    <w:rsid w:val="00AD2EF0"/>
    <w:rsid w:val="00AD340B"/>
    <w:rsid w:val="00AD38E9"/>
    <w:rsid w:val="00AD6953"/>
    <w:rsid w:val="00AE11D7"/>
    <w:rsid w:val="00AE28CA"/>
    <w:rsid w:val="00AE590C"/>
    <w:rsid w:val="00AF1C88"/>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D43"/>
    <w:rsid w:val="00B14E2A"/>
    <w:rsid w:val="00B16F11"/>
    <w:rsid w:val="00B20B32"/>
    <w:rsid w:val="00B2169C"/>
    <w:rsid w:val="00B23706"/>
    <w:rsid w:val="00B2492B"/>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65E72"/>
    <w:rsid w:val="00B70D14"/>
    <w:rsid w:val="00B70E28"/>
    <w:rsid w:val="00B73AA2"/>
    <w:rsid w:val="00B74B35"/>
    <w:rsid w:val="00B750FF"/>
    <w:rsid w:val="00B7561F"/>
    <w:rsid w:val="00B818B3"/>
    <w:rsid w:val="00B833DD"/>
    <w:rsid w:val="00B83533"/>
    <w:rsid w:val="00B83DD1"/>
    <w:rsid w:val="00B84CCF"/>
    <w:rsid w:val="00B85947"/>
    <w:rsid w:val="00B872C4"/>
    <w:rsid w:val="00B8752F"/>
    <w:rsid w:val="00BA1204"/>
    <w:rsid w:val="00BA2CDA"/>
    <w:rsid w:val="00BA42C3"/>
    <w:rsid w:val="00BB043A"/>
    <w:rsid w:val="00BB0EB2"/>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26C4"/>
    <w:rsid w:val="00C2672D"/>
    <w:rsid w:val="00C318EC"/>
    <w:rsid w:val="00C33DF7"/>
    <w:rsid w:val="00C349CF"/>
    <w:rsid w:val="00C35135"/>
    <w:rsid w:val="00C40A91"/>
    <w:rsid w:val="00C418BE"/>
    <w:rsid w:val="00C4277D"/>
    <w:rsid w:val="00C42858"/>
    <w:rsid w:val="00C456BC"/>
    <w:rsid w:val="00C46821"/>
    <w:rsid w:val="00C46BB8"/>
    <w:rsid w:val="00C46E8D"/>
    <w:rsid w:val="00C47CF5"/>
    <w:rsid w:val="00C52E8C"/>
    <w:rsid w:val="00C55B81"/>
    <w:rsid w:val="00C55C1E"/>
    <w:rsid w:val="00C56901"/>
    <w:rsid w:val="00C56F1B"/>
    <w:rsid w:val="00C6126D"/>
    <w:rsid w:val="00C61993"/>
    <w:rsid w:val="00C6303A"/>
    <w:rsid w:val="00C630B8"/>
    <w:rsid w:val="00C63AAF"/>
    <w:rsid w:val="00C66178"/>
    <w:rsid w:val="00C710B4"/>
    <w:rsid w:val="00C71561"/>
    <w:rsid w:val="00C7294C"/>
    <w:rsid w:val="00C72ACA"/>
    <w:rsid w:val="00C73FC0"/>
    <w:rsid w:val="00C76E6F"/>
    <w:rsid w:val="00C77E84"/>
    <w:rsid w:val="00C800A0"/>
    <w:rsid w:val="00C80105"/>
    <w:rsid w:val="00C8090F"/>
    <w:rsid w:val="00C817C6"/>
    <w:rsid w:val="00C81B33"/>
    <w:rsid w:val="00C85EB7"/>
    <w:rsid w:val="00C86B70"/>
    <w:rsid w:val="00C903E1"/>
    <w:rsid w:val="00C93118"/>
    <w:rsid w:val="00C974DA"/>
    <w:rsid w:val="00C974F1"/>
    <w:rsid w:val="00CA012F"/>
    <w:rsid w:val="00CA01B1"/>
    <w:rsid w:val="00CA04EA"/>
    <w:rsid w:val="00CA10B1"/>
    <w:rsid w:val="00CA32A7"/>
    <w:rsid w:val="00CA3899"/>
    <w:rsid w:val="00CA3E20"/>
    <w:rsid w:val="00CA7532"/>
    <w:rsid w:val="00CA78BC"/>
    <w:rsid w:val="00CB1279"/>
    <w:rsid w:val="00CB38D7"/>
    <w:rsid w:val="00CB505E"/>
    <w:rsid w:val="00CB5F4E"/>
    <w:rsid w:val="00CB76D8"/>
    <w:rsid w:val="00CC16C3"/>
    <w:rsid w:val="00CC184D"/>
    <w:rsid w:val="00CC29E4"/>
    <w:rsid w:val="00CC3902"/>
    <w:rsid w:val="00CC4ADA"/>
    <w:rsid w:val="00CC5685"/>
    <w:rsid w:val="00CC6CD1"/>
    <w:rsid w:val="00CD0103"/>
    <w:rsid w:val="00CD1657"/>
    <w:rsid w:val="00CD19AD"/>
    <w:rsid w:val="00CD1A7D"/>
    <w:rsid w:val="00CD261F"/>
    <w:rsid w:val="00CD2BC1"/>
    <w:rsid w:val="00CD49B4"/>
    <w:rsid w:val="00CD6369"/>
    <w:rsid w:val="00CE1161"/>
    <w:rsid w:val="00CE16E0"/>
    <w:rsid w:val="00CE2CF2"/>
    <w:rsid w:val="00CE3E88"/>
    <w:rsid w:val="00CE450D"/>
    <w:rsid w:val="00CF003C"/>
    <w:rsid w:val="00CF0D3F"/>
    <w:rsid w:val="00CF1F3A"/>
    <w:rsid w:val="00CF2705"/>
    <w:rsid w:val="00CF3432"/>
    <w:rsid w:val="00CF6430"/>
    <w:rsid w:val="00CF6F90"/>
    <w:rsid w:val="00D00969"/>
    <w:rsid w:val="00D027B8"/>
    <w:rsid w:val="00D02A59"/>
    <w:rsid w:val="00D0423A"/>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523"/>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2CD6"/>
    <w:rsid w:val="00D83CDD"/>
    <w:rsid w:val="00D861A4"/>
    <w:rsid w:val="00D90993"/>
    <w:rsid w:val="00D912F4"/>
    <w:rsid w:val="00D91FB2"/>
    <w:rsid w:val="00D924FC"/>
    <w:rsid w:val="00D94180"/>
    <w:rsid w:val="00D94B63"/>
    <w:rsid w:val="00D9667F"/>
    <w:rsid w:val="00D97F7C"/>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25CB"/>
    <w:rsid w:val="00E02974"/>
    <w:rsid w:val="00E031CC"/>
    <w:rsid w:val="00E04907"/>
    <w:rsid w:val="00E04D8F"/>
    <w:rsid w:val="00E063BD"/>
    <w:rsid w:val="00E12009"/>
    <w:rsid w:val="00E120F0"/>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28E8"/>
    <w:rsid w:val="00E33D7E"/>
    <w:rsid w:val="00E342A4"/>
    <w:rsid w:val="00E34F35"/>
    <w:rsid w:val="00E373C9"/>
    <w:rsid w:val="00E37AAE"/>
    <w:rsid w:val="00E404F4"/>
    <w:rsid w:val="00E40F6A"/>
    <w:rsid w:val="00E41AE6"/>
    <w:rsid w:val="00E44E52"/>
    <w:rsid w:val="00E47201"/>
    <w:rsid w:val="00E476A2"/>
    <w:rsid w:val="00E505DB"/>
    <w:rsid w:val="00E51624"/>
    <w:rsid w:val="00E51D09"/>
    <w:rsid w:val="00E534F9"/>
    <w:rsid w:val="00E53772"/>
    <w:rsid w:val="00E56FF3"/>
    <w:rsid w:val="00E57205"/>
    <w:rsid w:val="00E60858"/>
    <w:rsid w:val="00E61C8A"/>
    <w:rsid w:val="00E61C8D"/>
    <w:rsid w:val="00E6668B"/>
    <w:rsid w:val="00E67E2E"/>
    <w:rsid w:val="00E67E73"/>
    <w:rsid w:val="00E71AD5"/>
    <w:rsid w:val="00E72F62"/>
    <w:rsid w:val="00E81AD7"/>
    <w:rsid w:val="00E83250"/>
    <w:rsid w:val="00E844B2"/>
    <w:rsid w:val="00E8716B"/>
    <w:rsid w:val="00E90A1D"/>
    <w:rsid w:val="00E90A61"/>
    <w:rsid w:val="00E91880"/>
    <w:rsid w:val="00E91D03"/>
    <w:rsid w:val="00E9255F"/>
    <w:rsid w:val="00E92ACA"/>
    <w:rsid w:val="00E92D10"/>
    <w:rsid w:val="00E930A4"/>
    <w:rsid w:val="00E93BF8"/>
    <w:rsid w:val="00EA2214"/>
    <w:rsid w:val="00EA3314"/>
    <w:rsid w:val="00EA4ACA"/>
    <w:rsid w:val="00EA76C0"/>
    <w:rsid w:val="00EB13C5"/>
    <w:rsid w:val="00EB2277"/>
    <w:rsid w:val="00EB46DA"/>
    <w:rsid w:val="00EB681B"/>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645A"/>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2BC3"/>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152"/>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4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4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4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4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4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 w:type="paragraph" w:customStyle="1" w:styleId="Default">
    <w:name w:val="Default"/>
    <w:rsid w:val="00157BEC"/>
    <w:pPr>
      <w:autoSpaceDE w:val="0"/>
      <w:autoSpaceDN w:val="0"/>
      <w:adjustRightInd w:val="0"/>
    </w:pPr>
    <w:rPr>
      <w:rFonts w:ascii="Symbol" w:hAnsi="Symbol" w:cs="Symbol"/>
      <w:color w:val="000000"/>
      <w:sz w:val="24"/>
      <w:szCs w:val="24"/>
    </w:rPr>
  </w:style>
  <w:style w:type="paragraph" w:styleId="Bibliografia">
    <w:name w:val="Bibliography"/>
    <w:basedOn w:val="Normal"/>
    <w:next w:val="Normal"/>
    <w:uiPriority w:val="37"/>
    <w:unhideWhenUsed/>
    <w:rsid w:val="002C35FF"/>
  </w:style>
  <w:style w:type="character" w:styleId="RefernciaIntensa">
    <w:name w:val="Intense Reference"/>
    <w:basedOn w:val="Fontepargpadro"/>
    <w:uiPriority w:val="32"/>
    <w:qFormat/>
    <w:rsid w:val="002C35FF"/>
    <w:rPr>
      <w:b/>
      <w:bCs/>
      <w:smallCaps/>
      <w:color w:val="5B9BD5" w:themeColor="accent1"/>
      <w:spacing w:val="5"/>
    </w:rPr>
  </w:style>
  <w:style w:type="character" w:styleId="RefernciaSutil">
    <w:name w:val="Subtle Reference"/>
    <w:basedOn w:val="Fontepargpadro"/>
    <w:uiPriority w:val="31"/>
    <w:qFormat/>
    <w:rsid w:val="002C35FF"/>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jobsandnewstoday.blogspot.com/2013/03/what-is-white-box-testing.html" TargetMode="External"/><Relationship Id="rId1" Type="http://schemas.openxmlformats.org/officeDocument/2006/relationships/hyperlink" Target="https://bitwaretechnologies.com/difference-black-box-white-box-testing/"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3.xml"/><Relationship Id="rId89" Type="http://schemas.microsoft.com/office/2011/relationships/people" Target="people.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4.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oter" Target="foot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1CC52-9254-4167-A545-A3EBC6798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5065</TotalTime>
  <Pages>1</Pages>
  <Words>15260</Words>
  <Characters>82408</Characters>
  <Application>Microsoft Office Word</Application>
  <DocSecurity>0</DocSecurity>
  <Lines>686</Lines>
  <Paragraphs>194</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97474</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114</cp:revision>
  <cp:lastPrinted>2018-12-07T23:16:00Z</cp:lastPrinted>
  <dcterms:created xsi:type="dcterms:W3CDTF">2018-11-26T17:10:00Z</dcterms:created>
  <dcterms:modified xsi:type="dcterms:W3CDTF">2019-05-02T00:43:00Z</dcterms:modified>
</cp:coreProperties>
</file>