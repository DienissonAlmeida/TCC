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77777777" w:rsidR="004B33F0" w:rsidRDefault="003A4241" w:rsidP="004B33F0">
      <w:pPr>
        <w:pStyle w:val="CP-CapaNomeAutor"/>
      </w:pPr>
      <w:r>
        <w:t>JacKSon eDUARDO DA SILVA</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0B5725F6" w:rsidR="00203EC6" w:rsidRDefault="00CE1161" w:rsidP="000212FC">
      <w:pPr>
        <w:pStyle w:val="CP-CapaTitulo"/>
      </w:pPr>
      <w:r w:rsidRPr="00DB2B10">
        <w:t xml:space="preserve">PROTÓTIPO DE </w:t>
      </w:r>
      <w:r>
        <w:t xml:space="preserve">um </w:t>
      </w:r>
      <w:r w:rsidR="00713211">
        <w:t>SISTEMA PARA GERENC</w:t>
      </w:r>
      <w:r w:rsidR="004A7C58">
        <w:t>IAMENTO E APLICAÇÃO DE AVALIAÇões</w:t>
      </w:r>
      <w:r w:rsidR="00713211">
        <w:t xml:space="preserve"> ONLINE PRESENCIAL</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77777777" w:rsidR="004B33F0" w:rsidRDefault="00223C89" w:rsidP="00D17CC6">
      <w:pPr>
        <w:pStyle w:val="CP-CapaLocaleData"/>
      </w:pPr>
      <w:r>
        <w:t>2018</w:t>
      </w:r>
      <w:r w:rsidR="00203EC6">
        <w:br w:type="page"/>
      </w:r>
      <w:r w:rsidR="003A4241">
        <w:lastRenderedPageBreak/>
        <w:t>JACKSON EDUARDO DA SILVA</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44787377" w:rsidR="00D17CC6" w:rsidRPr="000212FC" w:rsidRDefault="000212FC" w:rsidP="000212FC">
      <w:pPr>
        <w:pStyle w:val="CP-CapaTitulo"/>
      </w:pPr>
      <w:r w:rsidRPr="007478E3">
        <w:t xml:space="preserve">PROTÓTIPO DE UM </w:t>
      </w:r>
      <w:r w:rsidR="004A7C58" w:rsidRPr="000212FC">
        <w:t>SISTEMA PARA GERENCIAMENTO E APLICAÇÃO DE AVALIAÇões ONLINE PRESENCIAL</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98D7AF9" w:rsidR="00203EC6" w:rsidRDefault="00203EC6" w:rsidP="0049697E">
      <w:pPr>
        <w:pStyle w:val="CP-CapaOrientador"/>
      </w:pPr>
      <w:r>
        <w:t>Orienta</w:t>
      </w:r>
      <w:r w:rsidR="004B33F0">
        <w:t>ção</w:t>
      </w:r>
      <w:r>
        <w:t xml:space="preserve">: </w:t>
      </w:r>
      <w:r w:rsidR="0049697E">
        <w:tab/>
      </w:r>
      <w:r w:rsidR="005C2024">
        <w:t>Prof.ª</w:t>
      </w:r>
      <w:r>
        <w:t xml:space="preserve"> </w:t>
      </w:r>
      <w:r w:rsidR="003A4241">
        <w:t>Juliana A. Piccoli</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7C6BFC62" w:rsidR="00BE0F20" w:rsidRDefault="00A42599" w:rsidP="00BE0F20">
      <w:pPr>
        <w:pStyle w:val="AP-AprovacaoTitulo"/>
      </w:pPr>
      <w:r>
        <w:lastRenderedPageBreak/>
        <w:t>Jackson eDuardo da silva</w:t>
      </w:r>
    </w:p>
    <w:p w14:paraId="7D29B979" w14:textId="77777777" w:rsidR="00BE0F20" w:rsidRPr="00986DBF" w:rsidRDefault="00BE0F20" w:rsidP="00BE0F20">
      <w:pPr>
        <w:pStyle w:val="TE-Normal"/>
      </w:pPr>
    </w:p>
    <w:p w14:paraId="44BD6266" w14:textId="03439984" w:rsidR="00BE0F20" w:rsidRDefault="004264CF" w:rsidP="00BE0F20">
      <w:pPr>
        <w:pStyle w:val="AP-AprovacaoTitulo"/>
      </w:pPr>
      <w:r w:rsidRPr="00CD5354">
        <w:t xml:space="preserve">PROTÓTIPO </w:t>
      </w:r>
      <w:r>
        <w:t xml:space="preserve">DE UM </w:t>
      </w:r>
      <w:r w:rsidR="00A42599">
        <w:t>SISTEMA PARA GERENCIAMENTO E APLICAÇÃO DE AVALIAÇÕES ONLINE PRESENCIAL</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77777777" w:rsidR="00BE0F20" w:rsidRPr="00E031CC" w:rsidRDefault="00BE0F20" w:rsidP="00BE0F20">
      <w:pPr>
        <w:pStyle w:val="AP-AprovacaoLocalData"/>
      </w:pPr>
      <w:r w:rsidRPr="00E031CC">
        <w:t xml:space="preserve">Lages (SC), </w:t>
      </w:r>
      <w:r>
        <w:t>27 de novembro de 2018</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73CDE912" w:rsidR="00BE0F20" w:rsidRDefault="00BE0F20" w:rsidP="00257DD5">
            <w:pPr>
              <w:pStyle w:val="AP-AprovacaoBanca"/>
            </w:pPr>
            <w:r>
              <w:t xml:space="preserve">Prof. </w:t>
            </w:r>
            <w:r w:rsidR="00A42599">
              <w:t>Juliana A. Piccoli,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w:t>
      </w:r>
      <w:bookmarkStart w:id="4" w:name="_GoBack"/>
      <w:bookmarkEnd w:id="4"/>
      <w:r>
        <w:t>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5" w:name="_Toc527721611"/>
      <w:bookmarkStart w:id="6" w:name="_Toc527793650"/>
      <w:bookmarkStart w:id="7" w:name="_Toc527795383"/>
      <w:bookmarkStart w:id="8" w:name="_Toc527798493"/>
      <w:r>
        <w:lastRenderedPageBreak/>
        <w:t>Resumo</w:t>
      </w:r>
      <w:bookmarkEnd w:id="5"/>
      <w:bookmarkEnd w:id="6"/>
      <w:bookmarkEnd w:id="7"/>
      <w:bookmarkEnd w:id="8"/>
    </w:p>
    <w:p w14:paraId="4816BD3C" w14:textId="45A4CD3F" w:rsidR="00B13C50" w:rsidRPr="00B13C50" w:rsidRDefault="00B13C50" w:rsidP="00B13C50">
      <w:pPr>
        <w:pStyle w:val="TE-Resumo"/>
      </w:pPr>
      <w:r>
        <w:t xml:space="preserve">O presente trabalho intitulado como </w:t>
      </w:r>
      <w:r w:rsidR="001F6103">
        <w:t xml:space="preserve">protótipo de um </w:t>
      </w:r>
      <w:r w:rsidRPr="00B13C50">
        <w:t>sistema para gerenci</w:t>
      </w:r>
      <w:r w:rsidR="000C6A37">
        <w:t>amento e aplicação de avaliações</w:t>
      </w:r>
      <w:r w:rsidRPr="00B13C50">
        <w:t xml:space="preserve"> online presencial</w:t>
      </w:r>
      <w:r>
        <w:t xml:space="preserve">, tem como objetivo </w:t>
      </w:r>
      <w:r w:rsidR="000C6A37">
        <w:t xml:space="preserve">informatizar um dos processos </w:t>
      </w:r>
      <w:r w:rsidR="007712C1">
        <w:t xml:space="preserve">de </w:t>
      </w:r>
      <w:r w:rsidR="00B414C5">
        <w:t xml:space="preserve">avaliação </w:t>
      </w:r>
      <w:r w:rsidR="007712C1">
        <w:t>utilizad</w:t>
      </w:r>
      <w:r w:rsidR="001F6103">
        <w:t>o</w:t>
      </w:r>
      <w:r w:rsidR="007712C1">
        <w:t xml:space="preserve"> </w:t>
      </w:r>
      <w:r>
        <w:t xml:space="preserve">para mediar o conhecimento de </w:t>
      </w:r>
      <w:r w:rsidR="00B414C5">
        <w:t>um respectivo aluno</w:t>
      </w:r>
      <w:r w:rsidR="00EB46DA">
        <w:t>.</w:t>
      </w:r>
      <w:r>
        <w:t xml:space="preserve"> </w:t>
      </w:r>
      <w:r w:rsidR="00EB46DA">
        <w:t>D</w:t>
      </w:r>
      <w:r w:rsidR="00873C9F">
        <w:t>urante a descrição do referencial teórico é exposto</w:t>
      </w:r>
      <w:r w:rsidR="007712C1">
        <w:t xml:space="preserve"> a diferença dos tipos de</w:t>
      </w:r>
      <w:r w:rsidR="00B414C5">
        <w:t xml:space="preserve"> </w:t>
      </w:r>
      <w:r w:rsidR="00873C9F">
        <w:t>quest</w:t>
      </w:r>
      <w:r w:rsidR="00B414C5">
        <w:t>ões que se fazem presente e</w:t>
      </w:r>
      <w:r w:rsidR="007712C1">
        <w:t>m</w:t>
      </w:r>
      <w:r w:rsidR="00B414C5">
        <w:t xml:space="preserve"> uma</w:t>
      </w:r>
      <w:r w:rsidR="00873C9F">
        <w:t xml:space="preserve"> avaliaç</w:t>
      </w:r>
      <w:r w:rsidR="00B414C5">
        <w:t>ão</w:t>
      </w:r>
      <w:r w:rsidR="00873C9F">
        <w:t xml:space="preserve">, </w:t>
      </w:r>
      <w:r w:rsidR="00A42599">
        <w:t>tal</w:t>
      </w:r>
      <w:r w:rsidR="006835C0">
        <w:t xml:space="preserve"> que</w:t>
      </w:r>
      <w:r w:rsidR="00873C9F">
        <w:t xml:space="preserve"> ap</w:t>
      </w:r>
      <w:r w:rsidR="00B414C5">
        <w:t xml:space="preserve">ós entregue ao </w:t>
      </w:r>
      <w:r w:rsidR="001F6103">
        <w:t xml:space="preserve">discente </w:t>
      </w:r>
      <w:r w:rsidR="007712C1">
        <w:t xml:space="preserve">e este </w:t>
      </w:r>
      <w:r w:rsidR="00B414C5">
        <w:t xml:space="preserve">responder, </w:t>
      </w:r>
      <w:r w:rsidR="00873C9F">
        <w:t>é feito a correç</w:t>
      </w:r>
      <w:r w:rsidR="007712C1">
        <w:t>ão</w:t>
      </w:r>
      <w:r w:rsidR="001F6103">
        <w:t xml:space="preserve"> por um docente</w:t>
      </w:r>
      <w:r w:rsidR="00873C9F">
        <w:t xml:space="preserve">, </w:t>
      </w:r>
      <w:r w:rsidR="001F6103">
        <w:t>portanto,</w:t>
      </w:r>
      <w:r w:rsidR="00873C9F">
        <w:t xml:space="preserve"> </w:t>
      </w:r>
      <w:r w:rsidR="001F6103">
        <w:t>é apresentado uma</w:t>
      </w:r>
      <w:r w:rsidR="00873C9F">
        <w:t xml:space="preserve"> situação </w:t>
      </w:r>
      <w:r w:rsidR="000C6A37">
        <w:t xml:space="preserve">de análise referente ao tempo médio em que um professor gasta corrigindo uma avaliação, outro item é o procedimento de informatização de um processo, </w:t>
      </w:r>
      <w:r w:rsidR="001F6103">
        <w:t xml:space="preserve">visto </w:t>
      </w:r>
      <w:r w:rsidR="00191BFA">
        <w:t xml:space="preserve">que </w:t>
      </w:r>
      <w:r w:rsidR="000C6A37">
        <w:t xml:space="preserve">apresentado algumas razões que justificam a opção por um sistema informatizado diante da visão de alguns autores, em sequência </w:t>
      </w:r>
      <w:r w:rsidR="00191BFA">
        <w:t xml:space="preserve">se expõe </w:t>
      </w:r>
      <w:r w:rsidR="00B414C5">
        <w:t>o objeti</w:t>
      </w:r>
      <w:r w:rsidR="007712C1">
        <w:t>vo e consequentemente as facilidades por ter informações centralizadas</w:t>
      </w:r>
      <w:r w:rsidR="00B414C5">
        <w:t xml:space="preserve"> em um único lugar, distinguindo o acesso das mesmas por tipo de usuário</w:t>
      </w:r>
      <w:r w:rsidR="00EB46DA">
        <w:t>, também é</w:t>
      </w:r>
      <w:r w:rsidR="007712C1">
        <w:t xml:space="preserve"> apresentado dados referente ao consumo de papel originalizado pela impressão de avaliações.</w:t>
      </w:r>
      <w:r w:rsidR="00EB46DA">
        <w:t xml:space="preserve"> Sendo que </w:t>
      </w:r>
      <w:r w:rsidR="00E2298B">
        <w:t xml:space="preserve">foi identificado em uma instituição de ensino privada que os </w:t>
      </w:r>
      <w:r w:rsidR="00EB46DA">
        <w:t>custo</w:t>
      </w:r>
      <w:r w:rsidR="001F6103">
        <w:t>s</w:t>
      </w:r>
      <w:r w:rsidR="00E2298B">
        <w:t xml:space="preserve"> com </w:t>
      </w:r>
      <w:r w:rsidR="00EB46DA">
        <w:t>impressão</w:t>
      </w:r>
      <w:r w:rsidR="00E2298B">
        <w:t xml:space="preserve"> </w:t>
      </w:r>
      <w:r w:rsidR="00384400">
        <w:t>para aplicaç</w:t>
      </w:r>
      <w:r w:rsidR="00873C9F">
        <w:t>ão d</w:t>
      </w:r>
      <w:r w:rsidR="00191BFA">
        <w:t>a</w:t>
      </w:r>
      <w:r w:rsidR="00EB46DA">
        <w:t xml:space="preserve"> avalição</w:t>
      </w:r>
      <w:r w:rsidR="00384400">
        <w:t xml:space="preserve"> </w:t>
      </w:r>
      <w:r w:rsidR="00EB46DA">
        <w:t>se torna</w:t>
      </w:r>
      <w:r w:rsidR="00384400">
        <w:t xml:space="preserve"> </w:t>
      </w:r>
      <w:r w:rsidR="00EB46DA">
        <w:t>elevado</w:t>
      </w:r>
      <w:r w:rsidR="00E2298B">
        <w:t xml:space="preserve">, </w:t>
      </w:r>
      <w:r w:rsidR="00A42599">
        <w:t>logo que esta instituição</w:t>
      </w:r>
      <w:r w:rsidR="006C794A">
        <w:t xml:space="preserve"> possui um</w:t>
      </w:r>
      <w:r w:rsidR="00873C9F">
        <w:t>a</w:t>
      </w:r>
      <w:r w:rsidR="006C794A">
        <w:t xml:space="preserve"> infraestrutura com </w:t>
      </w:r>
      <w:r w:rsidR="00EB46DA">
        <w:t>laboratório</w:t>
      </w:r>
      <w:r w:rsidR="006C794A">
        <w:t xml:space="preserve"> de informática</w:t>
      </w:r>
      <w:r w:rsidR="00EB46DA">
        <w:t xml:space="preserve"> preparado</w:t>
      </w:r>
      <w:r w:rsidR="006C794A">
        <w:t xml:space="preserve"> para contemplar o uso do sistema</w:t>
      </w:r>
      <w:r w:rsidR="00344D08">
        <w:t>.</w:t>
      </w:r>
      <w:r w:rsidR="00E2298B">
        <w:t xml:space="preserve"> Após </w:t>
      </w:r>
      <w:r w:rsidR="00EB46DA">
        <w:t xml:space="preserve">reunião com </w:t>
      </w:r>
      <w:r w:rsidR="001F6103">
        <w:t>um</w:t>
      </w:r>
      <w:r w:rsidR="00EB46DA">
        <w:t xml:space="preserve"> coordenador</w:t>
      </w:r>
      <w:r w:rsidR="00E2298B">
        <w:t xml:space="preserve"> de ensino, foi possível elaborar histórias de usuários que consequentemente se tornaram requisitos funcionas e não funcionais do sistema</w:t>
      </w:r>
      <w:r w:rsidR="00A42599">
        <w:t>. P</w:t>
      </w:r>
      <w:r w:rsidR="00611CEF">
        <w:t>rosseguindo para o capitulo de</w:t>
      </w:r>
      <w:r w:rsidR="00344D08">
        <w:t xml:space="preserve"> </w:t>
      </w:r>
      <w:r w:rsidR="00611CEF">
        <w:t>desenvolvimento</w:t>
      </w:r>
      <w:r w:rsidR="001F6103">
        <w:t>,</w:t>
      </w:r>
      <w:r w:rsidR="00611CEF">
        <w:t xml:space="preserve"> </w:t>
      </w:r>
      <w:r w:rsidR="001F6103">
        <w:t xml:space="preserve">onde </w:t>
      </w:r>
      <w:r w:rsidR="00611CEF">
        <w:t xml:space="preserve">é possível identificar todas as telas e funcionalidades, </w:t>
      </w:r>
      <w:r w:rsidR="00191BFA">
        <w:t>apresentando o conteúdo</w:t>
      </w:r>
      <w:r w:rsidR="00C974F1">
        <w:t xml:space="preserve">, </w:t>
      </w:r>
      <w:r w:rsidR="00191BFA">
        <w:t>separado por níveis de usuário</w:t>
      </w:r>
      <w:r w:rsidR="00C974F1">
        <w:t>: coordena</w:t>
      </w:r>
      <w:r w:rsidR="00191BFA">
        <w:t>dor, regente, professor e aluno,</w:t>
      </w:r>
      <w:r w:rsidR="00C974F1">
        <w:t xml:space="preserve"> que terão acessos </w:t>
      </w:r>
      <w:r w:rsidR="00873C9F">
        <w:t>a conte</w:t>
      </w:r>
      <w:r w:rsidR="00EB46DA">
        <w:t xml:space="preserve">údos diferenciados </w:t>
      </w:r>
      <w:r w:rsidR="001F6103">
        <w:t xml:space="preserve">sobre o </w:t>
      </w:r>
      <w:r w:rsidR="00EB46DA">
        <w:t>sistema.</w:t>
      </w:r>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9" w:name="_Toc527721612"/>
      <w:bookmarkStart w:id="10" w:name="_Toc527793651"/>
      <w:bookmarkStart w:id="11" w:name="_Toc527795384"/>
      <w:bookmarkStart w:id="12" w:name="_Toc527798494"/>
      <w:r>
        <w:rPr>
          <w:lang w:val="en-US"/>
        </w:rPr>
        <w:lastRenderedPageBreak/>
        <w:t>Abstract</w:t>
      </w:r>
      <w:bookmarkEnd w:id="9"/>
      <w:bookmarkEnd w:id="10"/>
      <w:bookmarkEnd w:id="11"/>
      <w:bookmarkEnd w:id="12"/>
    </w:p>
    <w:p w14:paraId="1F35E356" w14:textId="72006956" w:rsidR="00A42599" w:rsidRDefault="00315DA5" w:rsidP="007478E3">
      <w:pPr>
        <w:pStyle w:val="TE-Normal"/>
        <w:ind w:firstLine="0"/>
        <w:rPr>
          <w:lang w:val="en-US"/>
        </w:rPr>
      </w:pPr>
      <w:r w:rsidRPr="00315DA5">
        <w:rPr>
          <w:lang w:val="en-US"/>
        </w:rPr>
        <w:t>The present work titled as prototype of a system for management and application of online assessments in person, aims to computerize one of the evaluation processes used to mediate the knowledge of a respective student. During the description of the theoretical reference is exposed the difference of the types of questions that are present in an evaluation, such that after delivered to the student and this answer, is corrected by a teacher, therefore, is presented a situation of analysis regarding the The average time that a teacher spends correcting an evaluation, another item is the process of computerization of a process, given that there are some reasons that justify the option for a computerized system before the vision of some authors, in sequence exposes the objective and consequently the facilities by having information centralized in a single place, distinguishing the access of the same by type of user, also is presented data referring to the consumption of paper originated by the impression of evaluations. Since it was identified in a private institution that the printing costs for the application of the evaluation becomes high, as soon as this institution has an infrastructure with computer laboratory prepared to contemplate the use of the system. After meeting with a teaching coordinator, it was possible to compile user stories that have subsequently become functional and non-functional requirements of the system. Proceeding to the development chapter, where it is possible to identify all the screens and functionalities, presenting the content, separated by levels of user: coordinator, conductor, teacher and student, who will have access to different contents about the system.</w:t>
      </w: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3" w:name="_Toc527793648"/>
      <w:bookmarkStart w:id="14" w:name="_Toc527795381"/>
      <w:bookmarkStart w:id="15" w:name="_Toc527798491"/>
      <w:bookmarkStart w:id="16" w:name="_Toc527799867"/>
      <w:bookmarkStart w:id="17" w:name="_Toc527806371"/>
      <w:bookmarkStart w:id="18" w:name="_Toc36868015"/>
      <w:bookmarkStart w:id="19" w:name="_Toc36868810"/>
      <w:bookmarkStart w:id="20" w:name="_Toc36868915"/>
      <w:bookmarkStart w:id="21" w:name="_Toc65576339"/>
      <w:r w:rsidRPr="00891CBC">
        <w:lastRenderedPageBreak/>
        <w:t>Sumário</w:t>
      </w:r>
      <w:bookmarkEnd w:id="13"/>
      <w:bookmarkEnd w:id="14"/>
      <w:bookmarkEnd w:id="15"/>
      <w:bookmarkEnd w:id="16"/>
      <w:bookmarkEnd w:id="17"/>
      <w:bookmarkEnd w:id="18"/>
      <w:bookmarkEnd w:id="19"/>
      <w:bookmarkEnd w:id="20"/>
      <w:bookmarkEnd w:id="21"/>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2" w:name="_Toc531976620"/>
      <w:bookmarkStart w:id="23" w:name="_Toc527721613"/>
      <w:bookmarkStart w:id="24" w:name="_Toc527793652"/>
      <w:bookmarkStart w:id="25" w:name="_Toc527795385"/>
      <w:bookmarkStart w:id="26" w:name="_Toc527798495"/>
      <w:commentRangeStart w:id="27"/>
      <w:r>
        <w:lastRenderedPageBreak/>
        <w:t>INTRODUÇÃO</w:t>
      </w:r>
      <w:commentRangeEnd w:id="27"/>
      <w:r w:rsidR="00C817C6">
        <w:rPr>
          <w:rStyle w:val="Refdecomentrio"/>
          <w:b w:val="0"/>
          <w:caps w:val="0"/>
          <w:snapToGrid/>
        </w:rPr>
        <w:commentReference w:id="27"/>
      </w:r>
      <w:bookmarkEnd w:id="22"/>
    </w:p>
    <w:p w14:paraId="767011E1" w14:textId="77777777" w:rsidR="00203EC6" w:rsidRDefault="00203EC6">
      <w:pPr>
        <w:pStyle w:val="T2-TituloSecundario"/>
      </w:pPr>
      <w:bookmarkStart w:id="28" w:name="_Toc195275340"/>
      <w:bookmarkStart w:id="29" w:name="_Toc531976621"/>
      <w:r>
        <w:t>Apresentação</w:t>
      </w:r>
      <w:bookmarkEnd w:id="28"/>
      <w:bookmarkEnd w:id="29"/>
    </w:p>
    <w:p w14:paraId="446AD67B" w14:textId="683DA989" w:rsidR="004A7C58" w:rsidRPr="003A3B30" w:rsidRDefault="004A7C58" w:rsidP="00D5148D">
      <w:pPr>
        <w:pStyle w:val="TE-Normal"/>
        <w:ind w:firstLine="709"/>
      </w:pPr>
      <w:r w:rsidRPr="003A3B30">
        <w:t xml:space="preserve">O conceito de avaliação </w:t>
      </w:r>
      <w:r w:rsidR="00A80C6F" w:rsidRPr="003A3B30">
        <w:t>está associado a fazer provas, exames, atribuir notas para gerar resultados e conseque</w:t>
      </w:r>
      <w:r w:rsidR="00D5148D" w:rsidRPr="003A3B30">
        <w:t xml:space="preserve">ntemente passar de ano. </w:t>
      </w:r>
      <w:r w:rsidR="00D5148D" w:rsidRPr="003A3B30">
        <w:rPr>
          <w:color w:val="000000"/>
          <w:szCs w:val="26"/>
          <w:shd w:val="clear" w:color="auto" w:fill="FFFFFF"/>
        </w:rPr>
        <w:t>“A</w:t>
      </w:r>
      <w:r w:rsidR="00A80C6F" w:rsidRPr="003A3B30">
        <w:rPr>
          <w:color w:val="000000"/>
          <w:szCs w:val="26"/>
          <w:shd w:val="clear" w:color="auto" w:fill="FFFFFF"/>
        </w:rPr>
        <w:t xml:space="preserve"> avaliação do processo de ensino e aprendizagem, é realizada de forma contínua, cumulativa e sistemática na escola, com o objetivo de diagnosticar a situação de aprendizagem de cada aluno, em relação à programação curricular</w:t>
      </w:r>
      <w:r w:rsidR="00D5148D" w:rsidRPr="003A3B30">
        <w:rPr>
          <w:color w:val="000000"/>
          <w:szCs w:val="26"/>
          <w:shd w:val="clear" w:color="auto" w:fill="FFFFFF"/>
        </w:rPr>
        <w:t>”</w:t>
      </w:r>
      <w:r w:rsidR="00974153" w:rsidRPr="003A3B30">
        <w:rPr>
          <w:color w:val="000000"/>
          <w:szCs w:val="26"/>
          <w:shd w:val="clear" w:color="auto" w:fill="FFFFFF"/>
        </w:rPr>
        <w:t xml:space="preserve"> (</w:t>
      </w:r>
      <w:r w:rsidR="00974153" w:rsidRPr="003A3B30">
        <w:rPr>
          <w:caps/>
          <w:color w:val="000000"/>
          <w:szCs w:val="26"/>
          <w:shd w:val="clear" w:color="auto" w:fill="FFFFFF"/>
        </w:rPr>
        <w:t>Hamze</w:t>
      </w:r>
      <w:r w:rsidR="00C85EB7" w:rsidRPr="003A3B30">
        <w:rPr>
          <w:color w:val="000000"/>
          <w:szCs w:val="26"/>
          <w:shd w:val="clear" w:color="auto" w:fill="FFFFFF"/>
        </w:rPr>
        <w:t xml:space="preserve">, </w:t>
      </w:r>
      <w:r w:rsidR="00CA04EA" w:rsidRPr="003A3B30">
        <w:rPr>
          <w:color w:val="000000"/>
          <w:szCs w:val="26"/>
          <w:shd w:val="clear" w:color="auto" w:fill="FFFFFF"/>
        </w:rPr>
        <w:t>20-?</w:t>
      </w:r>
      <w:r w:rsidR="00974153" w:rsidRPr="003A3B30">
        <w:rPr>
          <w:color w:val="000000"/>
          <w:szCs w:val="26"/>
          <w:shd w:val="clear" w:color="auto" w:fill="FFFFFF"/>
        </w:rPr>
        <w:t>).</w:t>
      </w:r>
    </w:p>
    <w:p w14:paraId="5C6DD3E5" w14:textId="3AE11831" w:rsidR="009619EC" w:rsidRPr="003A3B30" w:rsidRDefault="00D14D2E" w:rsidP="00E476A2">
      <w:pPr>
        <w:pStyle w:val="TE-Normal"/>
        <w:ind w:firstLine="709"/>
        <w:rPr>
          <w:color w:val="000000"/>
          <w:szCs w:val="26"/>
          <w:shd w:val="clear" w:color="auto" w:fill="FFFFFF"/>
        </w:rPr>
      </w:pPr>
      <w:r w:rsidRPr="003A3B30">
        <w:rPr>
          <w:color w:val="000000"/>
          <w:szCs w:val="26"/>
          <w:shd w:val="clear" w:color="auto" w:fill="FFFFFF"/>
        </w:rPr>
        <w:t xml:space="preserve">Complementando o que foi citado acima, uma das sistemáticas utilizada para avaliação do aluno é a prova escrita, onde o professor submete o mesmo a demonstrar seus conhecimentos adquiridos ao longo de um período de tempo, este método de avaliação é composto por uma </w:t>
      </w:r>
      <w:r w:rsidR="00315DA5">
        <w:rPr>
          <w:color w:val="000000"/>
          <w:szCs w:val="26"/>
          <w:shd w:val="clear" w:color="auto" w:fill="FFFFFF"/>
        </w:rPr>
        <w:t>prova</w:t>
      </w:r>
      <w:r w:rsidR="00315DA5" w:rsidRPr="003A3B30">
        <w:rPr>
          <w:color w:val="000000"/>
          <w:szCs w:val="26"/>
          <w:shd w:val="clear" w:color="auto" w:fill="FFFFFF"/>
        </w:rPr>
        <w:t xml:space="preserve"> </w:t>
      </w:r>
      <w:r w:rsidRPr="003A3B30">
        <w:rPr>
          <w:color w:val="000000"/>
          <w:szCs w:val="26"/>
          <w:shd w:val="clear" w:color="auto" w:fill="FFFFFF"/>
        </w:rPr>
        <w:t>impressa e disponibiliz</w:t>
      </w:r>
      <w:r w:rsidR="00A85D5A" w:rsidRPr="003A3B30">
        <w:rPr>
          <w:color w:val="000000"/>
          <w:szCs w:val="26"/>
          <w:shd w:val="clear" w:color="auto" w:fill="FFFFFF"/>
        </w:rPr>
        <w:t xml:space="preserve">ada para o aluno, quando não, ele </w:t>
      </w:r>
      <w:r w:rsidRPr="003A3B30">
        <w:rPr>
          <w:color w:val="000000"/>
          <w:szCs w:val="26"/>
          <w:shd w:val="clear" w:color="auto" w:fill="FFFFFF"/>
        </w:rPr>
        <w:t>precisa copiar as perguntas de forma manual e responder da mesma maneira</w:t>
      </w:r>
      <w:r w:rsidR="007D64EC" w:rsidRPr="003A3B30">
        <w:rPr>
          <w:color w:val="000000"/>
          <w:szCs w:val="26"/>
          <w:shd w:val="clear" w:color="auto" w:fill="FFFFFF"/>
        </w:rPr>
        <w:t>.</w:t>
      </w:r>
    </w:p>
    <w:p w14:paraId="43149DA5" w14:textId="6869DF4C" w:rsidR="00071F16" w:rsidRPr="003A3B30" w:rsidRDefault="00071F16" w:rsidP="00071F16">
      <w:pPr>
        <w:spacing w:line="360" w:lineRule="auto"/>
        <w:ind w:firstLine="708"/>
        <w:jc w:val="both"/>
        <w:rPr>
          <w:sz w:val="26"/>
          <w:szCs w:val="26"/>
        </w:rPr>
      </w:pPr>
      <w:r w:rsidRPr="003A3B30">
        <w:rPr>
          <w:sz w:val="26"/>
          <w:szCs w:val="26"/>
        </w:rPr>
        <w:t>Diante de algumas análises feitas na instituição de ensino privada: Serviço Nacional de Aprendizagem Industrial, SENAI em Lages – SC, a mesma possui uma estrutura ampla e moderna</w:t>
      </w:r>
      <w:r w:rsidR="00315DA5">
        <w:rPr>
          <w:sz w:val="26"/>
          <w:szCs w:val="26"/>
        </w:rPr>
        <w:t>,</w:t>
      </w:r>
      <w:r w:rsidRPr="003A3B30">
        <w:rPr>
          <w:sz w:val="26"/>
          <w:szCs w:val="26"/>
        </w:rPr>
        <w:t xml:space="preserve"> com 5 laboratórios de informática, e atende cerca de 240 alunos por ano apenas na modalidade de Ensino Médi</w:t>
      </w:r>
      <w:r w:rsidR="009619EC" w:rsidRPr="003A3B30">
        <w:rPr>
          <w:sz w:val="26"/>
          <w:szCs w:val="26"/>
        </w:rPr>
        <w:t xml:space="preserve">o, sendo assim possui condições </w:t>
      </w:r>
      <w:r w:rsidRPr="003A3B30">
        <w:rPr>
          <w:sz w:val="26"/>
          <w:szCs w:val="26"/>
        </w:rPr>
        <w:t>para suportar a implantação de um sistema de avaliações online</w:t>
      </w:r>
      <w:r w:rsidR="00315DA5">
        <w:rPr>
          <w:sz w:val="26"/>
          <w:szCs w:val="26"/>
        </w:rPr>
        <w:t>.</w:t>
      </w:r>
    </w:p>
    <w:p w14:paraId="08F09D3C" w14:textId="19CFAFD3" w:rsidR="00071F16" w:rsidRPr="003A3B30" w:rsidRDefault="00071F16" w:rsidP="00071F16">
      <w:pPr>
        <w:pStyle w:val="TE-Normal"/>
        <w:rPr>
          <w:szCs w:val="26"/>
        </w:rPr>
      </w:pPr>
      <w:r w:rsidRPr="003A3B30">
        <w:rPr>
          <w:szCs w:val="26"/>
        </w:rPr>
        <w:t>Pretende-se com o desenvolvimento deste sistema diminuir os gastos com impressões, aumentar a agilidade do professor em corrigir avaliações</w:t>
      </w:r>
      <w:r w:rsidR="00384400" w:rsidRPr="003A3B30">
        <w:rPr>
          <w:szCs w:val="26"/>
        </w:rPr>
        <w:t xml:space="preserve">, </w:t>
      </w:r>
      <w:r w:rsidR="00315DA5">
        <w:rPr>
          <w:szCs w:val="26"/>
        </w:rPr>
        <w:t>manter uma</w:t>
      </w:r>
      <w:r w:rsidR="00315DA5" w:rsidRPr="003A3B30">
        <w:rPr>
          <w:szCs w:val="26"/>
        </w:rPr>
        <w:t xml:space="preserve"> </w:t>
      </w:r>
      <w:r w:rsidR="00384400" w:rsidRPr="003A3B30">
        <w:rPr>
          <w:szCs w:val="26"/>
        </w:rPr>
        <w:t xml:space="preserve">centralização </w:t>
      </w:r>
      <w:r w:rsidR="00315DA5">
        <w:rPr>
          <w:szCs w:val="26"/>
        </w:rPr>
        <w:t>de provas</w:t>
      </w:r>
      <w:r w:rsidR="00315DA5" w:rsidRPr="003A3B30">
        <w:rPr>
          <w:szCs w:val="26"/>
        </w:rPr>
        <w:t xml:space="preserve"> </w:t>
      </w:r>
      <w:r w:rsidRPr="003A3B30">
        <w:rPr>
          <w:szCs w:val="26"/>
        </w:rPr>
        <w:t xml:space="preserve">e </w:t>
      </w:r>
      <w:r w:rsidR="00315DA5">
        <w:rPr>
          <w:szCs w:val="26"/>
        </w:rPr>
        <w:t xml:space="preserve">propor uma </w:t>
      </w:r>
      <w:r w:rsidRPr="003A3B30">
        <w:rPr>
          <w:szCs w:val="26"/>
        </w:rPr>
        <w:t>diminuição d</w:t>
      </w:r>
      <w:r w:rsidR="00384400" w:rsidRPr="003A3B30">
        <w:rPr>
          <w:szCs w:val="26"/>
        </w:rPr>
        <w:t>o</w:t>
      </w:r>
      <w:r w:rsidRPr="003A3B30">
        <w:rPr>
          <w:szCs w:val="26"/>
        </w:rPr>
        <w:t xml:space="preserve"> acumulo de papeis no meio ambiente.</w:t>
      </w:r>
    </w:p>
    <w:p w14:paraId="315C7581" w14:textId="77777777" w:rsidR="00071F16" w:rsidRPr="003A3B30" w:rsidRDefault="00071F16" w:rsidP="00427E5E">
      <w:pPr>
        <w:pStyle w:val="TE-Normal"/>
      </w:pPr>
    </w:p>
    <w:p w14:paraId="490828A6" w14:textId="4F98F0AB" w:rsidR="006E0486" w:rsidRPr="003A3B30" w:rsidRDefault="006E0486" w:rsidP="00B626AE">
      <w:pPr>
        <w:pStyle w:val="TE-Normal"/>
        <w:ind w:firstLine="709"/>
      </w:pPr>
      <w:r w:rsidRPr="003A3B30">
        <w:t>Este trabalho apresenta uma proposta de um modelo de sistema web,</w:t>
      </w:r>
      <w:r w:rsidR="00013421" w:rsidRPr="003A3B30">
        <w:t xml:space="preserve"> propondo </w:t>
      </w:r>
      <w:r w:rsidR="00013421" w:rsidRPr="003A3B30">
        <w:lastRenderedPageBreak/>
        <w:t>a estrutura de 4</w:t>
      </w:r>
      <w:r w:rsidR="000E3F43" w:rsidRPr="003A3B30">
        <w:t xml:space="preserve"> capítulos.</w:t>
      </w:r>
      <w:r w:rsidRPr="003A3B30">
        <w:t xml:space="preserve"> </w:t>
      </w:r>
      <w:r w:rsidR="000E3F43" w:rsidRPr="003A3B30">
        <w:t xml:space="preserve">No primeiro </w:t>
      </w:r>
      <w:r w:rsidR="0047749A" w:rsidRPr="003A3B30">
        <w:t xml:space="preserve">capítulo </w:t>
      </w:r>
      <w:r w:rsidR="000E3F43" w:rsidRPr="003A3B30">
        <w:t xml:space="preserve">deverá ser apresentado o projeto do TCC, contemplando a introdução, </w:t>
      </w:r>
      <w:r w:rsidR="00384400" w:rsidRPr="003A3B30">
        <w:t xml:space="preserve">problema, </w:t>
      </w:r>
      <w:r w:rsidR="000E3F43" w:rsidRPr="003A3B30">
        <w:t>seus objetivos e metodologia. O capitulo 2 descreve as formas de avaliações</w:t>
      </w:r>
      <w:r w:rsidR="00315DA5">
        <w:t>,</w:t>
      </w:r>
      <w:r w:rsidR="000E3F43" w:rsidRPr="003A3B30">
        <w:t xml:space="preserve"> bem como questões de correções</w:t>
      </w:r>
      <w:r w:rsidR="00384400" w:rsidRPr="003A3B30">
        <w:t>,</w:t>
      </w:r>
      <w:r w:rsidR="000E3F43" w:rsidRPr="003A3B30">
        <w:t xml:space="preserve"> abordando também as tecnologias utilizadas para o desenvolvimento</w:t>
      </w:r>
      <w:r w:rsidR="00315DA5">
        <w:t xml:space="preserve"> do sistema</w:t>
      </w:r>
      <w:r w:rsidR="000E3F43" w:rsidRPr="003A3B30">
        <w:t xml:space="preserve">. No capítulo 3 será </w:t>
      </w:r>
      <w:r w:rsidR="00B626AE" w:rsidRPr="003A3B30">
        <w:t>realizado</w:t>
      </w:r>
      <w:r w:rsidR="00013421" w:rsidRPr="003A3B30">
        <w:t xml:space="preserve"> a </w:t>
      </w:r>
      <w:r w:rsidR="000E3F43" w:rsidRPr="003A3B30">
        <w:t>modelagem d</w:t>
      </w:r>
      <w:r w:rsidR="007D5A7B" w:rsidRPr="003A3B30">
        <w:t>o</w:t>
      </w:r>
      <w:r w:rsidR="00384400" w:rsidRPr="003A3B30">
        <w:t>s dados</w:t>
      </w:r>
      <w:r w:rsidR="007D5A7B" w:rsidRPr="003A3B30">
        <w:t>, por fim no capitulo 4</w:t>
      </w:r>
      <w:r w:rsidR="000E3F43" w:rsidRPr="003A3B30">
        <w:t xml:space="preserve"> será </w:t>
      </w:r>
      <w:r w:rsidR="00B626AE" w:rsidRPr="003A3B30">
        <w:t>apresentado a implementação</w:t>
      </w:r>
      <w:r w:rsidR="00384400" w:rsidRPr="003A3B30">
        <w:t xml:space="preserve"> do sistema</w:t>
      </w:r>
      <w:r w:rsidR="00315DA5">
        <w:t xml:space="preserve"> seguido das considerações finais e trabalhos futuros.</w:t>
      </w:r>
    </w:p>
    <w:p w14:paraId="64337679" w14:textId="08250FFB" w:rsidR="00203EC6" w:rsidRPr="007B2571" w:rsidRDefault="00203EC6" w:rsidP="007B2571">
      <w:pPr>
        <w:pStyle w:val="T2-TituloSecundario"/>
      </w:pPr>
      <w:bookmarkStart w:id="30" w:name="_Toc528067817"/>
      <w:bookmarkStart w:id="31" w:name="_Toc529662099"/>
      <w:bookmarkStart w:id="32" w:name="_Toc529662486"/>
      <w:bookmarkStart w:id="33" w:name="_Toc529662873"/>
      <w:bookmarkStart w:id="34" w:name="_Toc529810849"/>
      <w:bookmarkStart w:id="35" w:name="_Toc529815091"/>
      <w:bookmarkStart w:id="36" w:name="_Toc529815603"/>
      <w:bookmarkStart w:id="37" w:name="_Toc529825084"/>
      <w:bookmarkStart w:id="38" w:name="_Toc528067818"/>
      <w:bookmarkStart w:id="39" w:name="_Toc529662100"/>
      <w:bookmarkStart w:id="40" w:name="_Toc529662487"/>
      <w:bookmarkStart w:id="41" w:name="_Toc529662874"/>
      <w:bookmarkStart w:id="42" w:name="_Toc529810850"/>
      <w:bookmarkStart w:id="43" w:name="_Toc529815092"/>
      <w:bookmarkStart w:id="44" w:name="_Toc529815604"/>
      <w:bookmarkStart w:id="45" w:name="_Toc529825085"/>
      <w:bookmarkStart w:id="46" w:name="_Toc195275341"/>
      <w:bookmarkStart w:id="47" w:name="_Toc531976622"/>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7B2571">
        <w:t>Descrição do problema</w:t>
      </w:r>
      <w:bookmarkEnd w:id="46"/>
      <w:bookmarkEnd w:id="47"/>
    </w:p>
    <w:p w14:paraId="57F36A8D" w14:textId="59DBCE10" w:rsidR="002E1E4D" w:rsidRDefault="00D81BD5" w:rsidP="002E1E4D">
      <w:pPr>
        <w:pStyle w:val="TE-Normal"/>
        <w:ind w:firstLine="709"/>
      </w:pPr>
      <w:r w:rsidRPr="00D81BD5">
        <w:t>Algumas instituições de e</w:t>
      </w:r>
      <w:r w:rsidR="009D4913">
        <w:t>nsino, incluindo universidades,</w:t>
      </w:r>
      <w:r w:rsidRPr="00D81BD5">
        <w:t xml:space="preserve"> escolas municipais, estaduais e particulares acabam tendo um grande gasto com impressões, valores que são arcados com recursos da instituição de ensino e em alguns casos pelos alunos e professores, uma situação que não afeta só a questão econômica, mas também a </w:t>
      </w:r>
      <w:r w:rsidR="002E1E4D">
        <w:t>ambiental, pela questão da quantidade de folhas impressas.</w:t>
      </w:r>
    </w:p>
    <w:p w14:paraId="48C47DBF" w14:textId="716F7971" w:rsidR="008E5645" w:rsidRDefault="00BC54A9" w:rsidP="008E5645">
      <w:pPr>
        <w:pStyle w:val="TE-Normal"/>
        <w:ind w:firstLine="709"/>
      </w:pPr>
      <w:r>
        <w:t>Tendo a seguinte</w:t>
      </w:r>
      <w:r w:rsidR="00E04D8F">
        <w:t xml:space="preserve"> hipótese</w:t>
      </w:r>
      <w:r w:rsidR="000A5A34">
        <w:t>:</w:t>
      </w:r>
      <w:r w:rsidR="00E04D8F">
        <w:t xml:space="preserve"> em</w:t>
      </w:r>
      <w:r w:rsidR="000A5A34">
        <w:t xml:space="preserve"> </w:t>
      </w:r>
      <w:r>
        <w:t>uma escola com 6</w:t>
      </w:r>
      <w:r w:rsidR="002E1E4D">
        <w:t xml:space="preserve"> turmas, sendo aproximadamente 40</w:t>
      </w:r>
      <w:r w:rsidR="00FB6BE2">
        <w:t xml:space="preserve"> alunos por sala</w:t>
      </w:r>
      <w:r w:rsidR="002D1596">
        <w:t xml:space="preserve">, </w:t>
      </w:r>
      <w:r w:rsidR="00E04D8F">
        <w:t>teremos</w:t>
      </w:r>
      <w:r w:rsidR="00FB6BE2">
        <w:t xml:space="preserve"> um total de</w:t>
      </w:r>
      <w:r w:rsidR="002E1E4D">
        <w:t xml:space="preserve"> 240 estudantes</w:t>
      </w:r>
      <w:r w:rsidR="002D1596">
        <w:t xml:space="preserve">, onde um dos métodos de avaliação </w:t>
      </w:r>
      <w:r>
        <w:t>é a prova escrita, no mínimo uma</w:t>
      </w:r>
      <w:r w:rsidR="005E3E05">
        <w:t xml:space="preserve"> vez por mês</w:t>
      </w:r>
      <w:r w:rsidR="002E1E4D">
        <w:t>,</w:t>
      </w:r>
      <w:r w:rsidR="005E3E05">
        <w:t xml:space="preserve"> </w:t>
      </w:r>
      <w:r w:rsidR="00F01C69">
        <w:t>pode</w:t>
      </w:r>
      <w:r w:rsidR="00E04D8F">
        <w:t>rá</w:t>
      </w:r>
      <w:r w:rsidR="00F01C69">
        <w:t xml:space="preserve"> ser</w:t>
      </w:r>
      <w:r w:rsidR="002E1E4D">
        <w:t xml:space="preserve"> feito uma avaliação</w:t>
      </w:r>
      <w:r w:rsidR="005E3E05">
        <w:t xml:space="preserve"> de cada disciplina, sendo u</w:t>
      </w:r>
      <w:r>
        <w:t>m total de 12</w:t>
      </w:r>
      <w:r w:rsidR="002E1E4D">
        <w:t>, em uma conta rápida teremos 2</w:t>
      </w:r>
      <w:r w:rsidR="00D55BED">
        <w:t>.</w:t>
      </w:r>
      <w:r w:rsidR="002E1E4D">
        <w:t>88</w:t>
      </w:r>
      <w:r w:rsidR="00D55BED">
        <w:t>0,00</w:t>
      </w:r>
      <w:r w:rsidR="005E3E05">
        <w:t xml:space="preserve"> avaliações impressas</w:t>
      </w:r>
      <w:r w:rsidR="007044D0">
        <w:t xml:space="preserve"> por mês, considerando apenas</w:t>
      </w:r>
      <w:r w:rsidR="005E3E05">
        <w:t xml:space="preserve"> </w:t>
      </w:r>
      <w:r w:rsidR="00707E87">
        <w:t>uma página por avaliação, em um</w:t>
      </w:r>
      <w:r w:rsidR="005E3E05">
        <w:t xml:space="preserve"> ano esse </w:t>
      </w:r>
      <w:r w:rsidR="007044D0">
        <w:t>número</w:t>
      </w:r>
      <w:r w:rsidR="005E3E05">
        <w:t xml:space="preserve"> aumenta para </w:t>
      </w:r>
      <w:r>
        <w:t>34.56</w:t>
      </w:r>
      <w:r w:rsidR="00D55BED">
        <w:t>0</w:t>
      </w:r>
      <w:r w:rsidR="007044D0">
        <w:t xml:space="preserve"> folhas impressas que acabam parando no meio ambiente</w:t>
      </w:r>
      <w:r w:rsidR="00F01C69">
        <w:t>, podendo</w:t>
      </w:r>
      <w:r w:rsidR="007044D0">
        <w:t xml:space="preserve"> </w:t>
      </w:r>
      <w:r w:rsidR="00E04D8F">
        <w:t>trazer</w:t>
      </w:r>
      <w:r w:rsidR="007044D0">
        <w:t xml:space="preserve"> malefícios caso não haja a reciclagem ou descarte correto.</w:t>
      </w:r>
    </w:p>
    <w:p w14:paraId="165280C1" w14:textId="0C81062F" w:rsidR="00607580" w:rsidRDefault="007044D0" w:rsidP="00410A31">
      <w:pPr>
        <w:pStyle w:val="TE-Normal"/>
        <w:ind w:firstLine="709"/>
      </w:pPr>
      <w:r>
        <w:t xml:space="preserve">Considerando a </w:t>
      </w:r>
      <w:r w:rsidR="000421D8">
        <w:t xml:space="preserve">hipótese </w:t>
      </w:r>
      <w:r w:rsidR="00707E87">
        <w:t>citada</w:t>
      </w:r>
      <w:r w:rsidR="00BC54A9">
        <w:t xml:space="preserve"> </w:t>
      </w:r>
      <w:r w:rsidR="00F01C69">
        <w:t>e analisando a questão</w:t>
      </w:r>
      <w:r w:rsidR="00D55BED">
        <w:t xml:space="preserve"> </w:t>
      </w:r>
      <w:r>
        <w:t>financeira</w:t>
      </w:r>
      <w:r w:rsidR="00225D11">
        <w:t>, uma escola</w:t>
      </w:r>
      <w:r w:rsidR="00D55BED">
        <w:t xml:space="preserve"> com quantidade de alunos descrito</w:t>
      </w:r>
      <w:r w:rsidR="00F01C69">
        <w:t>s</w:t>
      </w:r>
      <w:r w:rsidR="00BC54A9">
        <w:t xml:space="preserve"> acima</w:t>
      </w:r>
      <w:r w:rsidR="00225D11">
        <w:t xml:space="preserve">, teria um custo de: </w:t>
      </w:r>
      <w:r w:rsidR="00BC54A9">
        <w:t>R$ 6.912</w:t>
      </w:r>
      <w:r w:rsidR="00D55BED">
        <w:t xml:space="preserve">,00 </w:t>
      </w:r>
      <w:r w:rsidR="00707E87">
        <w:t>em um ano, com o valor</w:t>
      </w:r>
      <w:r w:rsidR="00D55BED">
        <w:t xml:space="preserve"> de R$ 0,20 (vinte centavos) por página impressa.</w:t>
      </w:r>
    </w:p>
    <w:p w14:paraId="0E1CF136" w14:textId="75149227" w:rsidR="00BC54A9" w:rsidRDefault="00632500" w:rsidP="008521CF">
      <w:pPr>
        <w:pStyle w:val="TE-Normal"/>
        <w:ind w:firstLine="709"/>
      </w:pPr>
      <w:r>
        <w:t xml:space="preserve">Com base nisto, o desenvolvimento de um sistema de </w:t>
      </w:r>
      <w:r w:rsidR="00563194">
        <w:t xml:space="preserve">gerenciamento e aplicação de </w:t>
      </w:r>
      <w:r>
        <w:t>avaliaç</w:t>
      </w:r>
      <w:r w:rsidR="009D44BC">
        <w:t>ões</w:t>
      </w:r>
      <w:r>
        <w:t>, que busca reduzir os custos com impressões, agilizar as correç</w:t>
      </w:r>
      <w:r w:rsidR="00563194">
        <w:t>ões</w:t>
      </w:r>
      <w:r>
        <w:t xml:space="preserve"> </w:t>
      </w:r>
      <w:r w:rsidR="009D44BC">
        <w:t>por parte dos professores</w:t>
      </w:r>
      <w:r w:rsidR="00396B20">
        <w:t>, reduzir o impacto ambiental, centralizar as avaliações em um ambiente</w:t>
      </w:r>
      <w:r w:rsidR="009D44BC">
        <w:t xml:space="preserve"> </w:t>
      </w:r>
      <w:r>
        <w:t xml:space="preserve">e </w:t>
      </w:r>
      <w:r w:rsidR="00C66178">
        <w:t>informatizar</w:t>
      </w:r>
      <w:r>
        <w:t xml:space="preserve"> o método de aplicaç</w:t>
      </w:r>
      <w:r w:rsidR="00707E87">
        <w:t>ão</w:t>
      </w:r>
      <w:r w:rsidR="00563194">
        <w:t xml:space="preserve">, poderá ser mais prático e </w:t>
      </w:r>
      <w:r w:rsidR="009D44BC">
        <w:t xml:space="preserve">ágil, </w:t>
      </w:r>
      <w:r w:rsidR="00563194">
        <w:t xml:space="preserve">do que ficar </w:t>
      </w:r>
      <w:r w:rsidR="009D44BC">
        <w:t xml:space="preserve">gerando impressões, onde um método como este </w:t>
      </w:r>
      <w:r w:rsidR="009D77E6">
        <w:t>pode ser</w:t>
      </w:r>
      <w:r w:rsidR="00396B20">
        <w:t xml:space="preserve"> </w:t>
      </w:r>
      <w:r w:rsidR="00C66178">
        <w:lastRenderedPageBreak/>
        <w:t xml:space="preserve">um pouco </w:t>
      </w:r>
      <w:r w:rsidR="00396B20">
        <w:t>ultrapassa</w:t>
      </w:r>
      <w:r w:rsidR="009D44BC">
        <w:t>do em pleno século XXI, onde a tecnolog</w:t>
      </w:r>
      <w:r w:rsidR="00E476A2">
        <w:t>ia se faz presente diariamente.</w:t>
      </w:r>
    </w:p>
    <w:p w14:paraId="76222BCD" w14:textId="069C59EF" w:rsidR="00632500" w:rsidRPr="00427E5E" w:rsidRDefault="009D44BC" w:rsidP="008521CF">
      <w:pPr>
        <w:pStyle w:val="TE-Normal"/>
        <w:ind w:firstLine="709"/>
      </w:pPr>
      <w:r w:rsidRPr="00A5785A">
        <w:t>Com base no exposto, tem-se a seguinte pergunta: O uso de um sistem</w:t>
      </w:r>
      <w:r w:rsidR="009D77E6" w:rsidRPr="00A5785A">
        <w:t>a para gerenciamento online</w:t>
      </w:r>
      <w:r w:rsidRPr="00A5785A">
        <w:t xml:space="preserve"> de avaliações</w:t>
      </w:r>
      <w:r w:rsidR="000A5A34" w:rsidRPr="00A5785A">
        <w:t xml:space="preserve">, </w:t>
      </w:r>
      <w:r w:rsidRPr="00A5785A">
        <w:t xml:space="preserve">poderá trazer benefícios </w:t>
      </w:r>
      <w:r w:rsidR="00F01C69" w:rsidRPr="00A5785A">
        <w:t>para os professores, alunos e a instituição de ensino?</w:t>
      </w:r>
    </w:p>
    <w:p w14:paraId="17F74073" w14:textId="77777777" w:rsidR="00203EC6" w:rsidRDefault="00203EC6">
      <w:pPr>
        <w:pStyle w:val="T2-TituloSecundario"/>
      </w:pPr>
      <w:bookmarkStart w:id="48" w:name="_Toc195275342"/>
      <w:bookmarkStart w:id="49" w:name="_Toc531976623"/>
      <w:r>
        <w:t>Justificativa</w:t>
      </w:r>
      <w:bookmarkEnd w:id="48"/>
      <w:bookmarkEnd w:id="49"/>
    </w:p>
    <w:p w14:paraId="0A01FDB4" w14:textId="3B2BB16C" w:rsidR="00B626AE" w:rsidRDefault="005F144B" w:rsidP="00B626AE">
      <w:pPr>
        <w:pStyle w:val="TE-Normal"/>
      </w:pPr>
      <w:r w:rsidRPr="00A5785A">
        <w:t>Na instituição SENAI de Lages, foi levantado informações de que a mesma gera muitas impressões para aplicação de avaliações teóricas nos cursos de Ensino M</w:t>
      </w:r>
      <w:r w:rsidR="00CD19AD" w:rsidRPr="00A5785A">
        <w:t>édio e P</w:t>
      </w:r>
      <w:r w:rsidR="002A30E4" w:rsidRPr="00A5785A">
        <w:t>rofissionalizante</w:t>
      </w:r>
      <w:r w:rsidRPr="00A5785A">
        <w:t xml:space="preserve">. </w:t>
      </w:r>
    </w:p>
    <w:p w14:paraId="5AD15D90" w14:textId="2EA47B2F" w:rsidR="00A5785A" w:rsidRDefault="00A5785A" w:rsidP="00A5785A">
      <w:pPr>
        <w:pStyle w:val="TE-Normal"/>
      </w:pPr>
      <w:r>
        <w:t>Para acrescer a compreensão deste objeto de estudo, é ressaltado</w:t>
      </w:r>
      <w:r w:rsidRPr="009C079D">
        <w:t xml:space="preserve"> algumas das definições empregadas sobre o tema.</w:t>
      </w:r>
    </w:p>
    <w:p w14:paraId="2F4E55A5" w14:textId="77777777" w:rsidR="00A5785A" w:rsidRDefault="00A5785A" w:rsidP="00A5785A">
      <w:pPr>
        <w:pStyle w:val="TE-Normal"/>
      </w:pPr>
      <w:r>
        <w:t xml:space="preserve">Numa perspectiva tradicional, a avaliação </w:t>
      </w:r>
    </w:p>
    <w:p w14:paraId="77168766" w14:textId="6B386A4A" w:rsidR="00A5785A" w:rsidRDefault="00A5785A" w:rsidP="00A5785A">
      <w:pPr>
        <w:pStyle w:val="TE-Citacao3Linhas"/>
      </w:pPr>
      <w:r>
        <w:t>[...] tem a função de exame, pois valoriza os aspectos cognitivos com ênfase na memorização; a verificação dos resultados se dá através de provas orais ou escritas, nos quais, os alunos devem reproduzir exatamente aquilo que lhe foi ensinado. A tradição dos exames escolares que conhecemos hoje, em nossas escolas, foi sistematizada nos séculos XVI e XVII, com as configurações da atividade pedagógica produzida pelos padres Jesuítas (séc. XVI) e pelo Bispo John Amós Comênio (fim do séc. XVI e primeira metade do séc. XVII). (LUCKESI, 2003, p.16).</w:t>
      </w:r>
    </w:p>
    <w:p w14:paraId="2A635436" w14:textId="77777777" w:rsidR="001D3764" w:rsidRDefault="001D3764" w:rsidP="001D3764">
      <w:pPr>
        <w:pStyle w:val="TE-Normal"/>
      </w:pPr>
      <w:r>
        <w:t xml:space="preserve">Para Luckesi (2002, p.81) a avaliação: </w:t>
      </w:r>
    </w:p>
    <w:p w14:paraId="2A46F9FE" w14:textId="3FA25CF4" w:rsidR="001D3764" w:rsidRPr="001D3764" w:rsidRDefault="001D3764" w:rsidP="001D3764">
      <w:pPr>
        <w:pStyle w:val="TE-Citacao3Linhas"/>
      </w:pPr>
      <w:r>
        <w:t>[...] deverá ser assumida como um instrumento de compreensão do estágio de aprendizagem em que se encontra o aluno, tendo em vista tomar decisões suficientes e satisfatórias para que possa avançar no seu processo de aprendizagem. Se é importante aprender aquilo que se ensina na escola, a função da avaliação será possibilitar ao educador condições de compreensão do estágio em que o aluno se encontra, tendo em vista poder trabalhar com ele para que saia do estágio defasado em que se encontra e possa avançar em termos dos conhecimentos [...].</w:t>
      </w:r>
    </w:p>
    <w:p w14:paraId="2570E8AF" w14:textId="1E390999" w:rsidR="005F144B" w:rsidRPr="00A5785A" w:rsidRDefault="005F144B" w:rsidP="005F144B">
      <w:pPr>
        <w:pStyle w:val="TE-Normal"/>
      </w:pPr>
      <w:r w:rsidRPr="00A5785A">
        <w:t xml:space="preserve">Com base em relatos da coordenação, é de grande valia a implantação de um sistema para que os professores possam aplicar as </w:t>
      </w:r>
      <w:r w:rsidR="00CD19AD" w:rsidRPr="00A5785A">
        <w:t>provas</w:t>
      </w:r>
      <w:r w:rsidRPr="00A5785A">
        <w:t xml:space="preserve"> de modo informatizado, </w:t>
      </w:r>
      <w:r w:rsidR="00554489" w:rsidRPr="00A5785A">
        <w:t>visando diminuir as impressões e garantindo uma melhora no gerenciamento das</w:t>
      </w:r>
      <w:r w:rsidR="007D5A7B">
        <w:t xml:space="preserve"> </w:t>
      </w:r>
      <w:r w:rsidR="00554489" w:rsidRPr="00A5785A">
        <w:lastRenderedPageBreak/>
        <w:t xml:space="preserve">avaliações teóricas, </w:t>
      </w:r>
      <w:r w:rsidRPr="00A5785A">
        <w:t>levando em consideração que a instituição de ensino possui 5 laboratórios de informática</w:t>
      </w:r>
    </w:p>
    <w:p w14:paraId="2A919E8E" w14:textId="780D2C53" w:rsidR="00CD19AD" w:rsidRPr="00A5785A" w:rsidRDefault="00CD19AD" w:rsidP="00CD19AD">
      <w:pPr>
        <w:pStyle w:val="TE-Normal"/>
      </w:pPr>
      <w:r w:rsidRPr="00A5785A">
        <w:t xml:space="preserve">Um sistema de gerenciamento e aplicação de avaliações, pode trazer algumas vantagens em relação ao método atual, podendo citar como principais, a substituição de </w:t>
      </w:r>
      <w:r w:rsidR="002A30E4" w:rsidRPr="00A5785A">
        <w:t>provas</w:t>
      </w:r>
      <w:r w:rsidRPr="00A5785A">
        <w:t xml:space="preserve"> impres</w:t>
      </w:r>
      <w:r w:rsidR="002A30E4" w:rsidRPr="00A5785A">
        <w:t>sas, a centralização das avaliaç</w:t>
      </w:r>
      <w:r w:rsidR="00991C90" w:rsidRPr="00A5785A">
        <w:t>ões junto de cada usuário cadastrado no sistema, garantindo a edição a qualquer momento</w:t>
      </w:r>
      <w:r w:rsidR="002A30E4" w:rsidRPr="00A5785A">
        <w:t>, melhor flexibilidade na correção, já que o professor não precisará manusear as provas de forma física</w:t>
      </w:r>
      <w:r w:rsidR="00991C90" w:rsidRPr="00A5785A">
        <w:t>,</w:t>
      </w:r>
      <w:r w:rsidR="002A30E4" w:rsidRPr="00A5785A">
        <w:t xml:space="preserve"> evitando assim um movimento repetitivo</w:t>
      </w:r>
      <w:r w:rsidR="00991C90" w:rsidRPr="00A5785A">
        <w:t xml:space="preserve"> e </w:t>
      </w:r>
      <w:r w:rsidR="00C630B8" w:rsidRPr="00A5785A">
        <w:t xml:space="preserve">também </w:t>
      </w:r>
      <w:r w:rsidR="002A30E4" w:rsidRPr="00A5785A">
        <w:t>um feedback muito mais r</w:t>
      </w:r>
      <w:r w:rsidR="00991C90" w:rsidRPr="00A5785A">
        <w:t>ápido</w:t>
      </w:r>
      <w:r w:rsidR="002A30E4" w:rsidRPr="00A5785A">
        <w:t xml:space="preserve">, já que após a finalização da correção </w:t>
      </w:r>
      <w:r w:rsidR="00C630B8" w:rsidRPr="00A5785A">
        <w:t xml:space="preserve">das avaliações esta </w:t>
      </w:r>
      <w:r w:rsidR="002A30E4" w:rsidRPr="00A5785A">
        <w:t xml:space="preserve">estará disponível </w:t>
      </w:r>
      <w:r w:rsidR="00991C90" w:rsidRPr="00A5785A">
        <w:t xml:space="preserve">para </w:t>
      </w:r>
      <w:r w:rsidR="002A30E4" w:rsidRPr="00A5785A">
        <w:t xml:space="preserve">que o aluno acesse o sistema </w:t>
      </w:r>
      <w:r w:rsidR="00991C90" w:rsidRPr="00A5785A">
        <w:t>identificando</w:t>
      </w:r>
      <w:r w:rsidR="002A30E4" w:rsidRPr="00A5785A">
        <w:t xml:space="preserve"> os seus er</w:t>
      </w:r>
      <w:r w:rsidR="00991C90" w:rsidRPr="00A5785A">
        <w:t xml:space="preserve">ros e acertos bem como sua nota. </w:t>
      </w:r>
    </w:p>
    <w:p w14:paraId="61F81499" w14:textId="3F66F04A" w:rsidR="002A30E4" w:rsidRPr="00B626AE" w:rsidRDefault="002A30E4" w:rsidP="00CD19AD">
      <w:pPr>
        <w:pStyle w:val="TE-Normal"/>
      </w:pPr>
      <w:r w:rsidRPr="00A5785A">
        <w:t xml:space="preserve">O desenvolvimento deste sistema basicamente irá </w:t>
      </w:r>
      <w:r w:rsidR="009D77E6" w:rsidRPr="00A5785A">
        <w:t>proporcionar</w:t>
      </w:r>
      <w:r w:rsidR="00A5785A" w:rsidRPr="00A5785A">
        <w:t xml:space="preserve"> uma diminuição nas</w:t>
      </w:r>
      <w:r w:rsidR="00991C90" w:rsidRPr="00A5785A">
        <w:t xml:space="preserve"> impressões</w:t>
      </w:r>
      <w:r w:rsidR="00A5785A" w:rsidRPr="00A5785A">
        <w:t xml:space="preserve"> geradas para aplicação das avaliações teóricas</w:t>
      </w:r>
      <w:r w:rsidR="00991C90" w:rsidRPr="00A5785A">
        <w:t xml:space="preserve">, </w:t>
      </w:r>
      <w:r w:rsidR="00A5785A" w:rsidRPr="00A5785A">
        <w:t>permitindo</w:t>
      </w:r>
      <w:r w:rsidR="00991C90" w:rsidRPr="00A5785A">
        <w:t xml:space="preserve"> a centralização das informações através do processo </w:t>
      </w:r>
      <w:r w:rsidR="004E4A43" w:rsidRPr="00A5785A">
        <w:t xml:space="preserve">de </w:t>
      </w:r>
      <w:r w:rsidR="00991C90" w:rsidRPr="00A5785A">
        <w:t>informatização.</w:t>
      </w:r>
    </w:p>
    <w:p w14:paraId="2AE6183A" w14:textId="5EECC436" w:rsidR="00203EC6" w:rsidRDefault="00203EC6">
      <w:pPr>
        <w:pStyle w:val="T2-TituloSecundario"/>
      </w:pPr>
      <w:bookmarkStart w:id="50" w:name="_Toc195275343"/>
      <w:bookmarkStart w:id="51" w:name="_Toc531976624"/>
      <w:r>
        <w:t>Objetivo geral</w:t>
      </w:r>
      <w:bookmarkEnd w:id="50"/>
      <w:bookmarkEnd w:id="51"/>
    </w:p>
    <w:p w14:paraId="3F1E3501" w14:textId="2D6CB971" w:rsidR="00D72632" w:rsidRDefault="00E27021" w:rsidP="00D6047E">
      <w:pPr>
        <w:pStyle w:val="TE-Normal"/>
      </w:pPr>
      <w:r>
        <w:t xml:space="preserve">O objetivo principal deste trabalho </w:t>
      </w:r>
      <w:r w:rsidR="00F14517">
        <w:t xml:space="preserve">será desenvolver um protótipo </w:t>
      </w:r>
      <w:r>
        <w:t xml:space="preserve">de um sistema </w:t>
      </w:r>
      <w:r w:rsidR="005D4263">
        <w:t xml:space="preserve">web </w:t>
      </w:r>
      <w:r w:rsidR="00B13C50">
        <w:t xml:space="preserve">voltado </w:t>
      </w:r>
      <w:r>
        <w:t>para o gerenciamento de avaliações teóricas na área da educação, direcionado para os cursos de en</w:t>
      </w:r>
      <w:r w:rsidR="009D77E6">
        <w:t>sino médio e profissionalizante.</w:t>
      </w:r>
    </w:p>
    <w:p w14:paraId="370412CF" w14:textId="6D25A211" w:rsidR="00F90FF4" w:rsidRPr="00F90FF4" w:rsidRDefault="00E27021" w:rsidP="001D3764">
      <w:pPr>
        <w:pStyle w:val="T2-TituloSecundario"/>
      </w:pPr>
      <w:bookmarkStart w:id="52" w:name="_Toc531976625"/>
      <w:r>
        <w:t>Objetivos específicos</w:t>
      </w:r>
      <w:bookmarkEnd w:id="52"/>
    </w:p>
    <w:p w14:paraId="003D521F" w14:textId="77F092F2" w:rsidR="00F90FF4" w:rsidRDefault="009D77E6" w:rsidP="00F90FF4">
      <w:pPr>
        <w:pStyle w:val="TE-Normal"/>
        <w:numPr>
          <w:ilvl w:val="0"/>
          <w:numId w:val="37"/>
        </w:numPr>
      </w:pPr>
      <w:r>
        <w:t>Informatizar o processo de aplicação e correção das avaliações teóricas</w:t>
      </w:r>
      <w:r w:rsidR="00B70E28">
        <w:t>.</w:t>
      </w:r>
    </w:p>
    <w:p w14:paraId="760AB989" w14:textId="6D4DAFBE" w:rsidR="00F90FF4" w:rsidRPr="00F90FF4" w:rsidRDefault="005D4263" w:rsidP="00F90FF4">
      <w:pPr>
        <w:pStyle w:val="TE-Normal"/>
        <w:numPr>
          <w:ilvl w:val="0"/>
          <w:numId w:val="37"/>
        </w:numPr>
        <w:rPr>
          <w:color w:val="FF0000"/>
        </w:rPr>
      </w:pPr>
      <w:r w:rsidRPr="001D3764">
        <w:t>Oportunizar</w:t>
      </w:r>
      <w:r w:rsidR="00F90FF4" w:rsidRPr="001D3764">
        <w:t xml:space="preserve"> a criação de um r</w:t>
      </w:r>
      <w:r w:rsidR="001D3764" w:rsidRPr="001D3764">
        <w:t xml:space="preserve">epositório, que possibilite um </w:t>
      </w:r>
      <w:r w:rsidR="001D3764">
        <w:t>melhor controle e organização das avaliações.</w:t>
      </w:r>
    </w:p>
    <w:p w14:paraId="5B33D764" w14:textId="77777777" w:rsidR="00203EC6" w:rsidRDefault="00203EC6">
      <w:pPr>
        <w:pStyle w:val="T2-TituloSecundario"/>
      </w:pPr>
      <w:bookmarkStart w:id="53" w:name="_Toc195275345"/>
      <w:bookmarkStart w:id="54" w:name="_Toc531976626"/>
      <w:r>
        <w:t>Metodologia</w:t>
      </w:r>
      <w:bookmarkEnd w:id="53"/>
      <w:bookmarkEnd w:id="54"/>
    </w:p>
    <w:p w14:paraId="6EDB10DC" w14:textId="69B93476" w:rsidR="005C2024" w:rsidRDefault="005C2024" w:rsidP="005C2024">
      <w:pPr>
        <w:pStyle w:val="TE-Normal"/>
      </w:pPr>
      <w:r>
        <w:t xml:space="preserve">Este trabalho visa a construção de um </w:t>
      </w:r>
      <w:r w:rsidR="001C3DCA">
        <w:t>sistema</w:t>
      </w:r>
      <w:r>
        <w:t xml:space="preserve"> </w:t>
      </w:r>
      <w:r w:rsidR="001C3DCA" w:rsidRPr="001C3DCA">
        <w:t xml:space="preserve">para gerenciamento e aplicação de avaliações online </w:t>
      </w:r>
      <w:r w:rsidR="00D6047E">
        <w:t xml:space="preserve">de forma </w:t>
      </w:r>
      <w:r w:rsidR="001C3DCA" w:rsidRPr="001C3DCA">
        <w:t>presencial</w:t>
      </w:r>
      <w:r>
        <w:t xml:space="preserve">, sendo assim, faz-se necessário um </w:t>
      </w:r>
      <w:r>
        <w:lastRenderedPageBreak/>
        <w:t xml:space="preserve">estudo sobre, </w:t>
      </w:r>
      <w:r w:rsidR="001C3DCA">
        <w:t>métodos de avaliações</w:t>
      </w:r>
      <w:r w:rsidR="00DA08C6">
        <w:t>, bem como o</w:t>
      </w:r>
      <w:r w:rsidR="00B015BB">
        <w:t xml:space="preserve"> tempo médio para correç</w:t>
      </w:r>
      <w:r w:rsidR="00DA08C6">
        <w:t>ão</w:t>
      </w:r>
      <w:r w:rsidR="00AF4ECD">
        <w:t xml:space="preserve">, impacto que as impressões </w:t>
      </w:r>
      <w:r w:rsidR="00B015BB">
        <w:t>podem causar no meio ambiente</w:t>
      </w:r>
      <w:r w:rsidR="00DA08C6">
        <w:t xml:space="preserve"> caso não recicladas</w:t>
      </w:r>
      <w:r w:rsidR="00B015BB">
        <w:t xml:space="preserve">, informatização de processos, </w:t>
      </w:r>
      <w:r w:rsidR="00E534F9">
        <w:t>centralização de informações,</w:t>
      </w:r>
      <w:r w:rsidR="00500C72">
        <w:t xml:space="preserve"> </w:t>
      </w:r>
      <w:r>
        <w:t xml:space="preserve">ferramentas e linguagens para desenvolvimento </w:t>
      </w:r>
      <w:r w:rsidR="0012104B">
        <w:t>de sistemas web</w:t>
      </w:r>
      <w:r w:rsidR="00B56003">
        <w:t>,</w:t>
      </w:r>
      <w:r>
        <w:t xml:space="preserve"> portanto, o primeiro passo será a realização de um estudo teórico através de materiais disponíveis em sites, artigos, livros e documentos relacionados.</w:t>
      </w:r>
    </w:p>
    <w:p w14:paraId="6522B996" w14:textId="4B51D7A3" w:rsidR="005C2024" w:rsidRDefault="00E12009" w:rsidP="005C2024">
      <w:pPr>
        <w:pStyle w:val="TE-Normal"/>
      </w:pPr>
      <w:r>
        <w:t xml:space="preserve">Foi </w:t>
      </w:r>
      <w:r w:rsidR="005C2024">
        <w:t>realizado t</w:t>
      </w:r>
      <w:r w:rsidR="00DA08C6">
        <w:t xml:space="preserve">ambém </w:t>
      </w:r>
      <w:r w:rsidR="005C2024">
        <w:t>entrevistas</w:t>
      </w:r>
      <w:r w:rsidR="00D6047E">
        <w:t xml:space="preserve"> e pesquisas</w:t>
      </w:r>
      <w:r w:rsidR="005C2024">
        <w:t xml:space="preserve"> com </w:t>
      </w:r>
      <w:r w:rsidR="00E3189D">
        <w:t xml:space="preserve">professores e responsáveis por </w:t>
      </w:r>
      <w:r w:rsidR="00DA08C6">
        <w:t>uma instituição</w:t>
      </w:r>
      <w:r w:rsidR="00E3189D">
        <w:t xml:space="preserve"> de ensino</w:t>
      </w:r>
      <w:r w:rsidR="005C2024">
        <w:t xml:space="preserve">, afim de obter informações sobre </w:t>
      </w:r>
      <w:r w:rsidR="00E3189D">
        <w:t xml:space="preserve">o </w:t>
      </w:r>
      <w:r w:rsidR="00D6047E">
        <w:t xml:space="preserve">método atual para aplicação e gerenciamento de avaliações teóricas, o </w:t>
      </w:r>
      <w:r w:rsidR="00E3189D">
        <w:t>gasto atual com impressõ</w:t>
      </w:r>
      <w:r w:rsidR="00DA08C6">
        <w:t>es de avaliações e principais funcionalidad</w:t>
      </w:r>
      <w:r w:rsidR="004034AC">
        <w:t>es que o sistema poderá possuir.</w:t>
      </w:r>
    </w:p>
    <w:p w14:paraId="00369E77" w14:textId="7A6AEA5F" w:rsidR="005C2024" w:rsidRDefault="005C2024" w:rsidP="005C2024">
      <w:pPr>
        <w:pStyle w:val="TE-Normal"/>
      </w:pPr>
      <w:r>
        <w:t xml:space="preserve">Ao término da etapa anterior </w:t>
      </w:r>
      <w:r w:rsidR="00E12009">
        <w:t xml:space="preserve">se realizou </w:t>
      </w:r>
      <w:r>
        <w:t xml:space="preserve">um estudo sobre as tecnologias para desenvolvimento </w:t>
      </w:r>
      <w:r w:rsidR="00E3189D">
        <w:t>de sistemas web</w:t>
      </w:r>
      <w:r w:rsidR="003F78A4">
        <w:t>, como:</w:t>
      </w:r>
      <w:r w:rsidR="00E3189D" w:rsidRPr="00E3189D">
        <w:t xml:space="preserve"> </w:t>
      </w:r>
      <w:r w:rsidR="00E3189D" w:rsidRPr="00E3189D">
        <w:rPr>
          <w:i/>
        </w:rPr>
        <w:t>Hypertext Preprocessor</w:t>
      </w:r>
      <w:r w:rsidR="00E3189D" w:rsidRPr="00E3189D">
        <w:t xml:space="preserve"> </w:t>
      </w:r>
      <w:r>
        <w:t>(</w:t>
      </w:r>
      <w:r w:rsidR="00E3189D">
        <w:t>PHP</w:t>
      </w:r>
      <w:r>
        <w:t xml:space="preserve">), </w:t>
      </w:r>
      <w:r w:rsidR="00E3189D" w:rsidRPr="00E3189D">
        <w:rPr>
          <w:i/>
        </w:rPr>
        <w:t>JavaScript</w:t>
      </w:r>
      <w:r w:rsidRPr="005C2024">
        <w:rPr>
          <w:i/>
        </w:rPr>
        <w:t xml:space="preserve"> </w:t>
      </w:r>
      <w:r w:rsidRPr="00E3189D">
        <w:t>(</w:t>
      </w:r>
      <w:r w:rsidR="00E3189D" w:rsidRPr="00E3189D">
        <w:t>JS</w:t>
      </w:r>
      <w:r w:rsidRPr="00E3189D">
        <w:t>),</w:t>
      </w:r>
      <w:r>
        <w:t xml:space="preserve"> </w:t>
      </w:r>
      <w:r w:rsidR="00E3189D" w:rsidRPr="00E3189D">
        <w:rPr>
          <w:i/>
        </w:rPr>
        <w:t>jQuery</w:t>
      </w:r>
      <w:r w:rsidR="00E3189D">
        <w:t xml:space="preserve">, </w:t>
      </w:r>
      <w:r w:rsidR="00E3189D" w:rsidRPr="00E3189D">
        <w:rPr>
          <w:i/>
        </w:rPr>
        <w:t>HyperText Markup Language</w:t>
      </w:r>
      <w:r w:rsidR="00E3189D" w:rsidRPr="00E3189D">
        <w:t xml:space="preserve"> </w:t>
      </w:r>
      <w:r w:rsidR="00E3189D">
        <w:t>(HTML</w:t>
      </w:r>
      <w:r w:rsidR="00E3189D" w:rsidRPr="00E3189D">
        <w:t>)</w:t>
      </w:r>
      <w:r w:rsidR="00E3189D" w:rsidRPr="00E3189D">
        <w:rPr>
          <w:i/>
        </w:rPr>
        <w:t xml:space="preserve">, </w:t>
      </w:r>
      <w:r w:rsidR="00E3189D">
        <w:rPr>
          <w:i/>
        </w:rPr>
        <w:t xml:space="preserve">Cascading Style Sheet </w:t>
      </w:r>
      <w:r w:rsidR="00E3189D">
        <w:t xml:space="preserve">(CSS), </w:t>
      </w:r>
      <w:r w:rsidRPr="00E3189D">
        <w:t>e</w:t>
      </w:r>
      <w:r>
        <w:t xml:space="preserve"> </w:t>
      </w:r>
      <w:r w:rsidR="00D33E08">
        <w:t>linguagem de consulta estruturada (MySQL)</w:t>
      </w:r>
      <w:r>
        <w:t xml:space="preserve"> que posteriormente pretende-se utilizar no desenvolvimento do </w:t>
      </w:r>
      <w:r w:rsidR="00D33E08">
        <w:t>sistema</w:t>
      </w:r>
      <w:r>
        <w:t>.</w:t>
      </w:r>
    </w:p>
    <w:p w14:paraId="4A69EF15" w14:textId="43C974FD" w:rsidR="005C2024" w:rsidRDefault="005C2024" w:rsidP="005C2024">
      <w:pPr>
        <w:pStyle w:val="TE-Normal"/>
      </w:pPr>
      <w:r>
        <w:t xml:space="preserve">Posteriormente, </w:t>
      </w:r>
      <w:r w:rsidR="0038332F">
        <w:t>se iniciou</w:t>
      </w:r>
      <w:r>
        <w:t xml:space="preserve"> a fase de especificação do sistema, iniciando pelo levantamento de requisitos, modelagem e projeto de banco de dados.</w:t>
      </w:r>
    </w:p>
    <w:p w14:paraId="41A7B9D4" w14:textId="6F6AB740" w:rsidR="005C2024" w:rsidRPr="005C2024" w:rsidRDefault="00026E7B" w:rsidP="00026E7B">
      <w:pPr>
        <w:pStyle w:val="TE-Normal"/>
      </w:pPr>
      <w:r>
        <w:t>Dando</w:t>
      </w:r>
      <w:r w:rsidR="005C2024">
        <w:t xml:space="preserve"> continuidade ao projeto,</w:t>
      </w:r>
      <w:r>
        <w:t xml:space="preserve"> se iniciou</w:t>
      </w:r>
      <w:r w:rsidR="005C2024">
        <w:t xml:space="preserve"> o desenvolvimento de protótipos de telas para cadastros das principais entidade</w:t>
      </w:r>
      <w:r>
        <w:t>s e funcionalidades do sistema, p</w:t>
      </w:r>
      <w:r w:rsidR="005C2024">
        <w:t xml:space="preserve">or fim, </w:t>
      </w:r>
      <w:r w:rsidR="0038332F">
        <w:t>foi</w:t>
      </w:r>
      <w:r w:rsidR="005C2024">
        <w:t xml:space="preserve"> finalizado o projeto com </w:t>
      </w:r>
      <w:r>
        <w:t>a realização dos devidos testes.</w:t>
      </w:r>
    </w:p>
    <w:p w14:paraId="611723DA" w14:textId="24C0FA24" w:rsidR="00A51960" w:rsidRPr="00D758B5" w:rsidRDefault="00DC1025" w:rsidP="00DC1025">
      <w:pPr>
        <w:pStyle w:val="T1-TituloPrimario"/>
        <w:ind w:left="0" w:firstLine="0"/>
      </w:pPr>
      <w:bookmarkStart w:id="55" w:name="_Toc528067824"/>
      <w:bookmarkStart w:id="56" w:name="_Toc529662106"/>
      <w:bookmarkStart w:id="57" w:name="_Toc529662493"/>
      <w:bookmarkStart w:id="58" w:name="_Toc529662880"/>
      <w:bookmarkStart w:id="59" w:name="_Toc529810856"/>
      <w:bookmarkStart w:id="60" w:name="_Toc529815098"/>
      <w:bookmarkStart w:id="61" w:name="_Toc529815610"/>
      <w:bookmarkStart w:id="62" w:name="_Toc529825091"/>
      <w:bookmarkStart w:id="63" w:name="_Toc528067825"/>
      <w:bookmarkStart w:id="64" w:name="_Toc529662107"/>
      <w:bookmarkStart w:id="65" w:name="_Toc529662494"/>
      <w:bookmarkStart w:id="66" w:name="_Toc529662881"/>
      <w:bookmarkStart w:id="67" w:name="_Toc529810857"/>
      <w:bookmarkStart w:id="68" w:name="_Toc529815099"/>
      <w:bookmarkStart w:id="69" w:name="_Toc529815611"/>
      <w:bookmarkStart w:id="70" w:name="_Toc529825092"/>
      <w:bookmarkStart w:id="71" w:name="_Toc528067830"/>
      <w:bookmarkStart w:id="72" w:name="_Toc529662112"/>
      <w:bookmarkStart w:id="73" w:name="_Toc529662499"/>
      <w:bookmarkStart w:id="74" w:name="_Toc529662886"/>
      <w:bookmarkStart w:id="75" w:name="_Toc529810862"/>
      <w:bookmarkStart w:id="76" w:name="_Toc529815104"/>
      <w:bookmarkStart w:id="77" w:name="_Toc529815616"/>
      <w:bookmarkStart w:id="78" w:name="_Toc529825097"/>
      <w:bookmarkStart w:id="79" w:name="_Toc53197662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lastRenderedPageBreak/>
        <w:t>REFERÊNCIAL TEÓRICO</w:t>
      </w:r>
      <w:bookmarkEnd w:id="79"/>
    </w:p>
    <w:p w14:paraId="55DDA529" w14:textId="58480FA6" w:rsidR="00961D06" w:rsidRDefault="00B16F11" w:rsidP="00165AF5">
      <w:pPr>
        <w:pStyle w:val="T2-TituloSecundario"/>
      </w:pPr>
      <w:bookmarkStart w:id="80" w:name="_Toc531976628"/>
      <w:r>
        <w:t xml:space="preserve">Formas </w:t>
      </w:r>
      <w:r w:rsidR="008A632B">
        <w:t xml:space="preserve">e correções </w:t>
      </w:r>
      <w:r>
        <w:t>de avaliaç</w:t>
      </w:r>
      <w:r w:rsidR="00F82685">
        <w:t>ões</w:t>
      </w:r>
      <w:bookmarkEnd w:id="80"/>
      <w:r w:rsidR="008A632B">
        <w:t xml:space="preserve"> </w:t>
      </w:r>
    </w:p>
    <w:p w14:paraId="2857E38F" w14:textId="745A7B42" w:rsidR="00165AF5" w:rsidRPr="00894514" w:rsidRDefault="00165AF5" w:rsidP="00894514">
      <w:pPr>
        <w:pStyle w:val="T3-TituloTerciario"/>
      </w:pPr>
      <w:bookmarkStart w:id="81" w:name="_Toc531976629"/>
      <w:r w:rsidRPr="00894514">
        <w:t>Avaliação discursiva</w:t>
      </w:r>
      <w:bookmarkEnd w:id="81"/>
    </w:p>
    <w:p w14:paraId="1CFDC05B" w14:textId="36534C23" w:rsidR="006D529D" w:rsidRPr="006D529D" w:rsidRDefault="006D529D" w:rsidP="00302420">
      <w:pPr>
        <w:pStyle w:val="TE-Normal"/>
        <w:ind w:firstLine="709"/>
        <w:rPr>
          <w:b/>
        </w:rPr>
      </w:pPr>
      <w:r>
        <w:t>Embora haja diversas maneiras de se a</w:t>
      </w:r>
      <w:r w:rsidR="00721620">
        <w:t>valiar um aluno, um dos métodos que pode</w:t>
      </w:r>
      <w:r w:rsidR="00F36602">
        <w:t>m</w:t>
      </w:r>
      <w:r w:rsidR="00721620">
        <w:t xml:space="preserve"> ser utilizados para elaboração de avalição,</w:t>
      </w:r>
      <w:r>
        <w:t xml:space="preserve"> </w:t>
      </w:r>
      <w:r w:rsidR="00721620">
        <w:t>é a</w:t>
      </w:r>
      <w:r>
        <w:t xml:space="preserve"> discursiva, onde o</w:t>
      </w:r>
      <w:r w:rsidR="00F36602">
        <w:t xml:space="preserve"> mesmo </w:t>
      </w:r>
      <w:r w:rsidR="00413288">
        <w:t xml:space="preserve">para responde </w:t>
      </w:r>
      <w:r w:rsidR="00F36602">
        <w:t xml:space="preserve">precisa descrever </w:t>
      </w:r>
      <w:r w:rsidR="00721620">
        <w:t>com suas próprias palavras, ou seja, apresentando de forma discursiva a resposta de acordo com a pergunta proposta em uma avaliação.</w:t>
      </w:r>
    </w:p>
    <w:p w14:paraId="4D1F3BB2" w14:textId="3A53AC20" w:rsidR="00A03541" w:rsidRDefault="0037688E" w:rsidP="00302420">
      <w:pPr>
        <w:pStyle w:val="TE-Citacao3Linhas"/>
      </w:pPr>
      <w:r>
        <w:t>Provas discursivas ainda</w:t>
      </w:r>
      <w:r w:rsidR="006D529D">
        <w:t xml:space="preserve"> se constituem como a mais tradicional estratégia adotada para avaliação da aprendizagem dos alunos do Ensino Superior, embora, não seja a mais adequada para os diferentes objetivos de aprendizagem e diferentes tipos de inteligências dos alunos. Uma das modalidades é a dissertativas. Neste caso o professor apresenta um tema que deve ser desenvolvido </w:t>
      </w:r>
      <w:r w:rsidR="001F3158">
        <w:t>pelos alunos. É muito adequado para avaliar o raciocínio lógico, a capacidade de análise e síntese, organização de ideias e a clareza de expressão. Suas limitações, no entanto, são bastante severas, pois a correção fica influenciada pela subjetividade do professor e também porque abrange uma parte limitada do conteúdo. A sua preparação é muito fácil e simples favorecendo a improvisação por parte do professor assim como, decisões de avaliar sem planejamento prévio. A retroalimentação também fica muito na subjetividade do professor.</w:t>
      </w:r>
      <w:r w:rsidR="00693086">
        <w:t xml:space="preserve"> </w:t>
      </w:r>
      <w:r w:rsidR="00302420">
        <w:t>(</w:t>
      </w:r>
      <w:r w:rsidR="00302420" w:rsidRPr="00302420">
        <w:rPr>
          <w:caps/>
        </w:rPr>
        <w:t>Krug</w:t>
      </w:r>
      <w:r w:rsidR="00302420">
        <w:t xml:space="preserve"> e </w:t>
      </w:r>
      <w:r w:rsidR="00302420" w:rsidRPr="00302420">
        <w:rPr>
          <w:caps/>
        </w:rPr>
        <w:t>Krug</w:t>
      </w:r>
      <w:r w:rsidR="00302420">
        <w:t xml:space="preserve">, </w:t>
      </w:r>
      <w:r w:rsidR="00693086">
        <w:t xml:space="preserve">2015, p. </w:t>
      </w:r>
      <w:r w:rsidR="004017C7">
        <w:t>42</w:t>
      </w:r>
      <w:r w:rsidR="00693086">
        <w:t>)</w:t>
      </w:r>
      <w:r w:rsidR="00302420">
        <w:t>.</w:t>
      </w:r>
    </w:p>
    <w:p w14:paraId="3DD5AB28" w14:textId="12DE7351" w:rsidR="006D529D" w:rsidRPr="00894514" w:rsidRDefault="006D529D" w:rsidP="00894514">
      <w:pPr>
        <w:pStyle w:val="T3-TituloTerciario"/>
      </w:pPr>
      <w:bookmarkStart w:id="82" w:name="_Toc531976630"/>
      <w:r w:rsidRPr="00894514">
        <w:t>Questões de dissertação</w:t>
      </w:r>
      <w:bookmarkEnd w:id="82"/>
    </w:p>
    <w:p w14:paraId="40953024" w14:textId="4F1FE2B8" w:rsidR="006D529D" w:rsidRPr="00BE1B41" w:rsidRDefault="006D529D" w:rsidP="00BE1B41">
      <w:pPr>
        <w:pStyle w:val="TE-Normal"/>
        <w:ind w:firstLine="709"/>
      </w:pPr>
      <w:r>
        <w:t xml:space="preserve">Assim como o professor </w:t>
      </w:r>
      <w:r w:rsidR="00FD18BD">
        <w:t xml:space="preserve">pode dispor </w:t>
      </w:r>
      <w:r w:rsidR="00932062">
        <w:t xml:space="preserve">de </w:t>
      </w:r>
      <w:r w:rsidR="00FD18BD">
        <w:t>questões</w:t>
      </w:r>
      <w:r>
        <w:t xml:space="preserve"> discursiva</w:t>
      </w:r>
      <w:r w:rsidR="00FD18BD">
        <w:t>s em uma avaliação</w:t>
      </w:r>
      <w:r>
        <w:t>, a dissertação não</w:t>
      </w:r>
      <w:r w:rsidR="00D758B5">
        <w:t xml:space="preserve"> menos importante, é também um método </w:t>
      </w:r>
      <w:r>
        <w:t>onde o aluno é submetido a expor suas ideias de acordo com o que foi lhe imposto na questão.</w:t>
      </w:r>
    </w:p>
    <w:p w14:paraId="4552BE56" w14:textId="4F3E7E08" w:rsidR="006D529D" w:rsidRDefault="006D529D" w:rsidP="00BE1B41">
      <w:pPr>
        <w:pStyle w:val="TE-Citacao3Linhas"/>
      </w:pPr>
      <w:r>
        <w:t xml:space="preserve">Usa-se questões de dissertação para medir objetivos de modo mais eficientes </w:t>
      </w:r>
      <w:r>
        <w:lastRenderedPageBreak/>
        <w:t>do que com outro tipo. Estes tipos de questões são utilizados para medir conhecimentos retidos na memória do aluno, ou questões afetivas. A dissertação mede, sobretudo, habilidades de síntese: capacidade de selecionar, relacionar, organizar adequadamente ideias em torno de um assunto. Deve-se limitar e definir a liberdade do aluno ao responder à questão de dissertação, indicando claramente em cada uma, a extensão e profundidade das respostas desejadas. Os termos mais usados para perguntas do tipo dissertação são: compare, confronte, justifique, explique, analise, relacione, critique,</w:t>
      </w:r>
      <w:r w:rsidR="00BE1B41">
        <w:t xml:space="preserve"> sugira, por quê? Para quê? </w:t>
      </w:r>
      <w:r>
        <w:t>(</w:t>
      </w:r>
      <w:r w:rsidR="00BE1B41" w:rsidRPr="00BE1B41">
        <w:t>Krug e Krug</w:t>
      </w:r>
      <w:r w:rsidR="00BE1B41">
        <w:t xml:space="preserve"> 2015, p.44).</w:t>
      </w:r>
    </w:p>
    <w:p w14:paraId="18387BF7" w14:textId="77777777" w:rsidR="00D14916" w:rsidRPr="00894514" w:rsidRDefault="00252675" w:rsidP="00894514">
      <w:pPr>
        <w:pStyle w:val="T3-TituloTerciario"/>
      </w:pPr>
      <w:bookmarkStart w:id="83" w:name="_Toc531976631"/>
      <w:r w:rsidRPr="00894514">
        <w:t>Avaliações objetivas</w:t>
      </w:r>
      <w:bookmarkEnd w:id="83"/>
    </w:p>
    <w:p w14:paraId="3A1F87B6" w14:textId="77777777" w:rsidR="004D4887" w:rsidRDefault="00D14916" w:rsidP="00D14916">
      <w:pPr>
        <w:pStyle w:val="TE-Normal"/>
      </w:pPr>
      <w:r w:rsidRPr="00C86B70">
        <w:t>Outro mé</w:t>
      </w:r>
      <w:r w:rsidR="00734850" w:rsidRPr="00C86B70">
        <w:t xml:space="preserve">todo </w:t>
      </w:r>
      <w:r w:rsidRPr="00C86B70">
        <w:t>em que o aluno pode ser submetido é a avaliação objetiva, podendo-se dizer que é popularmente conhecida como: questões de assinalar</w:t>
      </w:r>
      <w:r w:rsidR="00284AA9" w:rsidRPr="00C86B70">
        <w:t xml:space="preserve">, propriamente dita são </w:t>
      </w:r>
      <w:r w:rsidR="00734850" w:rsidRPr="00C86B70">
        <w:t xml:space="preserve">formadas de </w:t>
      </w:r>
      <w:r w:rsidR="00284AA9" w:rsidRPr="00C86B70">
        <w:t>quest</w:t>
      </w:r>
      <w:r w:rsidR="00734850" w:rsidRPr="00C86B70">
        <w:t>ões em que só haverá uma resposta totalmente correta</w:t>
      </w:r>
      <w:r w:rsidR="00284AA9" w:rsidRPr="00C86B70">
        <w:t>, comumente utilizadas em vestibulares, ENEM e ENADE, não sendo possível abrir presságios de subjetividade para quem responde</w:t>
      </w:r>
      <w:r w:rsidR="00734850" w:rsidRPr="00C86B70">
        <w:t xml:space="preserve"> e para quem corrigi.</w:t>
      </w:r>
      <w:r w:rsidR="00840A53" w:rsidRPr="00C86B70">
        <w:t xml:space="preserve"> (</w:t>
      </w:r>
      <w:r w:rsidR="005838D4" w:rsidRPr="00C86B70">
        <w:t>DIRCEMA FRANCESCHETTO KRUG;</w:t>
      </w:r>
      <w:r w:rsidR="00840A53" w:rsidRPr="00C86B70">
        <w:t xml:space="preserve"> ARNO KRUG</w:t>
      </w:r>
      <w:r w:rsidR="005838D4" w:rsidRPr="00C86B70">
        <w:t>, 2015</w:t>
      </w:r>
      <w:r w:rsidR="00840A53" w:rsidRPr="00C86B70">
        <w:t>)</w:t>
      </w:r>
      <w:r w:rsidR="004D4887">
        <w:t>.</w:t>
      </w:r>
    </w:p>
    <w:p w14:paraId="199FE486" w14:textId="69CB86BB" w:rsidR="00165AF5" w:rsidRPr="00894514" w:rsidRDefault="00BC1F8B" w:rsidP="00894514">
      <w:pPr>
        <w:pStyle w:val="T3-TituloTerciario"/>
      </w:pPr>
      <w:bookmarkStart w:id="84" w:name="_Toc531976632"/>
      <w:r w:rsidRPr="00894514">
        <w:t>Correção</w:t>
      </w:r>
      <w:r w:rsidR="00563A02" w:rsidRPr="00894514">
        <w:t xml:space="preserve"> das avaliações</w:t>
      </w:r>
      <w:bookmarkEnd w:id="84"/>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 xml:space="preserve">Considerando uma avaliação de múltipla-escolha, onde a média é de 10 questões e que o professor pode levar aproximadamente 10 segundos corrigindo cada </w:t>
      </w:r>
      <w:r>
        <w:lastRenderedPageBreak/>
        <w:t>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5" w:name="_Toc531976633"/>
      <w:r>
        <w:t xml:space="preserve">Informatização </w:t>
      </w:r>
      <w:r w:rsidR="0093181A">
        <w:t>das</w:t>
      </w:r>
      <w:r w:rsidR="00CC6CD1">
        <w:t xml:space="preserve"> avaliações</w:t>
      </w:r>
      <w:bookmarkEnd w:id="85"/>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lastRenderedPageBreak/>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t>Dentre as muitas e variadas razões que justificam a opção por um sistema informatizado de gerenciamento, Rowl</w:t>
      </w:r>
      <w:r w:rsidR="004034AC">
        <w:t>ey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6" w:name="_Toc531976634"/>
      <w:r>
        <w:t xml:space="preserve">Centralização </w:t>
      </w:r>
      <w:r w:rsidR="00080835">
        <w:t>das informações</w:t>
      </w:r>
      <w:bookmarkEnd w:id="86"/>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w:t>
      </w:r>
      <w:r w:rsidR="00E60858">
        <w:lastRenderedPageBreak/>
        <w:t xml:space="preserve">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87" w:name="_Toc531976635"/>
      <w:r>
        <w:t>Gastos com impressões de avaliaçõe</w:t>
      </w:r>
      <w:r w:rsidR="002C4120">
        <w:t>s</w:t>
      </w:r>
      <w:bookmarkEnd w:id="87"/>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88" w:name="_Toc531976636"/>
      <w:r>
        <w:t>Redução do impacto ambiental</w:t>
      </w:r>
      <w:bookmarkEnd w:id="88"/>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 xml:space="preserve">e não houver um </w:t>
      </w:r>
      <w:r w:rsidR="00952401">
        <w:lastRenderedPageBreak/>
        <w:t>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organização mundial </w:t>
      </w:r>
      <w:r w:rsidRPr="00FF4CD6">
        <w:rPr>
          <w:i/>
        </w:rPr>
        <w:t>Water Footpri</w:t>
      </w:r>
      <w:r w:rsidR="00EC726E" w:rsidRPr="00FF4CD6">
        <w:rPr>
          <w:i/>
        </w:rPr>
        <w:t>nt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A sociedade sem papel está se aproximando, queiramos ou não. Não podemos enterrar a cabeça na areia. Podemos escolher ignorar o mundo eletrônico, mas isso não fará diferença”, escreveu o cientista da informação Frederick Wilfrid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89" w:name="_Toc531976637"/>
      <w:r>
        <w:t>TECNOLOGIAS DE DESENV</w:t>
      </w:r>
      <w:r w:rsidR="00C418BE">
        <w:t>OLIMENTO</w:t>
      </w:r>
      <w:r w:rsidR="005C1E19">
        <w:t xml:space="preserve"> </w:t>
      </w:r>
      <w:r w:rsidR="00CA04EA">
        <w:t>WEB</w:t>
      </w:r>
      <w:bookmarkEnd w:id="89"/>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90" w:name="_Toc531976638"/>
      <w:r>
        <w:t>HTML</w:t>
      </w:r>
      <w:bookmarkEnd w:id="90"/>
    </w:p>
    <w:p w14:paraId="1BCE88E9" w14:textId="24675DF8" w:rsidR="006713F4" w:rsidRDefault="00C418BE" w:rsidP="006C6E2C">
      <w:pPr>
        <w:pStyle w:val="TE-Normal"/>
      </w:pPr>
      <w:r>
        <w:t xml:space="preserve">O nome HTML abrevia a expressão da língua inglesa </w:t>
      </w:r>
      <w:r w:rsidRPr="00C418BE">
        <w:rPr>
          <w:i/>
        </w:rPr>
        <w:t>de HyperText Markup Language</w:t>
      </w:r>
      <w:r w:rsidRPr="00C418BE">
        <w:t>, que significa Linguagem de Marcação de Hipertexto.</w:t>
      </w:r>
      <w:r>
        <w:t xml:space="preserve"> </w:t>
      </w:r>
      <w:r w:rsidR="006E5E39">
        <w:t xml:space="preserve">Esta é uma das </w:t>
      </w:r>
      <w:r w:rsidR="006E5E39">
        <w:lastRenderedPageBreak/>
        <w:t>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1" w:name="_Toc531976639"/>
      <w:r>
        <w:t>TAGS</w:t>
      </w:r>
      <w:bookmarkEnd w:id="91"/>
    </w:p>
    <w:p w14:paraId="5427C491" w14:textId="50CA72B1" w:rsidR="00B818B3" w:rsidRDefault="00D25FF3" w:rsidP="00B818B3">
      <w:pPr>
        <w:pStyle w:val="TE-Normal"/>
      </w:pPr>
      <w:r>
        <w:t xml:space="preserve">As </w:t>
      </w:r>
      <w:r w:rsidR="006713F4" w:rsidRPr="006713F4">
        <w:rPr>
          <w:i/>
        </w:rPr>
        <w:t>tags</w:t>
      </w:r>
      <w:r w:rsidR="006713F4">
        <w:t xml:space="preserve"> são os rótulos que formam o HTML como um todo, todas elas possuem dois sinais um de “&lt;” menor e outro de “&gt;” maior, que indicam a abertura e fechamento de uma </w:t>
      </w:r>
      <w:r w:rsidR="006713F4" w:rsidRPr="008C34F4">
        <w:rPr>
          <w:i/>
        </w:rPr>
        <w:t>tag</w:t>
      </w:r>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r w:rsidR="00763443" w:rsidRPr="008C34F4">
        <w:rPr>
          <w:i/>
        </w:rPr>
        <w:t>tags</w:t>
      </w:r>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2" w:name="_Toc531976640"/>
      <w:r>
        <w:t>HTML 5</w:t>
      </w:r>
      <w:bookmarkEnd w:id="92"/>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3" w:name="_Toc531976641"/>
      <w:r>
        <w:t>CSS</w:t>
      </w:r>
      <w:bookmarkEnd w:id="93"/>
    </w:p>
    <w:p w14:paraId="1083C302" w14:textId="0F02BB9F" w:rsidR="001F5C1A" w:rsidRDefault="00727B30" w:rsidP="001F5C1A">
      <w:pPr>
        <w:pStyle w:val="TE-Normal"/>
      </w:pPr>
      <w:r w:rsidRPr="00727B30">
        <w:t xml:space="preserve">O </w:t>
      </w:r>
      <w:r w:rsidRPr="00727B30">
        <w:rPr>
          <w:i/>
        </w:rPr>
        <w:t>Cascading Style Sheets</w:t>
      </w:r>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 xml:space="preserve">O CSS está diretamente ligado aos elementos HTML de uma página, ele ilustra </w:t>
      </w:r>
      <w:r>
        <w:lastRenderedPageBreak/>
        <w:t>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4" w:name="_Toc531976642"/>
      <w:r>
        <w:t>CSS 3</w:t>
      </w:r>
      <w:bookmarkEnd w:id="94"/>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5" w:name="_Toc531976643"/>
      <w:r>
        <w:t>JavaScript</w:t>
      </w:r>
      <w:bookmarkEnd w:id="95"/>
    </w:p>
    <w:p w14:paraId="57021678" w14:textId="775EC79D" w:rsidR="00CC5685" w:rsidRDefault="006313E7" w:rsidP="00CC5685">
      <w:pPr>
        <w:pStyle w:val="TE-Normal"/>
      </w:pPr>
      <w:r>
        <w:t>JavaScript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JavaScript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r w:rsidR="00093B46" w:rsidRPr="00093B46">
        <w:rPr>
          <w:i/>
        </w:rPr>
        <w:t>Document Object Model</w:t>
      </w:r>
      <w:r w:rsidR="00093B46">
        <w:t xml:space="preserve"> (DOM) da página</w:t>
      </w:r>
      <w:r w:rsidR="009932A1">
        <w:t xml:space="preserve">, </w:t>
      </w:r>
      <w:r w:rsidR="009932A1" w:rsidRPr="009932A1">
        <w:t>O DOM (</w:t>
      </w:r>
      <w:r w:rsidR="009932A1" w:rsidRPr="00E13E13">
        <w:rPr>
          <w:i/>
        </w:rPr>
        <w:t>Document Object Model</w:t>
      </w:r>
      <w:r w:rsidR="009932A1" w:rsidRPr="009932A1">
        <w:t>)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JavaScript, é a forma mais fácil e usada.</w:t>
      </w:r>
      <w:r w:rsidR="00762F48">
        <w:t xml:space="preserve"> (MALDONATO, 2018)</w:t>
      </w:r>
      <w:r w:rsidR="001B68F2">
        <w:t>.</w:t>
      </w:r>
    </w:p>
    <w:p w14:paraId="0DF9A68F" w14:textId="064B5439" w:rsidR="00F71888" w:rsidRPr="00F71888" w:rsidRDefault="00B83DD1" w:rsidP="00E67E2E">
      <w:pPr>
        <w:pStyle w:val="TE-Normal"/>
      </w:pPr>
      <w:r>
        <w:t>É importante ressaltar que tanto o HTML, CSS e o JavaScript, são responsáve</w:t>
      </w:r>
      <w:r w:rsidR="00575AE6">
        <w:t xml:space="preserve">is pelo </w:t>
      </w:r>
      <w:r w:rsidR="00575AE6" w:rsidRPr="007478E3">
        <w:rPr>
          <w:i/>
        </w:rPr>
        <w:t>front-end</w:t>
      </w:r>
      <w:r w:rsidR="00575AE6">
        <w:t xml:space="preserve"> da página web. O</w:t>
      </w:r>
      <w:r>
        <w:t xml:space="preserve"> desenvolvedor que trabalha diretamente com o “</w:t>
      </w:r>
      <w:r w:rsidRPr="007478E3">
        <w:rPr>
          <w:i/>
        </w:rPr>
        <w:t>front</w:t>
      </w:r>
      <w:r>
        <w:t xml:space="preserve">” fica responsável por “dar vida” a interface, pois está diretamente ligado </w:t>
      </w:r>
      <w:r>
        <w:lastRenderedPageBreak/>
        <w:t>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6" w:name="_Toc531976644"/>
      <w:r>
        <w:t>PHP</w:t>
      </w:r>
      <w:bookmarkEnd w:id="96"/>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é o servidor que processa a solicitação e retorna com uma mensagem para o navegador.</w:t>
      </w:r>
    </w:p>
    <w:p w14:paraId="4992C30B" w14:textId="163C5503" w:rsidR="007B00EA" w:rsidRDefault="00437944" w:rsidP="007B00EA">
      <w:pPr>
        <w:pStyle w:val="T2-TituloSecundario"/>
      </w:pPr>
      <w:r>
        <w:lastRenderedPageBreak/>
        <w:t xml:space="preserve"> </w:t>
      </w:r>
      <w:bookmarkStart w:id="97" w:name="_Toc531976645"/>
      <w:r w:rsidR="007B00EA">
        <w:t>MySQL</w:t>
      </w:r>
      <w:bookmarkEnd w:id="97"/>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98" w:name="_Toc531976646"/>
      <w:r>
        <w:t>Conclusão</w:t>
      </w:r>
      <w:bookmarkEnd w:id="98"/>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99" w:name="_Toc531976647"/>
      <w:r>
        <w:lastRenderedPageBreak/>
        <w:t>MODELAGEM DE DADOS</w:t>
      </w:r>
      <w:bookmarkEnd w:id="99"/>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0"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0"/>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1" w:name="_Toc531970222"/>
      <w:r w:rsidRPr="00BF4333">
        <w:rPr>
          <w:i/>
        </w:rPr>
        <w:t>Product Backlog</w:t>
      </w:r>
      <w:bookmarkEnd w:id="101"/>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2" w:name="_Toc531976649"/>
      <w:r>
        <w:t>Histórias de u</w:t>
      </w:r>
      <w:r w:rsidR="009775EB" w:rsidRPr="009775EB">
        <w:t>suário</w:t>
      </w:r>
      <w:r>
        <w:t>s</w:t>
      </w:r>
      <w:bookmarkEnd w:id="102"/>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3" w:name="_Toc528068247"/>
      <w:bookmarkStart w:id="104" w:name="_Toc531970223"/>
      <w:bookmarkEnd w:id="103"/>
      <w:r>
        <w:t>Histórias de usuário</w:t>
      </w:r>
      <w:bookmarkEnd w:id="104"/>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5" w:name="_Toc531976650"/>
      <w:r>
        <w:t>Requisitos funcionais</w:t>
      </w:r>
      <w:bookmarkEnd w:id="105"/>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6" w:name="_Toc528068249"/>
      <w:bookmarkStart w:id="107" w:name="_Toc531970224"/>
      <w:bookmarkEnd w:id="106"/>
      <w:r>
        <w:t>Requisitos funcionais</w:t>
      </w:r>
      <w:bookmarkEnd w:id="107"/>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08" w:name="_Toc531976651"/>
      <w:r>
        <w:t>Requisitos não funcionais</w:t>
      </w:r>
      <w:bookmarkEnd w:id="108"/>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09" w:name="_Toc528068251"/>
      <w:bookmarkStart w:id="110" w:name="_Toc531970225"/>
      <w:bookmarkEnd w:id="109"/>
      <w:r>
        <w:t>Requisitos não funcionais</w:t>
      </w:r>
      <w:bookmarkEnd w:id="110"/>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1" w:name="_Toc531976652"/>
      <w:r>
        <w:t>Modelagem conceitual</w:t>
      </w:r>
      <w:bookmarkEnd w:id="111"/>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2" w:name="_Toc531976664"/>
      <w:r w:rsidRPr="00E204F4">
        <w:t xml:space="preserve">Modelagem </w:t>
      </w:r>
      <w:r>
        <w:t>conceitual</w:t>
      </w:r>
      <w:bookmarkEnd w:id="112"/>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3" w:name="_Toc529662478"/>
      <w:bookmarkStart w:id="114" w:name="_Toc529662865"/>
      <w:bookmarkStart w:id="115" w:name="_Toc529663252"/>
      <w:bookmarkStart w:id="116" w:name="_Toc529811228"/>
      <w:bookmarkStart w:id="117" w:name="_Toc529815470"/>
      <w:bookmarkStart w:id="118" w:name="_Toc529815982"/>
      <w:bookmarkStart w:id="119" w:name="_Toc529825463"/>
      <w:bookmarkStart w:id="120" w:name="_Toc531976653"/>
      <w:bookmarkEnd w:id="113"/>
      <w:bookmarkEnd w:id="114"/>
      <w:bookmarkEnd w:id="115"/>
      <w:bookmarkEnd w:id="116"/>
      <w:bookmarkEnd w:id="117"/>
      <w:bookmarkEnd w:id="118"/>
      <w:bookmarkEnd w:id="119"/>
      <w:r>
        <w:lastRenderedPageBreak/>
        <w:t>Modelagem lógica</w:t>
      </w:r>
      <w:bookmarkEnd w:id="120"/>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1" w:name="_Toc531976665"/>
      <w:r w:rsidRPr="00E204F4">
        <w:t xml:space="preserve">Modelagem </w:t>
      </w:r>
      <w:r>
        <w:t>lógica</w:t>
      </w:r>
      <w:bookmarkEnd w:id="121"/>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2" w:name="_Toc531976654"/>
      <w:r>
        <w:t>Conclusão</w:t>
      </w:r>
      <w:bookmarkEnd w:id="122"/>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3" w:name="_Toc531976655"/>
      <w:commentRangeStart w:id="124"/>
      <w:r>
        <w:lastRenderedPageBreak/>
        <w:t>I</w:t>
      </w:r>
      <w:r w:rsidR="001F3AA4">
        <w:t>M</w:t>
      </w:r>
      <w:r>
        <w:t>PLEMENTAÇÃO DO SISTEMA</w:t>
      </w:r>
      <w:commentRangeEnd w:id="124"/>
      <w:r w:rsidR="00437EB9">
        <w:rPr>
          <w:rStyle w:val="Refdecomentrio"/>
          <w:b w:val="0"/>
          <w:caps w:val="0"/>
          <w:snapToGrid/>
        </w:rPr>
        <w:commentReference w:id="124"/>
      </w:r>
      <w:bookmarkEnd w:id="123"/>
    </w:p>
    <w:p w14:paraId="391F7404" w14:textId="5AC6E1AF" w:rsidR="007B00EA" w:rsidRDefault="000174FD" w:rsidP="004D11BB">
      <w:pPr>
        <w:pStyle w:val="T2-TituloSecundario"/>
      </w:pPr>
      <w:bookmarkStart w:id="125" w:name="_Toc531976656"/>
      <w:r>
        <w:t>Funcionalidades</w:t>
      </w:r>
      <w:bookmarkEnd w:id="125"/>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6" w:name="_Ref529652367"/>
      <w:bookmarkStart w:id="127" w:name="_Toc531976657"/>
      <w:r>
        <w:t>Apresentação do sistema</w:t>
      </w:r>
      <w:bookmarkEnd w:id="126"/>
      <w:bookmarkEnd w:id="127"/>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28" w:name="_Toc531976666"/>
      <w:bookmarkStart w:id="129" w:name="_Ref529652340"/>
      <w:r>
        <w:t>Formulário de acesso</w:t>
      </w:r>
      <w:bookmarkEnd w:id="128"/>
    </w:p>
    <w:bookmarkEnd w:id="129"/>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0" w:name="_Toc529744015"/>
      <w:bookmarkStart w:id="131" w:name="_Toc529744158"/>
      <w:bookmarkStart w:id="132" w:name="_Toc529744234"/>
      <w:bookmarkStart w:id="133" w:name="_Toc529810391"/>
      <w:bookmarkStart w:id="134" w:name="_Toc529810490"/>
      <w:bookmarkStart w:id="135" w:name="_Toc529812766"/>
      <w:bookmarkStart w:id="136" w:name="_Toc529812940"/>
      <w:bookmarkStart w:id="137" w:name="_Toc529813062"/>
      <w:bookmarkStart w:id="138" w:name="_Toc529813183"/>
      <w:bookmarkStart w:id="139" w:name="_Toc529813257"/>
      <w:bookmarkStart w:id="140" w:name="_Toc529813331"/>
      <w:bookmarkEnd w:id="130"/>
      <w:bookmarkEnd w:id="131"/>
      <w:bookmarkEnd w:id="132"/>
      <w:bookmarkEnd w:id="133"/>
      <w:bookmarkEnd w:id="134"/>
      <w:bookmarkEnd w:id="135"/>
      <w:bookmarkEnd w:id="136"/>
      <w:bookmarkEnd w:id="137"/>
      <w:bookmarkEnd w:id="138"/>
      <w:bookmarkEnd w:id="139"/>
      <w:bookmarkEnd w:id="140"/>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1" w:name="_Toc531976667"/>
      <w:r>
        <w:t>Aviso de dados inválidos</w:t>
      </w:r>
      <w:bookmarkEnd w:id="141"/>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2" w:name="_Ref529652196"/>
      <w:bookmarkStart w:id="143" w:name="_Toc531976668"/>
      <w:r>
        <w:t>Código fonte da validação de dados para acesso</w:t>
      </w:r>
      <w:bookmarkEnd w:id="142"/>
      <w:bookmarkEnd w:id="143"/>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4" w:name="_Toc531976669"/>
      <w:r>
        <w:t xml:space="preserve">Registros da tabela </w:t>
      </w:r>
      <w:r w:rsidR="0039148C">
        <w:t>usuários</w:t>
      </w:r>
      <w:bookmarkEnd w:id="144"/>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5" w:name="_Toc531976670"/>
      <w:r w:rsidRPr="009841B5">
        <w:t>Verificação de session</w:t>
      </w:r>
      <w:bookmarkEnd w:id="145"/>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6" w:name="_Toc531976671"/>
      <w:r>
        <w:t>Apresentação inicial após um acesso</w:t>
      </w:r>
      <w:bookmarkEnd w:id="146"/>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7" w:name="_Toc529744023"/>
      <w:bookmarkStart w:id="148" w:name="_Toc529744166"/>
      <w:bookmarkStart w:id="149" w:name="_Toc529744242"/>
      <w:bookmarkStart w:id="150" w:name="_Toc529810399"/>
      <w:bookmarkStart w:id="151" w:name="_Toc529810498"/>
      <w:bookmarkStart w:id="152" w:name="_Toc529812774"/>
      <w:bookmarkStart w:id="153" w:name="_Toc529812948"/>
      <w:bookmarkStart w:id="154" w:name="_Toc529813070"/>
      <w:bookmarkStart w:id="155" w:name="_Toc529813191"/>
      <w:bookmarkStart w:id="156" w:name="_Toc529813265"/>
      <w:bookmarkStart w:id="157" w:name="_Toc529813339"/>
      <w:bookmarkStart w:id="158" w:name="_Toc529813411"/>
      <w:bookmarkStart w:id="159" w:name="_Toc529813483"/>
      <w:bookmarkStart w:id="160" w:name="_Toc529813555"/>
      <w:bookmarkStart w:id="161" w:name="_Toc529813626"/>
      <w:bookmarkStart w:id="162" w:name="_Toc529813697"/>
      <w:bookmarkStart w:id="163" w:name="_Toc53197667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t>Verificação de acesso do nível de usuário</w:t>
      </w:r>
      <w:bookmarkEnd w:id="163"/>
    </w:p>
    <w:p w14:paraId="0DA50F94" w14:textId="771ADD70" w:rsidR="00D80AD7" w:rsidRPr="00D80AD7" w:rsidRDefault="00D80AD7">
      <w:pPr>
        <w:pStyle w:val="TE-LegendaFigura"/>
        <w:numPr>
          <w:ilvl w:val="0"/>
          <w:numId w:val="0"/>
        </w:numPr>
        <w:jc w:val="left"/>
      </w:pPr>
      <w:bookmarkStart w:id="164" w:name="_Ref529652402"/>
    </w:p>
    <w:bookmarkEnd w:id="164"/>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5" w:name="_Ref529699156"/>
      <w:r>
        <w:t>Nível coordenador</w:t>
      </w:r>
      <w:bookmarkEnd w:id="165"/>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6" w:name="_Toc531976673"/>
      <w:r>
        <w:t>Tela gerenciamento de usuários</w:t>
      </w:r>
      <w:bookmarkEnd w:id="166"/>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7" w:name="_Toc531976674"/>
      <w:commentRangeStart w:id="168"/>
      <w:r>
        <w:t>Mensagem de sucesso ao cadastrar um novo usuário</w:t>
      </w:r>
      <w:bookmarkEnd w:id="167"/>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69" w:name="_Toc531976675"/>
      <w:r>
        <w:t>Mensagem de sucesso ao editar um novo usuário</w:t>
      </w:r>
      <w:bookmarkEnd w:id="169"/>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0" w:name="_Toc531976676"/>
      <w:r>
        <w:t>Alerta de confirmação de exclusão de um usuário</w:t>
      </w:r>
      <w:bookmarkEnd w:id="170"/>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1" w:name="_Toc531976677"/>
      <w:r w:rsidRPr="009B037D">
        <w:t>Mensagem de sucesso ao confirmar a exclusão um usuário</w:t>
      </w:r>
      <w:bookmarkEnd w:id="171"/>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2" w:name="_Toc529744032"/>
      <w:bookmarkStart w:id="173" w:name="_Toc529744175"/>
      <w:bookmarkStart w:id="174" w:name="_Toc529744251"/>
      <w:bookmarkStart w:id="175" w:name="_Toc529810408"/>
      <w:bookmarkStart w:id="176" w:name="_Toc529810507"/>
      <w:bookmarkStart w:id="177" w:name="_Toc529812783"/>
      <w:bookmarkStart w:id="178" w:name="_Toc529812957"/>
      <w:bookmarkStart w:id="179" w:name="_Toc529813079"/>
      <w:bookmarkStart w:id="180" w:name="_Toc529813200"/>
      <w:bookmarkStart w:id="181" w:name="_Toc529813274"/>
      <w:bookmarkStart w:id="182" w:name="_Toc529813348"/>
      <w:bookmarkStart w:id="183" w:name="_Toc529813420"/>
      <w:bookmarkStart w:id="184" w:name="_Toc529813492"/>
      <w:bookmarkStart w:id="185" w:name="_Toc529813564"/>
      <w:bookmarkStart w:id="186" w:name="_Toc529813635"/>
      <w:bookmarkStart w:id="187" w:name="_Toc529813706"/>
      <w:bookmarkStart w:id="188" w:name="_Toc529813775"/>
      <w:bookmarkStart w:id="189" w:name="_Toc529813843"/>
      <w:bookmarkStart w:id="190" w:name="_Toc53197667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Pr>
          <w:noProof/>
        </w:rPr>
        <w:lastRenderedPageBreak/>
        <w:t>Tela gerenciamento de turmas</w:t>
      </w:r>
      <w:bookmarkEnd w:id="190"/>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1" w:name="_Toc531976679"/>
      <w:r>
        <w:t>Tela gerenciamento de alunos</w:t>
      </w:r>
      <w:bookmarkEnd w:id="191"/>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2" w:name="_Toc531976680"/>
      <w:r>
        <w:lastRenderedPageBreak/>
        <w:t>Tela gerenciamento de disciplinas</w:t>
      </w:r>
      <w:bookmarkEnd w:id="192"/>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8"/>
      <w:r w:rsidR="00333EDF">
        <w:rPr>
          <w:rStyle w:val="Refdecomentrio"/>
          <w:snapToGrid/>
        </w:rPr>
        <w:commentReference w:id="168"/>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3" w:name="_Toc531976681"/>
      <w:r>
        <w:t>Tela gerenciamento de avaliações</w:t>
      </w:r>
      <w:bookmarkEnd w:id="193"/>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4" w:name="_Toc531976682"/>
      <w:r>
        <w:t>Previa tela de cadastro de uma nova avaliação</w:t>
      </w:r>
      <w:bookmarkEnd w:id="194"/>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5" w:name="_Toc531976683"/>
      <w:r>
        <w:rPr>
          <w:noProof/>
        </w:rPr>
        <w:t>Tela gerenciamento de avaliações respondidas - turmas</w:t>
      </w:r>
      <w:bookmarkEnd w:id="195"/>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6" w:name="_Toc531976684"/>
      <w:r>
        <w:t>Tela gerenciamento de avaliações respondidas - disciplinas</w:t>
      </w:r>
      <w:bookmarkEnd w:id="196"/>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7" w:name="_Toc531976685"/>
      <w:r>
        <w:t>Tela gerenciamento de avaliações respondidas - avaliações</w:t>
      </w:r>
      <w:bookmarkEnd w:id="197"/>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198" w:name="_Toc531976686"/>
      <w:r>
        <w:t>Previa tela de correção de uma avaliação</w:t>
      </w:r>
      <w:bookmarkEnd w:id="198"/>
    </w:p>
    <w:p w14:paraId="5770D474" w14:textId="056E8FA9" w:rsidR="00D62CC1" w:rsidRPr="00D62CC1" w:rsidRDefault="00D62CC1" w:rsidP="00C318EC">
      <w:pPr>
        <w:pStyle w:val="TE-Figura"/>
      </w:pPr>
      <w:commentRangeStart w:id="199"/>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9"/>
      <w:r w:rsidR="00497A01">
        <w:rPr>
          <w:rStyle w:val="Refdecomentrio"/>
          <w:snapToGrid/>
        </w:rPr>
        <w:commentReference w:id="199"/>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0" w:name="_Toc531976687"/>
      <w:r>
        <w:t>Tela gerenciamento de avaliações respondidas - alunos</w:t>
      </w:r>
      <w:bookmarkEnd w:id="200"/>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1" w:name="_Toc531976688"/>
      <w:r>
        <w:t>Previa avaliação corrigida em PDF</w:t>
      </w:r>
      <w:bookmarkEnd w:id="201"/>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2" w:name="_Toc531976689"/>
      <w:r>
        <w:t>Fragmento de código classe FPDF</w:t>
      </w:r>
      <w:bookmarkEnd w:id="202"/>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3" w:name="_Toc531976690"/>
      <w:r>
        <w:rPr>
          <w:noProof/>
        </w:rPr>
        <w:t>Verificação de alunos bloqueados</w:t>
      </w:r>
      <w:bookmarkEnd w:id="203"/>
    </w:p>
    <w:p w14:paraId="2B32A0B6" w14:textId="77777777" w:rsidR="005018C1" w:rsidRDefault="005018C1" w:rsidP="007478E3">
      <w:pPr>
        <w:pStyle w:val="TE-LegendaFigura"/>
        <w:numPr>
          <w:ilvl w:val="0"/>
          <w:numId w:val="0"/>
        </w:numPr>
        <w:ind w:left="1304" w:hanging="1304"/>
        <w:jc w:val="left"/>
      </w:pPr>
      <w:bookmarkStart w:id="204" w:name="_Toc531970177"/>
      <w:bookmarkStart w:id="205" w:name="_Toc531975873"/>
      <w:bookmarkStart w:id="206" w:name="_Toc531975947"/>
      <w:bookmarkStart w:id="207" w:name="_Toc531976022"/>
      <w:bookmarkEnd w:id="204"/>
      <w:bookmarkEnd w:id="205"/>
      <w:bookmarkEnd w:id="206"/>
      <w:bookmarkEnd w:id="207"/>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08" w:name="_Toc531976691"/>
      <w:r>
        <w:t>Código atualização página de alunos bloqueados</w:t>
      </w:r>
      <w:bookmarkEnd w:id="208"/>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09" w:name="_Toc531976692"/>
      <w:r>
        <w:t>Código verificação de alunos bloqueados</w:t>
      </w:r>
      <w:bookmarkEnd w:id="209"/>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0" w:name="_Toc531976693"/>
      <w:r>
        <w:t>Cadastro de novos alunos</w:t>
      </w:r>
      <w:bookmarkEnd w:id="210"/>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1" w:name="_Ref529657080"/>
      <w:bookmarkStart w:id="212" w:name="_Toc531976694"/>
      <w:r>
        <w:t>Gerenciamento de alunos por turma</w:t>
      </w:r>
      <w:bookmarkEnd w:id="211"/>
      <w:bookmarkEnd w:id="212"/>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3" w:name="_Toc531976695"/>
      <w:r>
        <w:t>Gerenciamento de alunos por turma</w:t>
      </w:r>
      <w:bookmarkEnd w:id="213"/>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4" w:name="_Ref529659114"/>
      <w:bookmarkStart w:id="215" w:name="_Toc531976696"/>
      <w:r>
        <w:t>Gerenciamento de avaliações</w:t>
      </w:r>
      <w:bookmarkEnd w:id="214"/>
      <w:bookmarkEnd w:id="215"/>
    </w:p>
    <w:p w14:paraId="0D2F95C6" w14:textId="50DA58ED" w:rsidR="009E4369" w:rsidRDefault="00977C9D" w:rsidP="007478E3">
      <w:pPr>
        <w:pStyle w:val="Figure"/>
        <w:jc w:val="left"/>
      </w:pPr>
      <w:commentRangeStart w:id="216"/>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7"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18" w:name="_Toc531976697"/>
      <w:r>
        <w:t>Gerenciamento de avaliações respondidas</w:t>
      </w:r>
      <w:bookmarkEnd w:id="217"/>
      <w:bookmarkEnd w:id="218"/>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6"/>
      <w:r w:rsidR="00497A01">
        <w:rPr>
          <w:rStyle w:val="Refdecomentrio"/>
          <w:rFonts w:ascii="Times New Roman" w:hAnsi="Times New Roman"/>
          <w:noProof w:val="0"/>
          <w:lang w:val="pt-BR"/>
        </w:rPr>
        <w:commentReference w:id="216"/>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19" w:name="_Toc531976698"/>
      <w:r>
        <w:t>Acesso nível professor</w:t>
      </w:r>
      <w:bookmarkEnd w:id="219"/>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0" w:name="_Toc531976699"/>
      <w:r>
        <w:t>Avaliações disponíveis</w:t>
      </w:r>
      <w:bookmarkEnd w:id="220"/>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1" w:name="_Ref529657095"/>
      <w:bookmarkStart w:id="222" w:name="_Toc531976700"/>
      <w:r w:rsidRPr="009B037D">
        <w:lastRenderedPageBreak/>
        <w:t>Nível aluno – avaliações disponíveis, seleção de avaliação</w:t>
      </w:r>
      <w:bookmarkEnd w:id="221"/>
      <w:bookmarkEnd w:id="222"/>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3" w:name="_Toc531976701"/>
      <w:r>
        <w:t>Confirmação início de avaliação</w:t>
      </w:r>
      <w:bookmarkEnd w:id="223"/>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24" w:name="_Toc531976702"/>
      <w:r>
        <w:t>Código fonte verificação de tecla pressionada</w:t>
      </w:r>
      <w:bookmarkEnd w:id="224"/>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5" w:name="_Toc531976703"/>
      <w:r>
        <w:t>Tela com avaliação já iniciada</w:t>
      </w:r>
      <w:bookmarkEnd w:id="225"/>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6" w:name="_Toc531976704"/>
      <w:r>
        <w:t>Alerta de tecla indevida pressionada</w:t>
      </w:r>
      <w:bookmarkEnd w:id="226"/>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7" w:name="_Toc531976705"/>
      <w:r>
        <w:t>Código fonte alteração na resolução da tela</w:t>
      </w:r>
      <w:bookmarkEnd w:id="227"/>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28" w:name="_Toc531976706"/>
      <w:r>
        <w:t>Aviso de usuário bloqueado</w:t>
      </w:r>
      <w:bookmarkEnd w:id="228"/>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29" w:name="_Toc531976707"/>
      <w:r>
        <w:lastRenderedPageBreak/>
        <w:t>Código fonte SQL UPDATE tabela alunos</w:t>
      </w:r>
      <w:bookmarkEnd w:id="229"/>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0" w:name="_Toc531976708"/>
      <w:r>
        <w:t>Dados da tabela alunos</w:t>
      </w:r>
      <w:bookmarkEnd w:id="230"/>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1" w:name="_Toc531976709"/>
      <w:r>
        <w:t>Tentativa de acesso usuário bloqueado</w:t>
      </w:r>
      <w:bookmarkEnd w:id="231"/>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2" w:name="_Toc531976710"/>
      <w:r>
        <w:t>Código fonte SQL SELECT tabela alunos</w:t>
      </w:r>
      <w:bookmarkEnd w:id="232"/>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3" w:name="_Ref529730766"/>
      <w:bookmarkStart w:id="234" w:name="_Toc531976711"/>
      <w:r>
        <w:rPr>
          <w:noProof/>
        </w:rPr>
        <w:t>Ale</w:t>
      </w:r>
      <w:r w:rsidR="002A6F7C">
        <w:rPr>
          <w:noProof/>
        </w:rPr>
        <w:t>rta de confirmação de entrega</w:t>
      </w:r>
      <w:r>
        <w:rPr>
          <w:noProof/>
        </w:rPr>
        <w:t xml:space="preserve"> avaliação</w:t>
      </w:r>
      <w:bookmarkEnd w:id="233"/>
      <w:bookmarkEnd w:id="234"/>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5" w:name="_Ref529730770"/>
      <w:bookmarkStart w:id="236" w:name="_Toc531976712"/>
      <w:r>
        <w:t>Aviso de avaliação enviada com sucesso</w:t>
      </w:r>
      <w:bookmarkEnd w:id="235"/>
      <w:bookmarkEnd w:id="236"/>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7" w:name="_Toc531976713"/>
      <w:r>
        <w:lastRenderedPageBreak/>
        <w:t>Tela de avaliações corrigidas - disciplinas</w:t>
      </w:r>
      <w:bookmarkEnd w:id="237"/>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38" w:name="_Toc531976714"/>
      <w:r>
        <w:t>Tela de avaliações corrigidas</w:t>
      </w:r>
      <w:bookmarkEnd w:id="238"/>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39" w:name="_Toc531976715"/>
      <w:r>
        <w:t>Aviso de avaliação sem resposta</w:t>
      </w:r>
      <w:bookmarkEnd w:id="239"/>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0" w:name="_Toc531976716"/>
      <w:r>
        <w:t>Aviso de avaliação sem correção</w:t>
      </w:r>
      <w:bookmarkEnd w:id="240"/>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1" w:name="_Toc531976717"/>
      <w:r>
        <w:t>Avaliação corrigida</w:t>
      </w:r>
      <w:bookmarkEnd w:id="241"/>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2" w:name="_Toc531976658"/>
      <w:r>
        <w:t>Conclusão</w:t>
      </w:r>
      <w:bookmarkEnd w:id="242"/>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3" w:name="_Toc531976659"/>
      <w:r>
        <w:t>Validação</w:t>
      </w:r>
      <w:bookmarkEnd w:id="243"/>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4" w:name="_Toc531976660"/>
      <w:r>
        <w:t>Teste do sistema</w:t>
      </w:r>
      <w:bookmarkEnd w:id="244"/>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5" w:name="_Toc531976661"/>
      <w:r>
        <w:t>Resultado da pesquisa de avaliação</w:t>
      </w:r>
      <w:bookmarkEnd w:id="245"/>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6" w:name="_Toc531976718"/>
      <w:r>
        <w:lastRenderedPageBreak/>
        <w:t>Primeira pergunta – Avaliação discente</w:t>
      </w:r>
      <w:bookmarkEnd w:id="246"/>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7" w:name="_Toc531976719"/>
      <w:r>
        <w:lastRenderedPageBreak/>
        <w:t>Segunda pergunta – Avaliação discente</w:t>
      </w:r>
      <w:bookmarkEnd w:id="247"/>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48" w:name="_Toc531976720"/>
      <w:r>
        <w:t>Terceira pergunta – Avaliação discente</w:t>
      </w:r>
      <w:bookmarkEnd w:id="248"/>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49" w:name="_Toc531976721"/>
      <w:r>
        <w:lastRenderedPageBreak/>
        <w:t>Quarta pergunta – Avaliação discente</w:t>
      </w:r>
      <w:bookmarkEnd w:id="249"/>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0" w:name="_Toc531976722"/>
      <w:r>
        <w:t>Quinta pergunta – Avaliação discente</w:t>
      </w:r>
      <w:bookmarkEnd w:id="250"/>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1" w:name="_Toc531976723"/>
      <w:r>
        <w:lastRenderedPageBreak/>
        <w:t>Primeira pergunta – Avaliação docente</w:t>
      </w:r>
      <w:bookmarkEnd w:id="251"/>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2" w:name="_Toc531976724"/>
      <w:r>
        <w:t>Segunda pergunta – Avaliação docente</w:t>
      </w:r>
      <w:bookmarkEnd w:id="252"/>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3" w:name="_Toc531976725"/>
      <w:r>
        <w:t>Terceira pergunta – Avaliação docente</w:t>
      </w:r>
      <w:bookmarkEnd w:id="253"/>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4" w:name="_Toc531976726"/>
      <w:r>
        <w:t>Quarta pergunta – Avaliação docente</w:t>
      </w:r>
      <w:bookmarkEnd w:id="254"/>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5" w:name="_Toc531976727"/>
      <w:r>
        <w:lastRenderedPageBreak/>
        <w:t>Quinta pergunta – Avaliação docente</w:t>
      </w:r>
      <w:bookmarkEnd w:id="255"/>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6" w:name="_Toc531976728"/>
      <w:r>
        <w:t>Sexta pergunta – Avaliação docente</w:t>
      </w:r>
      <w:bookmarkEnd w:id="256"/>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7" w:name="_Toc531976729"/>
      <w:r>
        <w:lastRenderedPageBreak/>
        <w:t>Sétima pergunta – Avaliação docente</w:t>
      </w:r>
      <w:bookmarkEnd w:id="257"/>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58" w:name="_Toc531976730"/>
      <w:r>
        <w:t>Oitava pergunta – Avaliação docente</w:t>
      </w:r>
      <w:bookmarkEnd w:id="258"/>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59" w:name="_Toc531976731"/>
      <w:r>
        <w:lastRenderedPageBreak/>
        <w:t>Nona pergunta – Avaliação docente</w:t>
      </w:r>
      <w:bookmarkEnd w:id="259"/>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0" w:name="_Toc531976732"/>
      <w:r>
        <w:t>Décima pergunta – Avaliação docente</w:t>
      </w:r>
      <w:bookmarkEnd w:id="260"/>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1" w:name="_Toc529811234"/>
      <w:bookmarkStart w:id="262" w:name="_Toc529815476"/>
      <w:bookmarkStart w:id="263" w:name="_Toc529815988"/>
      <w:bookmarkStart w:id="264" w:name="_Toc529825469"/>
      <w:bookmarkStart w:id="265" w:name="_Toc531976662"/>
      <w:bookmarkEnd w:id="261"/>
      <w:bookmarkEnd w:id="262"/>
      <w:bookmarkEnd w:id="263"/>
      <w:bookmarkEnd w:id="264"/>
      <w:r w:rsidRPr="006E5045">
        <w:lastRenderedPageBreak/>
        <w:t>Considerações</w:t>
      </w:r>
      <w:r>
        <w:t xml:space="preserve"> finais</w:t>
      </w:r>
      <w:bookmarkEnd w:id="265"/>
    </w:p>
    <w:p w14:paraId="270B9E6D" w14:textId="509D80E1" w:rsidR="00D027B8" w:rsidRDefault="00C46821" w:rsidP="00683392">
      <w:pPr>
        <w:pStyle w:val="TE-Normal"/>
      </w:pPr>
      <w:bookmarkStart w:id="266" w:name="_Toc527721628"/>
      <w:bookmarkStart w:id="267" w:name="_Toc527793681"/>
      <w:bookmarkStart w:id="268" w:name="_Toc527795414"/>
      <w:bookmarkStart w:id="269" w:name="_Toc527798510"/>
      <w:bookmarkEnd w:id="23"/>
      <w:bookmarkEnd w:id="24"/>
      <w:bookmarkEnd w:id="25"/>
      <w:bookmarkEnd w:id="26"/>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0" w:name="_Toc531976663"/>
      <w:commentRangeStart w:id="271"/>
      <w:r>
        <w:lastRenderedPageBreak/>
        <w:t>Referências</w:t>
      </w:r>
      <w:bookmarkEnd w:id="266"/>
      <w:bookmarkEnd w:id="267"/>
      <w:bookmarkEnd w:id="268"/>
      <w:bookmarkEnd w:id="269"/>
      <w:r>
        <w:t xml:space="preserve"> Bibliográficas</w:t>
      </w:r>
      <w:bookmarkEnd w:id="270"/>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71"/>
      <w:r w:rsidR="00432609">
        <w:rPr>
          <w:rStyle w:val="Refdecomentrio"/>
          <w:snapToGrid/>
        </w:rPr>
        <w:commentReference w:id="271"/>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PS" w:date="2018-11-26T15:12:00Z" w:initials="MPS">
    <w:p w14:paraId="4890094C" w14:textId="5336BABA" w:rsidR="00CD2DF6" w:rsidRDefault="00CD2DF6">
      <w:pPr>
        <w:pStyle w:val="Textodecomentrio"/>
      </w:pPr>
      <w:r>
        <w:rPr>
          <w:rStyle w:val="Refdecomentrio"/>
        </w:rPr>
        <w:annotationRef/>
      </w:r>
      <w:r>
        <w:t>Pedir a um professor fazer a revisão do português.</w:t>
      </w:r>
    </w:p>
    <w:p w14:paraId="75A65539" w14:textId="50F1A715" w:rsidR="00CD2DF6" w:rsidRDefault="00CD2DF6">
      <w:pPr>
        <w:pStyle w:val="Textodecomentrio"/>
      </w:pPr>
      <w:r>
        <w:t>Rever aspectos metodológicos ao longo do texto.</w:t>
      </w:r>
    </w:p>
  </w:comment>
  <w:comment w:id="124" w:author="MPS" w:date="2018-11-26T15:09:00Z" w:initials="MPS">
    <w:p w14:paraId="54EAF36F" w14:textId="4F8C4FC6" w:rsidR="00CD2DF6" w:rsidRDefault="00CD2DF6">
      <w:pPr>
        <w:pStyle w:val="Textodecomentrio"/>
      </w:pPr>
      <w:r>
        <w:rPr>
          <w:rStyle w:val="Refdecomentrio"/>
        </w:rPr>
        <w:annotationRef/>
      </w:r>
      <w:r>
        <w:t>Incluir a validação no final do capítulo.</w:t>
      </w:r>
    </w:p>
  </w:comment>
  <w:comment w:id="168" w:author="MPS" w:date="2018-11-26T14:36:00Z" w:initials="MPS">
    <w:p w14:paraId="5B13CD43" w14:textId="4A0C3311" w:rsidR="00CD2DF6" w:rsidRDefault="00CD2DF6">
      <w:pPr>
        <w:pStyle w:val="Textodecomentrio"/>
      </w:pPr>
      <w:r>
        <w:rPr>
          <w:rStyle w:val="Refdecomentrio"/>
        </w:rPr>
        <w:annotationRef/>
      </w:r>
      <w:r>
        <w:t>deve explicar as funcionalidades de cada Tela do sistema.</w:t>
      </w:r>
    </w:p>
  </w:comment>
  <w:comment w:id="199" w:author="MPS" w:date="2018-11-26T14:44:00Z" w:initials="MPS">
    <w:p w14:paraId="3B199C49" w14:textId="0C3F12B8" w:rsidR="00CD2DF6" w:rsidRDefault="00CD2DF6">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16" w:author="MPS" w:date="2018-11-26T14:47:00Z" w:initials="MPS">
    <w:p w14:paraId="1AE1AB30" w14:textId="335EFAC6" w:rsidR="00CD2DF6" w:rsidRDefault="00CD2DF6">
      <w:pPr>
        <w:pStyle w:val="Textodecomentrio"/>
      </w:pPr>
      <w:r>
        <w:rPr>
          <w:rStyle w:val="Refdecomentrio"/>
        </w:rPr>
        <w:annotationRef/>
      </w:r>
      <w:r>
        <w:t>explicar figuras</w:t>
      </w:r>
    </w:p>
  </w:comment>
  <w:comment w:id="271" w:author="MPS" w:date="2018-11-26T14:57:00Z" w:initials="MPS">
    <w:p w14:paraId="63C951E3" w14:textId="4C013936" w:rsidR="00CD2DF6" w:rsidRDefault="00CD2DF6">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A65539"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E2DD1" w14:textId="77777777" w:rsidR="00402AE0" w:rsidRDefault="00402AE0">
      <w:r>
        <w:separator/>
      </w:r>
    </w:p>
  </w:endnote>
  <w:endnote w:type="continuationSeparator" w:id="0">
    <w:p w14:paraId="4ECA07CB" w14:textId="77777777" w:rsidR="00402AE0" w:rsidRDefault="00402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CD2DF6" w:rsidRPr="00501926" w:rsidRDefault="00CD2DF6">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CD2DF6" w:rsidRPr="00501926" w:rsidRDefault="00CD2DF6">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29FD5" w14:textId="77777777" w:rsidR="00402AE0" w:rsidRDefault="00402AE0">
      <w:r>
        <w:separator/>
      </w:r>
    </w:p>
  </w:footnote>
  <w:footnote w:type="continuationSeparator" w:id="0">
    <w:p w14:paraId="1E3CB1CC" w14:textId="77777777" w:rsidR="00402AE0" w:rsidRDefault="00402A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CD2DF6" w:rsidRDefault="00CD2DF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CD2DF6" w:rsidRDefault="00CD2DF6">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CD2DF6" w:rsidRDefault="00CD2DF6">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CD2DF6" w:rsidRPr="00EC49FE" w:rsidRDefault="00CD2DF6">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CD2DF6" w:rsidRPr="00EC49FE" w:rsidRDefault="00CD2DF6">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3DFAFE79" w:rsidR="00CD2DF6" w:rsidRDefault="00CD2DF6">
        <w:pPr>
          <w:pStyle w:val="Cabealho"/>
        </w:pPr>
        <w:r>
          <w:fldChar w:fldCharType="begin"/>
        </w:r>
        <w:r>
          <w:instrText>PAGE   \* MERGEFORMAT</w:instrText>
        </w:r>
        <w:r>
          <w:fldChar w:fldCharType="separate"/>
        </w:r>
        <w:r w:rsidR="00B4376C">
          <w:rPr>
            <w:noProof/>
          </w:rPr>
          <w:t>75</w:t>
        </w:r>
        <w:r>
          <w:fldChar w:fldCharType="end"/>
        </w:r>
      </w:p>
    </w:sdtContent>
  </w:sdt>
  <w:p w14:paraId="7D7BD1D8" w14:textId="77777777" w:rsidR="00CD2DF6" w:rsidRDefault="00CD2DF6">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8">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1">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4">
    <w:nsid w:val="614861D1"/>
    <w:multiLevelType w:val="hybridMultilevel"/>
    <w:tmpl w:val="B2D67348"/>
    <w:lvl w:ilvl="0" w:tplc="F7D2F7B0">
      <w:start w:val="1"/>
      <w:numFmt w:val="decimal"/>
      <w:pStyle w:val="TE-LegendaFigura"/>
      <w:lvlText w:val="FIGURA %1 - "/>
      <w:lvlJc w:val="left"/>
      <w:pPr>
        <w:tabs>
          <w:tab w:val="num" w:pos="2835"/>
        </w:tabs>
        <w:ind w:left="4139"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5">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6">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7"/>
  </w:num>
  <w:num w:numId="2">
    <w:abstractNumId w:val="12"/>
  </w:num>
  <w:num w:numId="3">
    <w:abstractNumId w:val="30"/>
  </w:num>
  <w:num w:numId="4">
    <w:abstractNumId w:val="13"/>
  </w:num>
  <w:num w:numId="5">
    <w:abstractNumId w:val="27"/>
    <w:lvlOverride w:ilvl="0">
      <w:startOverride w:val="1"/>
    </w:lvlOverride>
  </w:num>
  <w:num w:numId="6">
    <w:abstractNumId w:val="27"/>
    <w:lvlOverride w:ilvl="0">
      <w:startOverride w:val="1"/>
    </w:lvlOverride>
  </w:num>
  <w:num w:numId="7">
    <w:abstractNumId w:val="27"/>
    <w:lvlOverride w:ilvl="0">
      <w:startOverride w:val="1"/>
    </w:lvlOverride>
  </w:num>
  <w:num w:numId="8">
    <w:abstractNumId w:val="27"/>
  </w:num>
  <w:num w:numId="9">
    <w:abstractNumId w:val="20"/>
  </w:num>
  <w:num w:numId="10">
    <w:abstractNumId w:val="27"/>
    <w:lvlOverride w:ilvl="0">
      <w:startOverride w:val="1"/>
    </w:lvlOverride>
  </w:num>
  <w:num w:numId="11">
    <w:abstractNumId w:val="34"/>
  </w:num>
  <w:num w:numId="12">
    <w:abstractNumId w:val="35"/>
  </w:num>
  <w:num w:numId="13">
    <w:abstractNumId w:val="21"/>
  </w:num>
  <w:num w:numId="14">
    <w:abstractNumId w:val="27"/>
    <w:lvlOverride w:ilvl="0">
      <w:startOverride w:val="1"/>
    </w:lvlOverride>
  </w:num>
  <w:num w:numId="15">
    <w:abstractNumId w:val="27"/>
    <w:lvlOverride w:ilvl="0">
      <w:startOverride w:val="1"/>
    </w:lvlOverride>
  </w:num>
  <w:num w:numId="16">
    <w:abstractNumId w:val="27"/>
    <w:lvlOverride w:ilvl="0">
      <w:startOverride w:val="1"/>
    </w:lvlOverride>
  </w:num>
  <w:num w:numId="17">
    <w:abstractNumId w:val="27"/>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4"/>
  </w:num>
  <w:num w:numId="29">
    <w:abstractNumId w:val="23"/>
  </w:num>
  <w:num w:numId="30">
    <w:abstractNumId w:val="28"/>
  </w:num>
  <w:num w:numId="31">
    <w:abstractNumId w:val="25"/>
  </w:num>
  <w:num w:numId="32">
    <w:abstractNumId w:val="26"/>
  </w:num>
  <w:num w:numId="33">
    <w:abstractNumId w:val="22"/>
  </w:num>
  <w:num w:numId="34">
    <w:abstractNumId w:val="14"/>
  </w:num>
  <w:num w:numId="35">
    <w:abstractNumId w:val="36"/>
  </w:num>
  <w:num w:numId="36">
    <w:abstractNumId w:val="17"/>
  </w:num>
  <w:num w:numId="37">
    <w:abstractNumId w:val="32"/>
  </w:num>
  <w:num w:numId="38">
    <w:abstractNumId w:val="19"/>
  </w:num>
  <w:num w:numId="39">
    <w:abstractNumId w:val="15"/>
  </w:num>
  <w:num w:numId="40">
    <w:abstractNumId w:val="33"/>
  </w:num>
  <w:num w:numId="41">
    <w:abstractNumId w:val="31"/>
  </w:num>
  <w:num w:numId="42">
    <w:abstractNumId w:val="18"/>
  </w:num>
  <w:num w:numId="43">
    <w:abstractNumId w:val="16"/>
  </w:num>
  <w:num w:numId="44">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710D"/>
    <w:rsid w:val="001032B6"/>
    <w:rsid w:val="0010481C"/>
    <w:rsid w:val="00106D1B"/>
    <w:rsid w:val="0012104B"/>
    <w:rsid w:val="0012173F"/>
    <w:rsid w:val="00121893"/>
    <w:rsid w:val="0012284D"/>
    <w:rsid w:val="00123083"/>
    <w:rsid w:val="001237E5"/>
    <w:rsid w:val="00126488"/>
    <w:rsid w:val="001303F8"/>
    <w:rsid w:val="001351CB"/>
    <w:rsid w:val="00140F77"/>
    <w:rsid w:val="00141545"/>
    <w:rsid w:val="00141FD8"/>
    <w:rsid w:val="00145FC5"/>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563A"/>
    <w:rsid w:val="00225843"/>
    <w:rsid w:val="00225D11"/>
    <w:rsid w:val="00230B0A"/>
    <w:rsid w:val="00231E23"/>
    <w:rsid w:val="002327C8"/>
    <w:rsid w:val="00232C88"/>
    <w:rsid w:val="00235FA0"/>
    <w:rsid w:val="00241587"/>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417C"/>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D04CF"/>
    <w:rsid w:val="002D1596"/>
    <w:rsid w:val="002D21B8"/>
    <w:rsid w:val="002D2ADE"/>
    <w:rsid w:val="002D2AF4"/>
    <w:rsid w:val="002E0348"/>
    <w:rsid w:val="002E1E4D"/>
    <w:rsid w:val="002E3EC5"/>
    <w:rsid w:val="002E4467"/>
    <w:rsid w:val="002E7C92"/>
    <w:rsid w:val="002F52CA"/>
    <w:rsid w:val="002F7E63"/>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5A4"/>
    <w:rsid w:val="0039121C"/>
    <w:rsid w:val="0039148C"/>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2AE0"/>
    <w:rsid w:val="004034AC"/>
    <w:rsid w:val="00405596"/>
    <w:rsid w:val="004067A0"/>
    <w:rsid w:val="00410A31"/>
    <w:rsid w:val="00412EAB"/>
    <w:rsid w:val="00413288"/>
    <w:rsid w:val="004136AD"/>
    <w:rsid w:val="00413AF1"/>
    <w:rsid w:val="0041607B"/>
    <w:rsid w:val="004166CF"/>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30363"/>
    <w:rsid w:val="00531007"/>
    <w:rsid w:val="00532E3D"/>
    <w:rsid w:val="00537A59"/>
    <w:rsid w:val="005402ED"/>
    <w:rsid w:val="0054146F"/>
    <w:rsid w:val="00544261"/>
    <w:rsid w:val="005451F8"/>
    <w:rsid w:val="00545318"/>
    <w:rsid w:val="00551138"/>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44DC"/>
    <w:rsid w:val="006064FC"/>
    <w:rsid w:val="00607580"/>
    <w:rsid w:val="00611CEF"/>
    <w:rsid w:val="00614E9B"/>
    <w:rsid w:val="00617F35"/>
    <w:rsid w:val="00620CBB"/>
    <w:rsid w:val="00622402"/>
    <w:rsid w:val="00623093"/>
    <w:rsid w:val="00624505"/>
    <w:rsid w:val="00625E84"/>
    <w:rsid w:val="00625F1B"/>
    <w:rsid w:val="006265C6"/>
    <w:rsid w:val="00626C55"/>
    <w:rsid w:val="00630A39"/>
    <w:rsid w:val="00630EB4"/>
    <w:rsid w:val="006313E7"/>
    <w:rsid w:val="0063176C"/>
    <w:rsid w:val="00631BC9"/>
    <w:rsid w:val="00631D04"/>
    <w:rsid w:val="00632500"/>
    <w:rsid w:val="006344F7"/>
    <w:rsid w:val="00635B3E"/>
    <w:rsid w:val="00636F88"/>
    <w:rsid w:val="006378C7"/>
    <w:rsid w:val="00642418"/>
    <w:rsid w:val="00650B4A"/>
    <w:rsid w:val="00651D5D"/>
    <w:rsid w:val="00655B7D"/>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4FA5"/>
    <w:rsid w:val="006A66E3"/>
    <w:rsid w:val="006B0978"/>
    <w:rsid w:val="006B22CD"/>
    <w:rsid w:val="006B6F5D"/>
    <w:rsid w:val="006B7152"/>
    <w:rsid w:val="006B7705"/>
    <w:rsid w:val="006C0586"/>
    <w:rsid w:val="006C32DB"/>
    <w:rsid w:val="006C3564"/>
    <w:rsid w:val="006C3B94"/>
    <w:rsid w:val="006C6E2C"/>
    <w:rsid w:val="006C794A"/>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700189"/>
    <w:rsid w:val="0070037E"/>
    <w:rsid w:val="00700EA7"/>
    <w:rsid w:val="0070296D"/>
    <w:rsid w:val="00703114"/>
    <w:rsid w:val="00704023"/>
    <w:rsid w:val="007044D0"/>
    <w:rsid w:val="00704866"/>
    <w:rsid w:val="007069BA"/>
    <w:rsid w:val="00706F41"/>
    <w:rsid w:val="007076C3"/>
    <w:rsid w:val="00707D6F"/>
    <w:rsid w:val="00707E87"/>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6572"/>
    <w:rsid w:val="008F6C4E"/>
    <w:rsid w:val="00901355"/>
    <w:rsid w:val="00906DC7"/>
    <w:rsid w:val="00910801"/>
    <w:rsid w:val="00911DD0"/>
    <w:rsid w:val="00912D87"/>
    <w:rsid w:val="00913A7F"/>
    <w:rsid w:val="00914654"/>
    <w:rsid w:val="009164B9"/>
    <w:rsid w:val="00916FCF"/>
    <w:rsid w:val="00922902"/>
    <w:rsid w:val="00923D91"/>
    <w:rsid w:val="00926795"/>
    <w:rsid w:val="009317FC"/>
    <w:rsid w:val="0093181A"/>
    <w:rsid w:val="00931939"/>
    <w:rsid w:val="00932062"/>
    <w:rsid w:val="009346B9"/>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B037D"/>
    <w:rsid w:val="009B0D12"/>
    <w:rsid w:val="009B2F69"/>
    <w:rsid w:val="009B3D32"/>
    <w:rsid w:val="009B7332"/>
    <w:rsid w:val="009C2B3C"/>
    <w:rsid w:val="009C306D"/>
    <w:rsid w:val="009C3A33"/>
    <w:rsid w:val="009C47D4"/>
    <w:rsid w:val="009C5844"/>
    <w:rsid w:val="009C6D5A"/>
    <w:rsid w:val="009D44BC"/>
    <w:rsid w:val="009D4913"/>
    <w:rsid w:val="009D77E6"/>
    <w:rsid w:val="009E4369"/>
    <w:rsid w:val="009E5181"/>
    <w:rsid w:val="009F06E6"/>
    <w:rsid w:val="009F1B2C"/>
    <w:rsid w:val="009F21B4"/>
    <w:rsid w:val="009F4F77"/>
    <w:rsid w:val="009F51FC"/>
    <w:rsid w:val="009F529D"/>
    <w:rsid w:val="009F672F"/>
    <w:rsid w:val="00A015EA"/>
    <w:rsid w:val="00A03541"/>
    <w:rsid w:val="00A06CA5"/>
    <w:rsid w:val="00A101B7"/>
    <w:rsid w:val="00A11706"/>
    <w:rsid w:val="00A244DF"/>
    <w:rsid w:val="00A255BC"/>
    <w:rsid w:val="00A25D74"/>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FA6"/>
    <w:rsid w:val="00A70957"/>
    <w:rsid w:val="00A7561A"/>
    <w:rsid w:val="00A75847"/>
    <w:rsid w:val="00A776B9"/>
    <w:rsid w:val="00A80C6F"/>
    <w:rsid w:val="00A857DE"/>
    <w:rsid w:val="00A85940"/>
    <w:rsid w:val="00A85D5A"/>
    <w:rsid w:val="00A8669C"/>
    <w:rsid w:val="00A924F6"/>
    <w:rsid w:val="00A93164"/>
    <w:rsid w:val="00AA1EDA"/>
    <w:rsid w:val="00AA3DF7"/>
    <w:rsid w:val="00AA3FA4"/>
    <w:rsid w:val="00AA4D92"/>
    <w:rsid w:val="00AA4DD7"/>
    <w:rsid w:val="00AA7F43"/>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5BC9"/>
    <w:rsid w:val="00B26DC8"/>
    <w:rsid w:val="00B2727E"/>
    <w:rsid w:val="00B32B0F"/>
    <w:rsid w:val="00B340B2"/>
    <w:rsid w:val="00B34AB6"/>
    <w:rsid w:val="00B35FD4"/>
    <w:rsid w:val="00B36E7E"/>
    <w:rsid w:val="00B376EA"/>
    <w:rsid w:val="00B40948"/>
    <w:rsid w:val="00B414C5"/>
    <w:rsid w:val="00B429B5"/>
    <w:rsid w:val="00B4376C"/>
    <w:rsid w:val="00B43F48"/>
    <w:rsid w:val="00B4447F"/>
    <w:rsid w:val="00B4776B"/>
    <w:rsid w:val="00B52A76"/>
    <w:rsid w:val="00B53344"/>
    <w:rsid w:val="00B55071"/>
    <w:rsid w:val="00B56003"/>
    <w:rsid w:val="00B57D96"/>
    <w:rsid w:val="00B61EAD"/>
    <w:rsid w:val="00B61FBA"/>
    <w:rsid w:val="00B62068"/>
    <w:rsid w:val="00B626AE"/>
    <w:rsid w:val="00B640F9"/>
    <w:rsid w:val="00B70E28"/>
    <w:rsid w:val="00B73AA2"/>
    <w:rsid w:val="00B818B3"/>
    <w:rsid w:val="00B833DD"/>
    <w:rsid w:val="00B83DD1"/>
    <w:rsid w:val="00B84CCF"/>
    <w:rsid w:val="00B85947"/>
    <w:rsid w:val="00B8752F"/>
    <w:rsid w:val="00BA1204"/>
    <w:rsid w:val="00BA2CDA"/>
    <w:rsid w:val="00BA42C3"/>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F2B74"/>
    <w:rsid w:val="00BF4333"/>
    <w:rsid w:val="00BF5463"/>
    <w:rsid w:val="00C022C1"/>
    <w:rsid w:val="00C06932"/>
    <w:rsid w:val="00C06F9F"/>
    <w:rsid w:val="00C11657"/>
    <w:rsid w:val="00C15789"/>
    <w:rsid w:val="00C165BF"/>
    <w:rsid w:val="00C1757D"/>
    <w:rsid w:val="00C220E9"/>
    <w:rsid w:val="00C318EC"/>
    <w:rsid w:val="00C33DF7"/>
    <w:rsid w:val="00C35135"/>
    <w:rsid w:val="00C40A91"/>
    <w:rsid w:val="00C418BE"/>
    <w:rsid w:val="00C4277D"/>
    <w:rsid w:val="00C456BC"/>
    <w:rsid w:val="00C46821"/>
    <w:rsid w:val="00C46BB8"/>
    <w:rsid w:val="00C46E8D"/>
    <w:rsid w:val="00C47CF5"/>
    <w:rsid w:val="00C52E8C"/>
    <w:rsid w:val="00C55B81"/>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4ADA"/>
    <w:rsid w:val="00CC5685"/>
    <w:rsid w:val="00CC6CD1"/>
    <w:rsid w:val="00CD0103"/>
    <w:rsid w:val="00CD1657"/>
    <w:rsid w:val="00CD19AD"/>
    <w:rsid w:val="00CD1A7D"/>
    <w:rsid w:val="00CD2DF6"/>
    <w:rsid w:val="00CD49B4"/>
    <w:rsid w:val="00CD6369"/>
    <w:rsid w:val="00CE1161"/>
    <w:rsid w:val="00CE2CF2"/>
    <w:rsid w:val="00CE3E88"/>
    <w:rsid w:val="00CF003C"/>
    <w:rsid w:val="00CF0D3F"/>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78C5"/>
    <w:rsid w:val="00D333D5"/>
    <w:rsid w:val="00D33E08"/>
    <w:rsid w:val="00D40BF0"/>
    <w:rsid w:val="00D45E6A"/>
    <w:rsid w:val="00D5058E"/>
    <w:rsid w:val="00D5148D"/>
    <w:rsid w:val="00D55BED"/>
    <w:rsid w:val="00D5650B"/>
    <w:rsid w:val="00D57F91"/>
    <w:rsid w:val="00D6047E"/>
    <w:rsid w:val="00D619EE"/>
    <w:rsid w:val="00D61C27"/>
    <w:rsid w:val="00D62CC1"/>
    <w:rsid w:val="00D66082"/>
    <w:rsid w:val="00D6675E"/>
    <w:rsid w:val="00D71827"/>
    <w:rsid w:val="00D72632"/>
    <w:rsid w:val="00D758B5"/>
    <w:rsid w:val="00D80AD7"/>
    <w:rsid w:val="00D80FFE"/>
    <w:rsid w:val="00D81BD5"/>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3D7E"/>
    <w:rsid w:val="00E342A4"/>
    <w:rsid w:val="00E37AAE"/>
    <w:rsid w:val="00E404F4"/>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C5F5C"/>
    <w:rsid w:val="00EC6511"/>
    <w:rsid w:val="00EC726E"/>
    <w:rsid w:val="00EC73A4"/>
    <w:rsid w:val="00ED0D4E"/>
    <w:rsid w:val="00ED47C8"/>
    <w:rsid w:val="00ED6173"/>
    <w:rsid w:val="00ED6F5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0925"/>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D8295-56B3-47C8-BA3D-BE8EF8835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879</TotalTime>
  <Pages>1</Pages>
  <Words>13824</Words>
  <Characters>74651</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88299</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85</cp:revision>
  <cp:lastPrinted>2018-12-07T23:16:00Z</cp:lastPrinted>
  <dcterms:created xsi:type="dcterms:W3CDTF">2018-11-26T17:10:00Z</dcterms:created>
  <dcterms:modified xsi:type="dcterms:W3CDTF">2019-04-25T22:54:00Z</dcterms:modified>
</cp:coreProperties>
</file>